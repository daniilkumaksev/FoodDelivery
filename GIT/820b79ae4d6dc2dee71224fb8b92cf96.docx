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964CED" w14:textId="77777777" w:rsidR="00B33B5E" w:rsidRDefault="00B33B5E" w:rsidP="00B33B5E">
      <w:pPr>
        <w:overflowPunct w:val="0"/>
        <w:autoSpaceDE w:val="0"/>
        <w:autoSpaceDN w:val="0"/>
        <w:adjustRightInd w:val="0"/>
        <w:ind w:firstLine="720"/>
        <w:jc w:val="center"/>
        <w:textAlignment w:val="baseline"/>
        <w:rPr>
          <w:i/>
          <w:color w:val="000000"/>
          <w:shd w:val="clear" w:color="auto" w:fill="FFFFFF"/>
        </w:rPr>
      </w:pPr>
      <w:bookmarkStart w:id="0" w:name="_Hlk136444064"/>
      <w:bookmarkStart w:id="1" w:name="_Hlk136436705"/>
      <w:bookmarkEnd w:id="0"/>
      <w:bookmarkEnd w:id="1"/>
      <w:r w:rsidRPr="00856FD8">
        <w:rPr>
          <w:color w:val="000000"/>
          <w:shd w:val="clear" w:color="auto" w:fill="FFFFFF"/>
        </w:rPr>
        <w:t>Министерство науки и высшего образования Российской Федерации</w:t>
      </w:r>
    </w:p>
    <w:p w14:paraId="6411E002" w14:textId="77777777" w:rsidR="00B33B5E" w:rsidRPr="00777CD2" w:rsidRDefault="00B33B5E" w:rsidP="00B33B5E">
      <w:pPr>
        <w:overflowPunct w:val="0"/>
        <w:autoSpaceDE w:val="0"/>
        <w:autoSpaceDN w:val="0"/>
        <w:adjustRightInd w:val="0"/>
        <w:jc w:val="center"/>
        <w:textAlignment w:val="baseline"/>
        <w:rPr>
          <w:i/>
          <w:color w:val="000000"/>
          <w:sz w:val="16"/>
          <w:shd w:val="clear" w:color="auto" w:fill="FFFFFF"/>
        </w:rPr>
      </w:pPr>
    </w:p>
    <w:p w14:paraId="1CCBAA9C" w14:textId="77777777" w:rsidR="00B33B5E" w:rsidRPr="00856FD8" w:rsidRDefault="00B33B5E" w:rsidP="00B33B5E">
      <w:pPr>
        <w:tabs>
          <w:tab w:val="left" w:pos="1740"/>
        </w:tabs>
        <w:overflowPunct w:val="0"/>
        <w:autoSpaceDE w:val="0"/>
        <w:autoSpaceDN w:val="0"/>
        <w:adjustRightInd w:val="0"/>
        <w:jc w:val="center"/>
        <w:textAlignment w:val="baseline"/>
        <w:rPr>
          <w:i/>
          <w:color w:val="000000"/>
          <w:shd w:val="clear" w:color="auto" w:fill="FFFFFF"/>
        </w:rPr>
      </w:pPr>
      <w:r w:rsidRPr="00856FD8">
        <w:rPr>
          <w:color w:val="000000"/>
          <w:shd w:val="clear" w:color="auto" w:fill="FFFFFF"/>
        </w:rPr>
        <w:t xml:space="preserve">федеральное государственное бюджетное образовательное учреждение </w:t>
      </w:r>
    </w:p>
    <w:p w14:paraId="4C5CDC24" w14:textId="77777777" w:rsidR="00B33B5E" w:rsidRPr="00856FD8" w:rsidRDefault="00B33B5E" w:rsidP="00B33B5E">
      <w:pPr>
        <w:tabs>
          <w:tab w:val="left" w:pos="1740"/>
        </w:tabs>
        <w:overflowPunct w:val="0"/>
        <w:autoSpaceDE w:val="0"/>
        <w:autoSpaceDN w:val="0"/>
        <w:adjustRightInd w:val="0"/>
        <w:jc w:val="center"/>
        <w:textAlignment w:val="baseline"/>
        <w:rPr>
          <w:i/>
          <w:color w:val="000000"/>
        </w:rPr>
      </w:pPr>
      <w:r w:rsidRPr="00856FD8">
        <w:rPr>
          <w:color w:val="000000"/>
          <w:shd w:val="clear" w:color="auto" w:fill="FFFFFF"/>
        </w:rPr>
        <w:t>высшего образования</w:t>
      </w:r>
    </w:p>
    <w:p w14:paraId="21763722" w14:textId="77777777" w:rsidR="00B33B5E" w:rsidRPr="00856FD8" w:rsidRDefault="00B33B5E" w:rsidP="00B33B5E">
      <w:pPr>
        <w:tabs>
          <w:tab w:val="left" w:pos="1740"/>
        </w:tabs>
        <w:overflowPunct w:val="0"/>
        <w:autoSpaceDE w:val="0"/>
        <w:autoSpaceDN w:val="0"/>
        <w:adjustRightInd w:val="0"/>
        <w:jc w:val="center"/>
        <w:textAlignment w:val="baseline"/>
        <w:rPr>
          <w:i/>
        </w:rPr>
      </w:pPr>
      <w:r w:rsidRPr="00856FD8">
        <w:t xml:space="preserve"> «НАЦИОНАЛЬНЫЙ ИССЛЕДОВАТЕЛЬСКИЙ </w:t>
      </w:r>
    </w:p>
    <w:p w14:paraId="4F2DD5F6" w14:textId="77777777" w:rsidR="00B33B5E" w:rsidRPr="00856FD8" w:rsidRDefault="00B33B5E" w:rsidP="00B33B5E">
      <w:pPr>
        <w:tabs>
          <w:tab w:val="left" w:pos="1740"/>
        </w:tabs>
        <w:overflowPunct w:val="0"/>
        <w:autoSpaceDE w:val="0"/>
        <w:autoSpaceDN w:val="0"/>
        <w:adjustRightInd w:val="0"/>
        <w:jc w:val="center"/>
        <w:textAlignment w:val="baseline"/>
        <w:rPr>
          <w:i/>
        </w:rPr>
      </w:pPr>
      <w:r w:rsidRPr="00856FD8">
        <w:t>МОРДОВСКИЙ ГОСУДАРСТВЕННЫЙ УНИВЕРСИТЕТ</w:t>
      </w:r>
    </w:p>
    <w:p w14:paraId="2C762A91" w14:textId="77777777" w:rsidR="00B33B5E" w:rsidRPr="00856FD8" w:rsidRDefault="00B33B5E" w:rsidP="00B33B5E">
      <w:pPr>
        <w:tabs>
          <w:tab w:val="left" w:pos="1740"/>
        </w:tabs>
        <w:overflowPunct w:val="0"/>
        <w:autoSpaceDE w:val="0"/>
        <w:autoSpaceDN w:val="0"/>
        <w:adjustRightInd w:val="0"/>
        <w:jc w:val="center"/>
        <w:textAlignment w:val="baseline"/>
        <w:rPr>
          <w:i/>
        </w:rPr>
      </w:pPr>
      <w:r w:rsidRPr="00856FD8">
        <w:t xml:space="preserve"> им. Н.П. ОГАРЁВА»</w:t>
      </w:r>
    </w:p>
    <w:p w14:paraId="4C4BBB3E" w14:textId="77777777" w:rsidR="00B33B5E" w:rsidRPr="00856FD8" w:rsidRDefault="00B33B5E" w:rsidP="00B33B5E">
      <w:pPr>
        <w:tabs>
          <w:tab w:val="left" w:pos="1740"/>
        </w:tabs>
        <w:overflowPunct w:val="0"/>
        <w:autoSpaceDE w:val="0"/>
        <w:autoSpaceDN w:val="0"/>
        <w:adjustRightInd w:val="0"/>
        <w:jc w:val="center"/>
        <w:textAlignment w:val="baseline"/>
        <w:rPr>
          <w:i/>
        </w:rPr>
      </w:pPr>
      <w:r w:rsidRPr="00856FD8">
        <w:t>(ФГБОУ ВО «МГУ им. Н.П. Огарёва»)</w:t>
      </w:r>
    </w:p>
    <w:p w14:paraId="105B06B4" w14:textId="77777777" w:rsidR="00B33B5E" w:rsidRPr="00777CD2" w:rsidRDefault="00B33B5E" w:rsidP="00B33B5E">
      <w:pPr>
        <w:tabs>
          <w:tab w:val="left" w:pos="1740"/>
        </w:tabs>
        <w:overflowPunct w:val="0"/>
        <w:autoSpaceDE w:val="0"/>
        <w:autoSpaceDN w:val="0"/>
        <w:adjustRightInd w:val="0"/>
        <w:jc w:val="center"/>
        <w:textAlignment w:val="baseline"/>
        <w:rPr>
          <w:i/>
          <w:sz w:val="16"/>
        </w:rPr>
      </w:pPr>
    </w:p>
    <w:p w14:paraId="0F1CDE51" w14:textId="77777777" w:rsidR="00B33B5E" w:rsidRPr="00856FD8" w:rsidRDefault="00B33B5E" w:rsidP="00B33B5E">
      <w:pPr>
        <w:overflowPunct w:val="0"/>
        <w:autoSpaceDE w:val="0"/>
        <w:autoSpaceDN w:val="0"/>
        <w:adjustRightInd w:val="0"/>
        <w:jc w:val="center"/>
        <w:textAlignment w:val="baseline"/>
        <w:rPr>
          <w:i/>
        </w:rPr>
      </w:pPr>
      <w:r w:rsidRPr="00856FD8">
        <w:t>Факультет довузовской подготовки и среднего профессионального образования</w:t>
      </w:r>
    </w:p>
    <w:p w14:paraId="6189825F" w14:textId="77777777" w:rsidR="00B33B5E" w:rsidRPr="00777CD2" w:rsidRDefault="00B33B5E" w:rsidP="00B33B5E">
      <w:pPr>
        <w:overflowPunct w:val="0"/>
        <w:autoSpaceDE w:val="0"/>
        <w:autoSpaceDN w:val="0"/>
        <w:adjustRightInd w:val="0"/>
        <w:jc w:val="center"/>
        <w:textAlignment w:val="baseline"/>
        <w:rPr>
          <w:i/>
          <w:sz w:val="16"/>
        </w:rPr>
      </w:pPr>
    </w:p>
    <w:p w14:paraId="735B5225" w14:textId="77777777" w:rsidR="00B33B5E" w:rsidRPr="00856FD8" w:rsidRDefault="00B33B5E" w:rsidP="00B33B5E">
      <w:pPr>
        <w:overflowPunct w:val="0"/>
        <w:autoSpaceDE w:val="0"/>
        <w:autoSpaceDN w:val="0"/>
        <w:adjustRightInd w:val="0"/>
        <w:jc w:val="center"/>
        <w:textAlignment w:val="baseline"/>
        <w:rPr>
          <w:i/>
        </w:rPr>
      </w:pPr>
      <w:r w:rsidRPr="00856FD8">
        <w:t>Выпускающая предметная цикловая комиссия (кафедра) общепрофессиональных и</w:t>
      </w:r>
      <w:r w:rsidRPr="00856FD8">
        <w:br/>
        <w:t>специальных (информационно-коммуникационных) дисциплин</w:t>
      </w:r>
    </w:p>
    <w:p w14:paraId="116B5B44" w14:textId="77777777" w:rsidR="00B33B5E" w:rsidRPr="00777CD2" w:rsidRDefault="00B33B5E" w:rsidP="00B33B5E">
      <w:pPr>
        <w:overflowPunct w:val="0"/>
        <w:autoSpaceDE w:val="0"/>
        <w:autoSpaceDN w:val="0"/>
        <w:adjustRightInd w:val="0"/>
        <w:jc w:val="center"/>
        <w:textAlignment w:val="baseline"/>
        <w:rPr>
          <w:i/>
          <w:sz w:val="16"/>
        </w:rPr>
      </w:pPr>
    </w:p>
    <w:p w14:paraId="5E990310" w14:textId="77777777" w:rsidR="00B33B5E" w:rsidRPr="00856FD8" w:rsidRDefault="00B33B5E" w:rsidP="00B33B5E">
      <w:pPr>
        <w:overflowPunct w:val="0"/>
        <w:autoSpaceDE w:val="0"/>
        <w:autoSpaceDN w:val="0"/>
        <w:adjustRightInd w:val="0"/>
        <w:jc w:val="center"/>
        <w:textAlignment w:val="baseline"/>
        <w:rPr>
          <w:i/>
        </w:rPr>
      </w:pPr>
      <w:r w:rsidRPr="00856FD8">
        <w:t>ОТЧЁТ</w:t>
      </w:r>
    </w:p>
    <w:p w14:paraId="2F1761F8" w14:textId="27145B86" w:rsidR="00B33B5E" w:rsidRDefault="00B33B5E" w:rsidP="00B33B5E">
      <w:pPr>
        <w:overflowPunct w:val="0"/>
        <w:autoSpaceDE w:val="0"/>
        <w:autoSpaceDN w:val="0"/>
        <w:adjustRightInd w:val="0"/>
        <w:jc w:val="center"/>
        <w:textAlignment w:val="baseline"/>
        <w:rPr>
          <w:i/>
        </w:rPr>
      </w:pPr>
      <w:r w:rsidRPr="00F23028">
        <w:t>Производственная практика по ПМ.0</w:t>
      </w:r>
      <w:r>
        <w:t>5</w:t>
      </w:r>
      <w:r w:rsidRPr="00F23028">
        <w:t xml:space="preserve"> </w:t>
      </w:r>
    </w:p>
    <w:p w14:paraId="2F1622D0" w14:textId="77777777" w:rsidR="00B33B5E" w:rsidRPr="00856FD8" w:rsidRDefault="00B33B5E" w:rsidP="00B33B5E">
      <w:pPr>
        <w:overflowPunct w:val="0"/>
        <w:autoSpaceDE w:val="0"/>
        <w:autoSpaceDN w:val="0"/>
        <w:adjustRightInd w:val="0"/>
        <w:jc w:val="center"/>
        <w:textAlignment w:val="baseline"/>
        <w:rPr>
          <w:i/>
        </w:rPr>
      </w:pPr>
      <w:r w:rsidRPr="00856FD8">
        <w:t xml:space="preserve">студента </w:t>
      </w:r>
      <w:r w:rsidRPr="00856FD8">
        <w:rPr>
          <w:lang w:val="en-US"/>
        </w:rPr>
        <w:t>III</w:t>
      </w:r>
      <w:r w:rsidRPr="00856FD8">
        <w:t xml:space="preserve"> курса</w:t>
      </w:r>
    </w:p>
    <w:p w14:paraId="7F42567B" w14:textId="77777777" w:rsidR="00B33B5E" w:rsidRPr="00777CD2" w:rsidRDefault="00B33B5E" w:rsidP="00B33B5E">
      <w:pPr>
        <w:overflowPunct w:val="0"/>
        <w:autoSpaceDE w:val="0"/>
        <w:autoSpaceDN w:val="0"/>
        <w:adjustRightInd w:val="0"/>
        <w:jc w:val="center"/>
        <w:textAlignment w:val="baseline"/>
        <w:rPr>
          <w:i/>
          <w:sz w:val="20"/>
        </w:rPr>
      </w:pPr>
    </w:p>
    <w:p w14:paraId="2EFCB37B" w14:textId="77777777" w:rsidR="00B33B5E" w:rsidRPr="00C906A9" w:rsidRDefault="00B33B5E" w:rsidP="00B33B5E">
      <w:pPr>
        <w:overflowPunct w:val="0"/>
        <w:autoSpaceDE w:val="0"/>
        <w:autoSpaceDN w:val="0"/>
        <w:adjustRightInd w:val="0"/>
        <w:spacing w:line="360" w:lineRule="auto"/>
        <w:textAlignment w:val="baseline"/>
        <w:rPr>
          <w:i/>
        </w:rPr>
      </w:pPr>
      <w:r w:rsidRPr="00856FD8">
        <w:t xml:space="preserve">Специальность </w:t>
      </w:r>
      <w:r w:rsidRPr="00856FD8">
        <w:rPr>
          <w:color w:val="000000"/>
        </w:rPr>
        <w:t>09.02.07 Информационные системы и программирование</w:t>
      </w:r>
    </w:p>
    <w:p w14:paraId="2F7E46D5" w14:textId="68D53CD0" w:rsidR="00B33B5E" w:rsidRDefault="00B33B5E" w:rsidP="00B33B5E">
      <w:pPr>
        <w:overflowPunct w:val="0"/>
        <w:autoSpaceDE w:val="0"/>
        <w:autoSpaceDN w:val="0"/>
        <w:adjustRightInd w:val="0"/>
        <w:spacing w:line="360" w:lineRule="auto"/>
        <w:textAlignment w:val="baseline"/>
        <w:rPr>
          <w:i/>
        </w:rPr>
      </w:pPr>
      <w:r w:rsidRPr="00856FD8">
        <w:t>Место прохождения практики</w:t>
      </w:r>
      <w:r>
        <w:rPr>
          <w:color w:val="000000"/>
        </w:rPr>
        <w:t xml:space="preserve"> </w:t>
      </w:r>
      <w:bookmarkStart w:id="2" w:name="_Hlk169684437"/>
      <w:r w:rsidR="00EB37A4" w:rsidRPr="00EB37A4">
        <w:t>ОО</w:t>
      </w:r>
      <w:r w:rsidR="00787AB4" w:rsidRPr="00EB37A4">
        <w:t xml:space="preserve">О </w:t>
      </w:r>
      <w:r w:rsidR="00C82C69">
        <w:t>«</w:t>
      </w:r>
      <w:r w:rsidR="00EB37A4" w:rsidRPr="00EB37A4">
        <w:t>Модуль</w:t>
      </w:r>
      <w:r w:rsidR="00C82C69">
        <w:t>»</w:t>
      </w:r>
    </w:p>
    <w:bookmarkEnd w:id="2"/>
    <w:p w14:paraId="1A70285B" w14:textId="58998A80" w:rsidR="00B33B5E" w:rsidRPr="00C906A9" w:rsidRDefault="00B33B5E" w:rsidP="00B33B5E">
      <w:pPr>
        <w:overflowPunct w:val="0"/>
        <w:autoSpaceDE w:val="0"/>
        <w:autoSpaceDN w:val="0"/>
        <w:adjustRightInd w:val="0"/>
        <w:spacing w:line="360" w:lineRule="auto"/>
        <w:textAlignment w:val="baseline"/>
        <w:rPr>
          <w:i/>
        </w:rPr>
      </w:pPr>
      <w:r w:rsidRPr="00856FD8">
        <w:t>Срок прохождения практики</w:t>
      </w:r>
      <w:r w:rsidR="00F81681">
        <w:t xml:space="preserve"> </w:t>
      </w:r>
      <w:r>
        <w:rPr>
          <w:color w:val="000000"/>
        </w:rPr>
        <w:t>25</w:t>
      </w:r>
      <w:r w:rsidRPr="00BC7D17">
        <w:rPr>
          <w:color w:val="000000"/>
        </w:rPr>
        <w:t xml:space="preserve"> </w:t>
      </w:r>
      <w:r>
        <w:rPr>
          <w:color w:val="000000"/>
        </w:rPr>
        <w:t>мая</w:t>
      </w:r>
      <w:r w:rsidRPr="00BC7D17">
        <w:rPr>
          <w:color w:val="000000"/>
        </w:rPr>
        <w:t xml:space="preserve"> 202</w:t>
      </w:r>
      <w:r>
        <w:rPr>
          <w:color w:val="000000"/>
        </w:rPr>
        <w:t>4</w:t>
      </w:r>
      <w:r w:rsidRPr="00BC7D17">
        <w:rPr>
          <w:color w:val="000000"/>
        </w:rPr>
        <w:t xml:space="preserve"> г. – 21 </w:t>
      </w:r>
      <w:r>
        <w:rPr>
          <w:color w:val="000000"/>
        </w:rPr>
        <w:t>июня</w:t>
      </w:r>
      <w:r w:rsidRPr="00BC7D17">
        <w:rPr>
          <w:color w:val="000000"/>
        </w:rPr>
        <w:t xml:space="preserve"> 202</w:t>
      </w:r>
      <w:r>
        <w:rPr>
          <w:color w:val="000000"/>
        </w:rPr>
        <w:t>4</w:t>
      </w:r>
      <w:r w:rsidRPr="00BC7D17">
        <w:rPr>
          <w:color w:val="000000"/>
        </w:rPr>
        <w:t xml:space="preserve"> г</w:t>
      </w:r>
      <w:r w:rsidRPr="00856FD8">
        <w:rPr>
          <w:vertAlign w:val="superscript"/>
        </w:rPr>
        <w:t xml:space="preserve">                                                                               </w:t>
      </w:r>
    </w:p>
    <w:p w14:paraId="24864E84" w14:textId="77777777" w:rsidR="00B766EC" w:rsidRDefault="00B766EC" w:rsidP="00B33B5E">
      <w:pPr>
        <w:tabs>
          <w:tab w:val="left" w:pos="3544"/>
          <w:tab w:val="left" w:pos="7230"/>
          <w:tab w:val="left" w:pos="7938"/>
        </w:tabs>
        <w:overflowPunct w:val="0"/>
        <w:autoSpaceDE w:val="0"/>
        <w:autoSpaceDN w:val="0"/>
        <w:adjustRightInd w:val="0"/>
        <w:textAlignment w:val="baseline"/>
      </w:pPr>
    </w:p>
    <w:p w14:paraId="5BC8EFC4" w14:textId="701F9E9A" w:rsidR="00B33B5E" w:rsidRPr="00856FD8" w:rsidRDefault="00B33B5E" w:rsidP="00B33B5E">
      <w:pPr>
        <w:tabs>
          <w:tab w:val="left" w:pos="3544"/>
          <w:tab w:val="left" w:pos="7230"/>
          <w:tab w:val="left" w:pos="7938"/>
        </w:tabs>
        <w:overflowPunct w:val="0"/>
        <w:autoSpaceDE w:val="0"/>
        <w:autoSpaceDN w:val="0"/>
        <w:adjustRightInd w:val="0"/>
        <w:textAlignment w:val="baseline"/>
        <w:rPr>
          <w:i/>
        </w:rPr>
      </w:pPr>
      <w:r w:rsidRPr="00856FD8">
        <w:t xml:space="preserve">Автор отчёта    </w:t>
      </w:r>
      <w:r w:rsidR="00787AB4">
        <w:t xml:space="preserve">                               </w:t>
      </w:r>
      <w:r w:rsidRPr="00856FD8">
        <w:t>______________________</w:t>
      </w:r>
      <w:r>
        <w:t xml:space="preserve">  </w:t>
      </w:r>
      <w:r>
        <w:rPr>
          <w:sz w:val="16"/>
          <w:szCs w:val="16"/>
        </w:rPr>
        <w:t xml:space="preserve"> </w:t>
      </w:r>
      <w:r>
        <w:t xml:space="preserve"> </w:t>
      </w:r>
      <w:r w:rsidR="00EB37A4" w:rsidRPr="00EB37A4">
        <w:t>Д</w:t>
      </w:r>
      <w:r w:rsidRPr="00EB37A4">
        <w:t>.</w:t>
      </w:r>
      <w:r w:rsidR="00EB37A4" w:rsidRPr="00EB37A4">
        <w:t>С</w:t>
      </w:r>
      <w:r w:rsidRPr="00EB37A4">
        <w:t xml:space="preserve">. </w:t>
      </w:r>
      <w:r w:rsidR="00787AB4" w:rsidRPr="00EB37A4">
        <w:t>К</w:t>
      </w:r>
      <w:r w:rsidR="00EB37A4" w:rsidRPr="00EB37A4">
        <w:t>умакшев</w:t>
      </w:r>
    </w:p>
    <w:p w14:paraId="46A321B2" w14:textId="1A698DBC" w:rsidR="00B33B5E" w:rsidRDefault="00B33B5E" w:rsidP="00B33B5E">
      <w:pPr>
        <w:overflowPunct w:val="0"/>
        <w:autoSpaceDE w:val="0"/>
        <w:autoSpaceDN w:val="0"/>
        <w:adjustRightInd w:val="0"/>
        <w:textAlignment w:val="baseline"/>
        <w:rPr>
          <w:i/>
          <w:sz w:val="20"/>
        </w:rPr>
      </w:pPr>
      <w:r w:rsidRPr="00856FD8">
        <w:t xml:space="preserve">                                                              </w:t>
      </w:r>
      <w:r w:rsidR="00787AB4">
        <w:t xml:space="preserve">            </w:t>
      </w:r>
      <w:r w:rsidRPr="00FB4114">
        <w:rPr>
          <w:sz w:val="20"/>
        </w:rPr>
        <w:t>подпись, дата</w:t>
      </w:r>
      <w:r>
        <w:rPr>
          <w:sz w:val="20"/>
        </w:rPr>
        <w:t xml:space="preserve"> </w:t>
      </w:r>
    </w:p>
    <w:p w14:paraId="7B508E4A" w14:textId="77777777" w:rsidR="00B33B5E" w:rsidRPr="00FB4114" w:rsidRDefault="00B33B5E" w:rsidP="00B33B5E">
      <w:pPr>
        <w:overflowPunct w:val="0"/>
        <w:autoSpaceDE w:val="0"/>
        <w:autoSpaceDN w:val="0"/>
        <w:adjustRightInd w:val="0"/>
        <w:textAlignment w:val="baseline"/>
        <w:rPr>
          <w:i/>
          <w:sz w:val="20"/>
        </w:rPr>
      </w:pPr>
    </w:p>
    <w:p w14:paraId="5C6FAAE9" w14:textId="57333B81" w:rsidR="00B33B5E" w:rsidRPr="006D20AF" w:rsidRDefault="00B33B5E" w:rsidP="00B33B5E">
      <w:pPr>
        <w:overflowPunct w:val="0"/>
        <w:autoSpaceDE w:val="0"/>
        <w:autoSpaceDN w:val="0"/>
        <w:adjustRightInd w:val="0"/>
        <w:textAlignment w:val="baseline"/>
        <w:rPr>
          <w:i/>
        </w:rPr>
      </w:pPr>
      <w:r w:rsidRPr="00856FD8">
        <w:t xml:space="preserve">Обозначение отчёта: </w:t>
      </w:r>
      <w:r w:rsidRPr="00FB4114">
        <w:t>ОП–02069964–</w:t>
      </w:r>
      <w:r>
        <w:rPr>
          <w:color w:val="000000"/>
        </w:rPr>
        <w:t>П</w:t>
      </w:r>
      <w:r w:rsidRPr="00FB4114">
        <w:rPr>
          <w:color w:val="000000"/>
        </w:rPr>
        <w:t>–09.02.07–</w:t>
      </w:r>
      <w:r w:rsidR="005B221D">
        <w:rPr>
          <w:color w:val="000000"/>
        </w:rPr>
        <w:t>31</w:t>
      </w:r>
      <w:r w:rsidRPr="00FB4114">
        <w:rPr>
          <w:color w:val="000000"/>
        </w:rPr>
        <w:t>–2</w:t>
      </w:r>
      <w:r w:rsidR="005B221D">
        <w:rPr>
          <w:color w:val="000000"/>
        </w:rPr>
        <w:t>4</w:t>
      </w:r>
    </w:p>
    <w:p w14:paraId="42FC9A91" w14:textId="77777777" w:rsidR="00B33B5E" w:rsidRPr="00777CD2" w:rsidRDefault="00B33B5E" w:rsidP="00B33B5E">
      <w:pPr>
        <w:overflowPunct w:val="0"/>
        <w:autoSpaceDE w:val="0"/>
        <w:autoSpaceDN w:val="0"/>
        <w:adjustRightInd w:val="0"/>
        <w:textAlignment w:val="baseline"/>
        <w:rPr>
          <w:i/>
          <w:sz w:val="20"/>
        </w:rPr>
      </w:pPr>
    </w:p>
    <w:p w14:paraId="2799297F" w14:textId="77777777" w:rsidR="00787AB4" w:rsidRPr="00EB37A4" w:rsidRDefault="00787AB4" w:rsidP="00787AB4">
      <w:pPr>
        <w:pStyle w:val="TableParagraph"/>
        <w:spacing w:line="322" w:lineRule="exact"/>
        <w:rPr>
          <w:sz w:val="28"/>
        </w:rPr>
      </w:pPr>
      <w:r w:rsidRPr="00EB37A4">
        <w:rPr>
          <w:spacing w:val="-2"/>
          <w:sz w:val="28"/>
        </w:rPr>
        <w:t>Руководитель</w:t>
      </w:r>
      <w:r w:rsidRPr="00EB37A4">
        <w:rPr>
          <w:spacing w:val="3"/>
          <w:sz w:val="28"/>
        </w:rPr>
        <w:t xml:space="preserve"> </w:t>
      </w:r>
      <w:r w:rsidRPr="00EB37A4">
        <w:rPr>
          <w:spacing w:val="-2"/>
          <w:sz w:val="28"/>
        </w:rPr>
        <w:t>практики</w:t>
      </w:r>
    </w:p>
    <w:p w14:paraId="2B5F328A" w14:textId="77777777" w:rsidR="00206940" w:rsidRDefault="00787AB4" w:rsidP="00787AB4">
      <w:pPr>
        <w:pStyle w:val="TableParagraph"/>
        <w:spacing w:line="320" w:lineRule="exact"/>
        <w:rPr>
          <w:spacing w:val="-2"/>
          <w:sz w:val="28"/>
        </w:rPr>
      </w:pPr>
      <w:r w:rsidRPr="00EB37A4">
        <w:rPr>
          <w:sz w:val="28"/>
        </w:rPr>
        <w:t>от</w:t>
      </w:r>
      <w:r w:rsidRPr="00EB37A4">
        <w:rPr>
          <w:spacing w:val="-13"/>
          <w:sz w:val="28"/>
        </w:rPr>
        <w:t xml:space="preserve"> </w:t>
      </w:r>
      <w:r w:rsidRPr="00EB37A4">
        <w:rPr>
          <w:sz w:val="28"/>
        </w:rPr>
        <w:t>профильной</w:t>
      </w:r>
      <w:r w:rsidRPr="00EB37A4">
        <w:rPr>
          <w:spacing w:val="-10"/>
          <w:sz w:val="28"/>
        </w:rPr>
        <w:t xml:space="preserve"> </w:t>
      </w:r>
      <w:r w:rsidRPr="00EB37A4">
        <w:rPr>
          <w:spacing w:val="-2"/>
          <w:sz w:val="28"/>
        </w:rPr>
        <w:t>организации</w:t>
      </w:r>
      <w:r w:rsidR="00206940">
        <w:rPr>
          <w:spacing w:val="-2"/>
          <w:sz w:val="28"/>
        </w:rPr>
        <w:t>,</w:t>
      </w:r>
    </w:p>
    <w:p w14:paraId="39D9C52E" w14:textId="0AE9F1AF" w:rsidR="00787AB4" w:rsidRPr="007E1E65" w:rsidRDefault="00206940" w:rsidP="00787AB4">
      <w:pPr>
        <w:pStyle w:val="TableParagraph"/>
        <w:spacing w:line="320" w:lineRule="exact"/>
        <w:rPr>
          <w:sz w:val="28"/>
        </w:rPr>
      </w:pPr>
      <w:r>
        <w:rPr>
          <w:spacing w:val="-2"/>
          <w:sz w:val="28"/>
        </w:rPr>
        <w:t>директор</w:t>
      </w:r>
      <w:r>
        <w:rPr>
          <w:spacing w:val="-2"/>
          <w:sz w:val="28"/>
        </w:rPr>
        <w:tab/>
      </w:r>
      <w:r>
        <w:rPr>
          <w:spacing w:val="-2"/>
          <w:sz w:val="28"/>
        </w:rPr>
        <w:tab/>
      </w:r>
      <w:r>
        <w:rPr>
          <w:spacing w:val="-2"/>
          <w:sz w:val="28"/>
        </w:rPr>
        <w:tab/>
      </w:r>
      <w:r w:rsidR="00787AB4" w:rsidRPr="007E1E65">
        <w:rPr>
          <w:sz w:val="28"/>
        </w:rPr>
        <w:tab/>
      </w:r>
      <w:r w:rsidR="00787AB4">
        <w:rPr>
          <w:sz w:val="28"/>
        </w:rPr>
        <w:t xml:space="preserve">        </w:t>
      </w:r>
      <w:r w:rsidR="00787AB4" w:rsidRPr="007E1E65">
        <w:rPr>
          <w:sz w:val="28"/>
          <w:u w:val="single"/>
        </w:rPr>
        <w:tab/>
        <w:t xml:space="preserve">                                        </w:t>
      </w:r>
      <w:r w:rsidR="00787AB4">
        <w:rPr>
          <w:sz w:val="28"/>
          <w:u w:val="single"/>
        </w:rPr>
        <w:tab/>
        <w:t xml:space="preserve">  </w:t>
      </w:r>
      <w:r w:rsidR="00EB37A4" w:rsidRPr="00EB37A4">
        <w:rPr>
          <w:sz w:val="28"/>
        </w:rPr>
        <w:t>Е</w:t>
      </w:r>
      <w:r w:rsidR="00787AB4" w:rsidRPr="00EB37A4">
        <w:rPr>
          <w:sz w:val="28"/>
        </w:rPr>
        <w:t xml:space="preserve">. </w:t>
      </w:r>
      <w:r w:rsidR="00EB37A4" w:rsidRPr="00EB37A4">
        <w:rPr>
          <w:sz w:val="28"/>
        </w:rPr>
        <w:t>Е</w:t>
      </w:r>
      <w:r w:rsidR="00787AB4" w:rsidRPr="00EB37A4">
        <w:rPr>
          <w:sz w:val="28"/>
        </w:rPr>
        <w:t>.</w:t>
      </w:r>
      <w:r w:rsidR="00787AB4" w:rsidRPr="00EB37A4">
        <w:rPr>
          <w:spacing w:val="-11"/>
          <w:sz w:val="28"/>
        </w:rPr>
        <w:t xml:space="preserve"> </w:t>
      </w:r>
      <w:r w:rsidR="00EB37A4" w:rsidRPr="00EB37A4">
        <w:rPr>
          <w:spacing w:val="-2"/>
          <w:sz w:val="28"/>
        </w:rPr>
        <w:t>Косолапов</w:t>
      </w:r>
    </w:p>
    <w:p w14:paraId="087E54B3" w14:textId="77777777" w:rsidR="00B33B5E" w:rsidRPr="00FB4114" w:rsidRDefault="00B33B5E" w:rsidP="00B33B5E">
      <w:pPr>
        <w:tabs>
          <w:tab w:val="left" w:pos="4678"/>
        </w:tabs>
        <w:overflowPunct w:val="0"/>
        <w:autoSpaceDE w:val="0"/>
        <w:autoSpaceDN w:val="0"/>
        <w:adjustRightInd w:val="0"/>
        <w:ind w:firstLine="2127"/>
        <w:jc w:val="center"/>
        <w:textAlignment w:val="baseline"/>
        <w:rPr>
          <w:i/>
          <w:sz w:val="20"/>
        </w:rPr>
      </w:pPr>
      <w:r w:rsidRPr="00FB4114">
        <w:rPr>
          <w:sz w:val="20"/>
        </w:rPr>
        <w:t>подпись, дата</w:t>
      </w:r>
    </w:p>
    <w:p w14:paraId="7183FA9E" w14:textId="77777777" w:rsidR="00B33B5E" w:rsidRPr="0055609D" w:rsidRDefault="00B33B5E" w:rsidP="00B33B5E">
      <w:pPr>
        <w:overflowPunct w:val="0"/>
        <w:autoSpaceDE w:val="0"/>
        <w:autoSpaceDN w:val="0"/>
        <w:adjustRightInd w:val="0"/>
        <w:ind w:firstLine="4536"/>
        <w:textAlignment w:val="baseline"/>
        <w:rPr>
          <w:i/>
          <w:sz w:val="20"/>
        </w:rPr>
      </w:pPr>
    </w:p>
    <w:p w14:paraId="6F3263F3" w14:textId="77777777" w:rsidR="00B33B5E" w:rsidRDefault="00B33B5E" w:rsidP="00B33B5E">
      <w:pPr>
        <w:overflowPunct w:val="0"/>
        <w:autoSpaceDE w:val="0"/>
        <w:autoSpaceDN w:val="0"/>
        <w:adjustRightInd w:val="0"/>
        <w:jc w:val="left"/>
        <w:textAlignment w:val="baseline"/>
        <w:rPr>
          <w:i/>
        </w:rPr>
      </w:pPr>
      <w:r w:rsidRPr="00856FD8">
        <w:t>Руководитель практики</w:t>
      </w:r>
    </w:p>
    <w:p w14:paraId="7B31587C" w14:textId="77777777" w:rsidR="00B33B5E" w:rsidRPr="00856FD8" w:rsidRDefault="00B33B5E" w:rsidP="00B33B5E">
      <w:pPr>
        <w:overflowPunct w:val="0"/>
        <w:autoSpaceDE w:val="0"/>
        <w:autoSpaceDN w:val="0"/>
        <w:adjustRightInd w:val="0"/>
        <w:jc w:val="left"/>
        <w:textAlignment w:val="baseline"/>
        <w:rPr>
          <w:i/>
        </w:rPr>
      </w:pPr>
      <w:r>
        <w:t>от университета</w:t>
      </w:r>
      <w:r w:rsidRPr="00856FD8">
        <w:t>,</w:t>
      </w:r>
    </w:p>
    <w:p w14:paraId="6F77AA15" w14:textId="060C96FC" w:rsidR="00787AB4" w:rsidRPr="00787AB4" w:rsidRDefault="00B33B5E" w:rsidP="00B33B5E">
      <w:pPr>
        <w:tabs>
          <w:tab w:val="left" w:pos="7230"/>
        </w:tabs>
        <w:overflowPunct w:val="0"/>
        <w:autoSpaceDE w:val="0"/>
        <w:autoSpaceDN w:val="0"/>
        <w:adjustRightInd w:val="0"/>
        <w:jc w:val="left"/>
        <w:textAlignment w:val="baseline"/>
        <w:rPr>
          <w:iCs/>
        </w:rPr>
      </w:pPr>
      <w:r w:rsidRPr="00856FD8">
        <w:t xml:space="preserve">преподаватель         </w:t>
      </w:r>
      <w:r>
        <w:t xml:space="preserve">                             </w:t>
      </w:r>
      <w:r w:rsidRPr="00856FD8">
        <w:t>_________________</w:t>
      </w:r>
      <w:r w:rsidRPr="00CF4C0B">
        <w:t>___</w:t>
      </w:r>
      <w:r>
        <w:t xml:space="preserve">   </w:t>
      </w:r>
      <w:r w:rsidR="00787AB4">
        <w:rPr>
          <w:iCs/>
        </w:rPr>
        <w:t>А</w:t>
      </w:r>
      <w:r w:rsidRPr="00F122FB">
        <w:rPr>
          <w:iCs/>
        </w:rPr>
        <w:t>.</w:t>
      </w:r>
      <w:r w:rsidR="00787AB4">
        <w:rPr>
          <w:iCs/>
        </w:rPr>
        <w:t>А</w:t>
      </w:r>
      <w:r w:rsidRPr="00F122FB">
        <w:rPr>
          <w:iCs/>
        </w:rPr>
        <w:t>.</w:t>
      </w:r>
      <w:r>
        <w:rPr>
          <w:iCs/>
        </w:rPr>
        <w:t xml:space="preserve"> </w:t>
      </w:r>
      <w:r w:rsidR="00787AB4">
        <w:rPr>
          <w:iCs/>
        </w:rPr>
        <w:t>Никишова</w:t>
      </w:r>
    </w:p>
    <w:p w14:paraId="75582283" w14:textId="77777777" w:rsidR="00B33B5E" w:rsidRPr="00FB4114" w:rsidRDefault="00B33B5E" w:rsidP="00B33B5E">
      <w:pPr>
        <w:tabs>
          <w:tab w:val="left" w:pos="4678"/>
        </w:tabs>
        <w:overflowPunct w:val="0"/>
        <w:autoSpaceDE w:val="0"/>
        <w:autoSpaceDN w:val="0"/>
        <w:adjustRightInd w:val="0"/>
        <w:ind w:firstLine="2127"/>
        <w:jc w:val="center"/>
        <w:textAlignment w:val="baseline"/>
        <w:rPr>
          <w:i/>
          <w:sz w:val="20"/>
        </w:rPr>
      </w:pPr>
      <w:r w:rsidRPr="00FB4114">
        <w:rPr>
          <w:sz w:val="20"/>
        </w:rPr>
        <w:t>подпись, дата</w:t>
      </w:r>
    </w:p>
    <w:p w14:paraId="4E10FC23" w14:textId="77777777" w:rsidR="00787AB4" w:rsidRDefault="00787AB4" w:rsidP="00B33B5E">
      <w:pPr>
        <w:overflowPunct w:val="0"/>
        <w:autoSpaceDE w:val="0"/>
        <w:autoSpaceDN w:val="0"/>
        <w:adjustRightInd w:val="0"/>
        <w:textAlignment w:val="baseline"/>
      </w:pPr>
    </w:p>
    <w:p w14:paraId="5130EC6E" w14:textId="08916D0B" w:rsidR="00B33B5E" w:rsidRPr="00856FD8" w:rsidRDefault="00B33B5E" w:rsidP="00B33B5E">
      <w:pPr>
        <w:overflowPunct w:val="0"/>
        <w:autoSpaceDE w:val="0"/>
        <w:autoSpaceDN w:val="0"/>
        <w:adjustRightInd w:val="0"/>
        <w:textAlignment w:val="baseline"/>
        <w:rPr>
          <w:i/>
        </w:rPr>
      </w:pPr>
      <w:r w:rsidRPr="00856FD8">
        <w:t xml:space="preserve">Отчёт защищён </w:t>
      </w:r>
      <w:r w:rsidRPr="009E154B">
        <w:t xml:space="preserve">_____________ </w:t>
      </w:r>
      <w:r w:rsidRPr="00856FD8">
        <w:t>Оценка _______________</w:t>
      </w:r>
    </w:p>
    <w:p w14:paraId="5CEB2714" w14:textId="77777777" w:rsidR="00B33B5E" w:rsidRDefault="00B33B5E" w:rsidP="00B33B5E">
      <w:pPr>
        <w:tabs>
          <w:tab w:val="left" w:pos="2925"/>
        </w:tabs>
        <w:overflowPunct w:val="0"/>
        <w:autoSpaceDE w:val="0"/>
        <w:autoSpaceDN w:val="0"/>
        <w:adjustRightInd w:val="0"/>
        <w:spacing w:line="288" w:lineRule="auto"/>
        <w:ind w:right="143"/>
        <w:textAlignment w:val="baseline"/>
        <w:rPr>
          <w:i/>
          <w:sz w:val="20"/>
        </w:rPr>
      </w:pPr>
      <w:r>
        <w:rPr>
          <w:sz w:val="20"/>
        </w:rPr>
        <w:t xml:space="preserve">                                                    д</w:t>
      </w:r>
      <w:r w:rsidRPr="00FB4114">
        <w:rPr>
          <w:sz w:val="20"/>
        </w:rPr>
        <w:t>ата</w:t>
      </w:r>
    </w:p>
    <w:p w14:paraId="4447126A" w14:textId="77777777" w:rsidR="00B33B5E" w:rsidRPr="000F3652" w:rsidRDefault="00B33B5E" w:rsidP="00B33B5E">
      <w:pPr>
        <w:tabs>
          <w:tab w:val="left" w:pos="2925"/>
        </w:tabs>
        <w:overflowPunct w:val="0"/>
        <w:autoSpaceDE w:val="0"/>
        <w:autoSpaceDN w:val="0"/>
        <w:adjustRightInd w:val="0"/>
        <w:spacing w:line="288" w:lineRule="auto"/>
        <w:ind w:right="143"/>
        <w:textAlignment w:val="baseline"/>
        <w:rPr>
          <w:i/>
          <w:sz w:val="14"/>
          <w:szCs w:val="14"/>
        </w:rPr>
      </w:pPr>
    </w:p>
    <w:p w14:paraId="759A58C7" w14:textId="5993ACB8" w:rsidR="00B33B5E" w:rsidRPr="00E865F1" w:rsidRDefault="00B33B5E" w:rsidP="00B33B5E">
      <w:pPr>
        <w:tabs>
          <w:tab w:val="left" w:pos="6096"/>
        </w:tabs>
        <w:overflowPunct w:val="0"/>
        <w:autoSpaceDE w:val="0"/>
        <w:autoSpaceDN w:val="0"/>
        <w:adjustRightInd w:val="0"/>
        <w:spacing w:line="288" w:lineRule="auto"/>
        <w:ind w:right="143"/>
        <w:jc w:val="center"/>
        <w:textAlignment w:val="baseline"/>
        <w:rPr>
          <w:i/>
        </w:rPr>
        <w:sectPr w:rsidR="00B33B5E" w:rsidRPr="00E865F1" w:rsidSect="00B33B5E">
          <w:headerReference w:type="default" r:id="rId8"/>
          <w:footerReference w:type="default" r:id="rId9"/>
          <w:headerReference w:type="first" r:id="rId10"/>
          <w:footerReference w:type="first" r:id="rId11"/>
          <w:type w:val="nextColumn"/>
          <w:pgSz w:w="11907" w:h="16840" w:code="9"/>
          <w:pgMar w:top="993" w:right="707" w:bottom="1134" w:left="1701" w:header="360" w:footer="284" w:gutter="0"/>
          <w:cols w:space="720"/>
        </w:sectPr>
      </w:pPr>
      <w:r>
        <w:t>Саранск 2024</w:t>
      </w:r>
    </w:p>
    <w:p w14:paraId="38EBEB95" w14:textId="7F7BB878" w:rsidR="00B016F4" w:rsidRPr="000754AD" w:rsidRDefault="00A15C2E" w:rsidP="001D2388">
      <w:pPr>
        <w:tabs>
          <w:tab w:val="left" w:pos="709"/>
          <w:tab w:val="left" w:pos="8222"/>
        </w:tabs>
        <w:spacing w:line="360" w:lineRule="auto"/>
        <w:contextualSpacing/>
        <w:jc w:val="center"/>
        <w:rPr>
          <w:b/>
          <w:bCs/>
          <w:color w:val="000000" w:themeColor="text1"/>
        </w:rPr>
      </w:pPr>
      <w:r w:rsidRPr="004214C2">
        <w:rPr>
          <w:b/>
          <w:bCs/>
          <w:color w:val="000000" w:themeColor="text1"/>
        </w:rPr>
        <w:lastRenderedPageBreak/>
        <w:t>СОДЕРЖАНИЕ</w:t>
      </w:r>
    </w:p>
    <w:sdt>
      <w:sdtPr>
        <w:rPr>
          <w:rFonts w:ascii="Times New Roman" w:eastAsia="Times New Roman" w:hAnsi="Times New Roman" w:cs="Times New Roman"/>
          <w:color w:val="auto"/>
          <w:sz w:val="28"/>
          <w:szCs w:val="28"/>
        </w:rPr>
        <w:id w:val="-1634557998"/>
        <w:docPartObj>
          <w:docPartGallery w:val="Table of Contents"/>
          <w:docPartUnique/>
        </w:docPartObj>
      </w:sdtPr>
      <w:sdtEndPr/>
      <w:sdtContent>
        <w:p w14:paraId="3D1C0247" w14:textId="640886AD" w:rsidR="00C376E5" w:rsidRPr="007C3A93" w:rsidRDefault="00C376E5" w:rsidP="00C376E5">
          <w:pPr>
            <w:pStyle w:val="TOCHeading"/>
            <w:spacing w:before="0" w:line="360" w:lineRule="auto"/>
            <w:rPr>
              <w:rFonts w:ascii="Times New Roman" w:hAnsi="Times New Roman" w:cs="Times New Roman"/>
              <w:sz w:val="28"/>
              <w:szCs w:val="28"/>
            </w:rPr>
          </w:pPr>
        </w:p>
        <w:p w14:paraId="4996097B" w14:textId="06493EE0" w:rsidR="002525E1" w:rsidRPr="002525E1" w:rsidRDefault="00C376E5">
          <w:pPr>
            <w:pStyle w:val="TOC1"/>
            <w:rPr>
              <w:rFonts w:asciiTheme="minorHAnsi" w:eastAsiaTheme="minorEastAsia" w:hAnsiTheme="minorHAnsi" w:cstheme="minorBidi"/>
              <w:sz w:val="22"/>
              <w:szCs w:val="22"/>
            </w:rPr>
          </w:pPr>
          <w:r w:rsidRPr="002525E1">
            <w:fldChar w:fldCharType="begin"/>
          </w:r>
          <w:r w:rsidRPr="002525E1">
            <w:instrText xml:space="preserve"> TOC \o "1-3" \h \z \u </w:instrText>
          </w:r>
          <w:r w:rsidRPr="002525E1">
            <w:fldChar w:fldCharType="separate"/>
          </w:r>
          <w:hyperlink w:anchor="_Toc169686406" w:history="1">
            <w:r w:rsidR="002525E1" w:rsidRPr="002525E1">
              <w:rPr>
                <w:rStyle w:val="Hyperlink"/>
                <w:u w:val="none"/>
              </w:rPr>
              <w:t>1 Правила безопасности на рабочем месте</w:t>
            </w:r>
            <w:r w:rsidR="002525E1" w:rsidRPr="002525E1">
              <w:rPr>
                <w:webHidden/>
              </w:rPr>
              <w:tab/>
            </w:r>
            <w:r w:rsidR="002525E1" w:rsidRPr="002525E1">
              <w:rPr>
                <w:webHidden/>
              </w:rPr>
              <w:fldChar w:fldCharType="begin"/>
            </w:r>
            <w:r w:rsidR="002525E1" w:rsidRPr="002525E1">
              <w:rPr>
                <w:webHidden/>
              </w:rPr>
              <w:instrText xml:space="preserve"> PAGEREF _Toc169686406 \h </w:instrText>
            </w:r>
            <w:r w:rsidR="002525E1" w:rsidRPr="002525E1">
              <w:rPr>
                <w:webHidden/>
              </w:rPr>
            </w:r>
            <w:r w:rsidR="002525E1" w:rsidRPr="002525E1">
              <w:rPr>
                <w:webHidden/>
              </w:rPr>
              <w:fldChar w:fldCharType="separate"/>
            </w:r>
            <w:r w:rsidR="00E81207">
              <w:rPr>
                <w:webHidden/>
              </w:rPr>
              <w:t>3</w:t>
            </w:r>
            <w:r w:rsidR="002525E1" w:rsidRPr="002525E1">
              <w:rPr>
                <w:webHidden/>
              </w:rPr>
              <w:fldChar w:fldCharType="end"/>
            </w:r>
          </w:hyperlink>
        </w:p>
        <w:p w14:paraId="1BF6A02F" w14:textId="285791C4" w:rsidR="002525E1" w:rsidRPr="002525E1" w:rsidRDefault="00B75438">
          <w:pPr>
            <w:pStyle w:val="TOC1"/>
            <w:rPr>
              <w:rFonts w:asciiTheme="minorHAnsi" w:eastAsiaTheme="minorEastAsia" w:hAnsiTheme="minorHAnsi" w:cstheme="minorBidi"/>
              <w:sz w:val="22"/>
              <w:szCs w:val="22"/>
            </w:rPr>
          </w:pPr>
          <w:hyperlink w:anchor="_Toc169686407" w:history="1">
            <w:r w:rsidR="002525E1" w:rsidRPr="002525E1">
              <w:rPr>
                <w:rStyle w:val="Hyperlink"/>
                <w:u w:val="none"/>
              </w:rPr>
              <w:t xml:space="preserve">2 </w:t>
            </w:r>
            <w:r w:rsidR="009E55D9">
              <w:rPr>
                <w:rStyle w:val="Hyperlink"/>
                <w:u w:val="none"/>
              </w:rPr>
              <w:t>Выбор методов, инструментов и технологий для реализации</w:t>
            </w:r>
            <w:r w:rsidR="002525E1" w:rsidRPr="002525E1">
              <w:rPr>
                <w:webHidden/>
              </w:rPr>
              <w:tab/>
            </w:r>
            <w:r w:rsidR="002525E1" w:rsidRPr="002525E1">
              <w:rPr>
                <w:webHidden/>
              </w:rPr>
              <w:fldChar w:fldCharType="begin"/>
            </w:r>
            <w:r w:rsidR="002525E1" w:rsidRPr="002525E1">
              <w:rPr>
                <w:webHidden/>
              </w:rPr>
              <w:instrText xml:space="preserve"> PAGEREF _Toc169686407 \h </w:instrText>
            </w:r>
            <w:r w:rsidR="002525E1" w:rsidRPr="002525E1">
              <w:rPr>
                <w:webHidden/>
              </w:rPr>
            </w:r>
            <w:r w:rsidR="002525E1" w:rsidRPr="002525E1">
              <w:rPr>
                <w:webHidden/>
              </w:rPr>
              <w:fldChar w:fldCharType="separate"/>
            </w:r>
            <w:r w:rsidR="00E81207">
              <w:rPr>
                <w:webHidden/>
              </w:rPr>
              <w:t>4</w:t>
            </w:r>
            <w:r w:rsidR="002525E1" w:rsidRPr="002525E1">
              <w:rPr>
                <w:webHidden/>
              </w:rPr>
              <w:fldChar w:fldCharType="end"/>
            </w:r>
          </w:hyperlink>
        </w:p>
        <w:p w14:paraId="485C97DC" w14:textId="43FB727E" w:rsidR="002525E1" w:rsidRPr="002525E1" w:rsidRDefault="00B75438">
          <w:pPr>
            <w:pStyle w:val="TOC1"/>
            <w:rPr>
              <w:rFonts w:asciiTheme="minorHAnsi" w:eastAsiaTheme="minorEastAsia" w:hAnsiTheme="minorHAnsi" w:cstheme="minorBidi"/>
              <w:sz w:val="22"/>
              <w:szCs w:val="22"/>
            </w:rPr>
          </w:pPr>
          <w:hyperlink w:anchor="_Toc169686409" w:history="1">
            <w:r w:rsidR="009E55D9">
              <w:rPr>
                <w:rStyle w:val="Hyperlink"/>
                <w:u w:val="none"/>
              </w:rPr>
              <w:t>3</w:t>
            </w:r>
            <w:r w:rsidR="002525E1" w:rsidRPr="002525E1">
              <w:rPr>
                <w:rStyle w:val="Hyperlink"/>
                <w:u w:val="none"/>
              </w:rPr>
              <w:t xml:space="preserve"> День 1. </w:t>
            </w:r>
            <w:r w:rsidR="00FB0599">
              <w:t>Анализ предприятия</w:t>
            </w:r>
            <w:r w:rsidR="00FB0599" w:rsidRPr="007E1E65">
              <w:rPr>
                <w:spacing w:val="-2"/>
              </w:rPr>
              <w:t xml:space="preserve"> </w:t>
            </w:r>
            <w:r w:rsidR="00FB0599" w:rsidRPr="00EB37A4">
              <w:rPr>
                <w:spacing w:val="-2"/>
              </w:rPr>
              <w:t>«</w:t>
            </w:r>
            <w:r w:rsidR="00EB37A4" w:rsidRPr="00EB37A4">
              <w:rPr>
                <w:spacing w:val="-2"/>
              </w:rPr>
              <w:t>Модуль</w:t>
            </w:r>
            <w:r w:rsidR="00FB0599" w:rsidRPr="00EB37A4">
              <w:rPr>
                <w:spacing w:val="-2"/>
              </w:rPr>
              <w:t xml:space="preserve">» </w:t>
            </w:r>
            <w:r w:rsidR="00EB37A4" w:rsidRPr="00EB37A4">
              <w:rPr>
                <w:spacing w:val="-2"/>
              </w:rPr>
              <w:t>ОО</w:t>
            </w:r>
            <w:r w:rsidR="00FB0599" w:rsidRPr="00EB37A4">
              <w:rPr>
                <w:spacing w:val="-2"/>
              </w:rPr>
              <w:t>О</w:t>
            </w:r>
            <w:r w:rsidR="002525E1" w:rsidRPr="002525E1">
              <w:rPr>
                <w:webHidden/>
              </w:rPr>
              <w:tab/>
            </w:r>
            <w:r w:rsidR="005B221D">
              <w:rPr>
                <w:webHidden/>
              </w:rPr>
              <w:t>5</w:t>
            </w:r>
          </w:hyperlink>
        </w:p>
        <w:p w14:paraId="233AB1B5" w14:textId="6507A557" w:rsidR="002525E1" w:rsidRPr="002525E1" w:rsidRDefault="00B75438">
          <w:pPr>
            <w:pStyle w:val="TOC1"/>
            <w:rPr>
              <w:rFonts w:asciiTheme="minorHAnsi" w:eastAsiaTheme="minorEastAsia" w:hAnsiTheme="minorHAnsi" w:cstheme="minorBidi"/>
              <w:sz w:val="22"/>
              <w:szCs w:val="22"/>
            </w:rPr>
          </w:pPr>
          <w:hyperlink w:anchor="_Toc169686410" w:history="1">
            <w:r w:rsidR="009E55D9">
              <w:rPr>
                <w:rStyle w:val="Hyperlink"/>
                <w:u w:val="none"/>
              </w:rPr>
              <w:t>4</w:t>
            </w:r>
            <w:r w:rsidR="002525E1" w:rsidRPr="002525E1">
              <w:rPr>
                <w:rStyle w:val="Hyperlink"/>
                <w:u w:val="none"/>
              </w:rPr>
              <w:t xml:space="preserve"> День 2. </w:t>
            </w:r>
            <w:r w:rsidR="00FB0599">
              <w:t xml:space="preserve">Создание </w:t>
            </w:r>
            <w:r w:rsidR="00FB0599">
              <w:rPr>
                <w:lang w:val="en-US"/>
              </w:rPr>
              <w:t>Use</w:t>
            </w:r>
            <w:r w:rsidR="00FB0599" w:rsidRPr="00AB772D">
              <w:t xml:space="preserve"> </w:t>
            </w:r>
            <w:r w:rsidR="00FB0599">
              <w:rPr>
                <w:lang w:val="en-US"/>
              </w:rPr>
              <w:t>Case</w:t>
            </w:r>
            <w:r w:rsidR="00FB0599" w:rsidRPr="00AB772D">
              <w:t xml:space="preserve"> </w:t>
            </w:r>
            <w:r w:rsidR="00FB0599">
              <w:t>диаграммы</w:t>
            </w:r>
            <w:r w:rsidR="002525E1" w:rsidRPr="002525E1">
              <w:rPr>
                <w:webHidden/>
              </w:rPr>
              <w:tab/>
            </w:r>
            <w:r w:rsidR="005B221D">
              <w:rPr>
                <w:webHidden/>
              </w:rPr>
              <w:t>6</w:t>
            </w:r>
          </w:hyperlink>
        </w:p>
        <w:p w14:paraId="1DC03DFB" w14:textId="6042117A" w:rsidR="002525E1" w:rsidRPr="002525E1" w:rsidRDefault="00B75438">
          <w:pPr>
            <w:pStyle w:val="TOC1"/>
            <w:rPr>
              <w:rFonts w:asciiTheme="minorHAnsi" w:eastAsiaTheme="minorEastAsia" w:hAnsiTheme="minorHAnsi" w:cstheme="minorBidi"/>
              <w:sz w:val="22"/>
              <w:szCs w:val="22"/>
            </w:rPr>
          </w:pPr>
          <w:hyperlink w:anchor="_Toc169686411" w:history="1">
            <w:r w:rsidR="009E55D9">
              <w:rPr>
                <w:rStyle w:val="Hyperlink"/>
                <w:u w:val="none"/>
              </w:rPr>
              <w:t>5</w:t>
            </w:r>
            <w:r w:rsidR="002525E1" w:rsidRPr="002525E1">
              <w:rPr>
                <w:rStyle w:val="Hyperlink"/>
                <w:u w:val="none"/>
              </w:rPr>
              <w:t xml:space="preserve"> День 3. </w:t>
            </w:r>
            <w:r w:rsidR="00FB0599">
              <w:t xml:space="preserve">Создание </w:t>
            </w:r>
            <w:r w:rsidR="00FB0599">
              <w:rPr>
                <w:lang w:val="en-US"/>
              </w:rPr>
              <w:t>Wireframe</w:t>
            </w:r>
            <w:r w:rsidR="002525E1" w:rsidRPr="002525E1">
              <w:rPr>
                <w:webHidden/>
              </w:rPr>
              <w:tab/>
            </w:r>
            <w:r w:rsidR="005B221D">
              <w:rPr>
                <w:webHidden/>
              </w:rPr>
              <w:t>7</w:t>
            </w:r>
          </w:hyperlink>
        </w:p>
        <w:p w14:paraId="731675C3" w14:textId="21FC79FA" w:rsidR="002525E1" w:rsidRPr="002525E1" w:rsidRDefault="00B75438">
          <w:pPr>
            <w:pStyle w:val="TOC1"/>
            <w:rPr>
              <w:rFonts w:asciiTheme="minorHAnsi" w:eastAsiaTheme="minorEastAsia" w:hAnsiTheme="minorHAnsi" w:cstheme="minorBidi"/>
              <w:sz w:val="22"/>
              <w:szCs w:val="22"/>
            </w:rPr>
          </w:pPr>
          <w:hyperlink w:anchor="_Toc169686412" w:history="1">
            <w:r w:rsidR="009E55D9">
              <w:rPr>
                <w:rStyle w:val="Hyperlink"/>
                <w:u w:val="none"/>
              </w:rPr>
              <w:t>6</w:t>
            </w:r>
            <w:r w:rsidR="002525E1" w:rsidRPr="002525E1">
              <w:rPr>
                <w:rStyle w:val="Hyperlink"/>
                <w:u w:val="none"/>
              </w:rPr>
              <w:t xml:space="preserve"> День 4. </w:t>
            </w:r>
            <w:r w:rsidR="00FB0599" w:rsidRPr="005E2096">
              <w:rPr>
                <w:shd w:val="clear" w:color="auto" w:fill="FFFFFF"/>
              </w:rPr>
              <w:t>Разработка пользовательских историй и сценариев использования, описание функций системы</w:t>
            </w:r>
            <w:r w:rsidR="002525E1" w:rsidRPr="002525E1">
              <w:rPr>
                <w:webHidden/>
              </w:rPr>
              <w:tab/>
            </w:r>
            <w:r w:rsidR="005B221D">
              <w:rPr>
                <w:webHidden/>
              </w:rPr>
              <w:t>8</w:t>
            </w:r>
          </w:hyperlink>
        </w:p>
        <w:p w14:paraId="3FB0A0CB" w14:textId="4CBE1A05" w:rsidR="002525E1" w:rsidRPr="002525E1" w:rsidRDefault="00B75438">
          <w:pPr>
            <w:pStyle w:val="TOC1"/>
            <w:rPr>
              <w:rFonts w:asciiTheme="minorHAnsi" w:eastAsiaTheme="minorEastAsia" w:hAnsiTheme="minorHAnsi" w:cstheme="minorBidi"/>
              <w:sz w:val="22"/>
              <w:szCs w:val="22"/>
            </w:rPr>
          </w:pPr>
          <w:hyperlink w:anchor="_Toc169686413" w:history="1">
            <w:r w:rsidR="009E55D9">
              <w:rPr>
                <w:rStyle w:val="Hyperlink"/>
                <w:u w:val="none"/>
              </w:rPr>
              <w:t>7</w:t>
            </w:r>
            <w:r w:rsidR="002525E1" w:rsidRPr="002525E1">
              <w:rPr>
                <w:rStyle w:val="Hyperlink"/>
                <w:u w:val="none"/>
              </w:rPr>
              <w:t xml:space="preserve"> День 5</w:t>
            </w:r>
            <w:r w:rsidR="009E55D9">
              <w:rPr>
                <w:rStyle w:val="Hyperlink"/>
                <w:u w:val="none"/>
              </w:rPr>
              <w:t>-8</w:t>
            </w:r>
            <w:r w:rsidR="002525E1" w:rsidRPr="002525E1">
              <w:rPr>
                <w:rStyle w:val="Hyperlink"/>
                <w:u w:val="none"/>
              </w:rPr>
              <w:t>. Создание базы данных</w:t>
            </w:r>
            <w:r w:rsidR="002525E1" w:rsidRPr="002525E1">
              <w:rPr>
                <w:webHidden/>
              </w:rPr>
              <w:tab/>
            </w:r>
            <w:r w:rsidR="005B221D">
              <w:rPr>
                <w:webHidden/>
              </w:rPr>
              <w:t>9</w:t>
            </w:r>
          </w:hyperlink>
        </w:p>
        <w:p w14:paraId="76155566" w14:textId="73668787" w:rsidR="002525E1" w:rsidRPr="002525E1" w:rsidRDefault="00B75438">
          <w:pPr>
            <w:pStyle w:val="TOC1"/>
            <w:rPr>
              <w:rFonts w:asciiTheme="minorHAnsi" w:eastAsiaTheme="minorEastAsia" w:hAnsiTheme="minorHAnsi" w:cstheme="minorBidi"/>
              <w:sz w:val="22"/>
              <w:szCs w:val="22"/>
            </w:rPr>
          </w:pPr>
          <w:hyperlink w:anchor="_Toc169686414" w:history="1">
            <w:r w:rsidR="009E55D9">
              <w:rPr>
                <w:rStyle w:val="Hyperlink"/>
                <w:u w:val="none"/>
              </w:rPr>
              <w:t>8</w:t>
            </w:r>
            <w:r w:rsidR="002525E1" w:rsidRPr="002525E1">
              <w:rPr>
                <w:rStyle w:val="Hyperlink"/>
                <w:u w:val="none"/>
              </w:rPr>
              <w:t xml:space="preserve"> День </w:t>
            </w:r>
            <w:r w:rsidR="009E55D9">
              <w:rPr>
                <w:rStyle w:val="Hyperlink"/>
                <w:u w:val="none"/>
              </w:rPr>
              <w:t>9-20</w:t>
            </w:r>
            <w:r w:rsidR="002525E1" w:rsidRPr="002525E1">
              <w:rPr>
                <w:rStyle w:val="Hyperlink"/>
                <w:u w:val="none"/>
              </w:rPr>
              <w:t xml:space="preserve">. </w:t>
            </w:r>
            <w:r w:rsidR="00FB0599">
              <w:t>Разработка</w:t>
            </w:r>
            <w:r w:rsidR="00FB0599">
              <w:rPr>
                <w:spacing w:val="-10"/>
              </w:rPr>
              <w:t xml:space="preserve"> </w:t>
            </w:r>
            <w:r w:rsidR="00FB0599">
              <w:t>программного решения</w:t>
            </w:r>
            <w:r w:rsidR="002525E1" w:rsidRPr="002525E1">
              <w:rPr>
                <w:webHidden/>
              </w:rPr>
              <w:tab/>
            </w:r>
            <w:r w:rsidR="002525E1" w:rsidRPr="002525E1">
              <w:rPr>
                <w:webHidden/>
              </w:rPr>
              <w:fldChar w:fldCharType="begin"/>
            </w:r>
            <w:r w:rsidR="002525E1" w:rsidRPr="002525E1">
              <w:rPr>
                <w:webHidden/>
              </w:rPr>
              <w:instrText xml:space="preserve"> PAGEREF _Toc169686414 \h </w:instrText>
            </w:r>
            <w:r w:rsidR="002525E1" w:rsidRPr="002525E1">
              <w:rPr>
                <w:webHidden/>
              </w:rPr>
            </w:r>
            <w:r w:rsidR="002525E1" w:rsidRPr="002525E1">
              <w:rPr>
                <w:webHidden/>
              </w:rPr>
              <w:fldChar w:fldCharType="separate"/>
            </w:r>
            <w:r w:rsidR="00E81207">
              <w:rPr>
                <w:webHidden/>
              </w:rPr>
              <w:t>1</w:t>
            </w:r>
            <w:r w:rsidR="005B221D">
              <w:rPr>
                <w:webHidden/>
              </w:rPr>
              <w:t>0</w:t>
            </w:r>
            <w:r w:rsidR="002525E1" w:rsidRPr="002525E1">
              <w:rPr>
                <w:webHidden/>
              </w:rPr>
              <w:fldChar w:fldCharType="end"/>
            </w:r>
          </w:hyperlink>
        </w:p>
        <w:p w14:paraId="2B7A191A" w14:textId="6BF5E68B" w:rsidR="002525E1" w:rsidRDefault="00B75438">
          <w:pPr>
            <w:pStyle w:val="TOC1"/>
          </w:pPr>
          <w:hyperlink w:anchor="_Toc169686415" w:history="1">
            <w:r w:rsidR="009E55D9">
              <w:rPr>
                <w:rStyle w:val="Hyperlink"/>
                <w:u w:val="none"/>
              </w:rPr>
              <w:t>9</w:t>
            </w:r>
            <w:r w:rsidR="002525E1" w:rsidRPr="002525E1">
              <w:rPr>
                <w:rStyle w:val="Hyperlink"/>
                <w:u w:val="none"/>
              </w:rPr>
              <w:t xml:space="preserve"> День </w:t>
            </w:r>
            <w:r w:rsidR="009E55D9">
              <w:rPr>
                <w:rStyle w:val="Hyperlink"/>
                <w:u w:val="none"/>
              </w:rPr>
              <w:t>21</w:t>
            </w:r>
            <w:r w:rsidR="002525E1" w:rsidRPr="002525E1">
              <w:rPr>
                <w:rStyle w:val="Hyperlink"/>
                <w:u w:val="none"/>
              </w:rPr>
              <w:t>-</w:t>
            </w:r>
            <w:r w:rsidR="009E55D9">
              <w:rPr>
                <w:rStyle w:val="Hyperlink"/>
                <w:u w:val="none"/>
              </w:rPr>
              <w:t>25</w:t>
            </w:r>
            <w:r w:rsidR="002525E1" w:rsidRPr="002525E1">
              <w:rPr>
                <w:rStyle w:val="Hyperlink"/>
                <w:u w:val="none"/>
              </w:rPr>
              <w:t xml:space="preserve">. </w:t>
            </w:r>
            <w:r w:rsidR="00FB0599">
              <w:t>Выполнение тестирования</w:t>
            </w:r>
            <w:r w:rsidR="002525E1" w:rsidRPr="002525E1">
              <w:rPr>
                <w:webHidden/>
              </w:rPr>
              <w:tab/>
            </w:r>
            <w:r w:rsidR="002525E1" w:rsidRPr="002525E1">
              <w:rPr>
                <w:webHidden/>
              </w:rPr>
              <w:fldChar w:fldCharType="begin"/>
            </w:r>
            <w:r w:rsidR="002525E1" w:rsidRPr="002525E1">
              <w:rPr>
                <w:webHidden/>
              </w:rPr>
              <w:instrText xml:space="preserve"> PAGEREF _Toc169686415 \h </w:instrText>
            </w:r>
            <w:r w:rsidR="002525E1" w:rsidRPr="002525E1">
              <w:rPr>
                <w:webHidden/>
              </w:rPr>
            </w:r>
            <w:r w:rsidR="002525E1" w:rsidRPr="002525E1">
              <w:rPr>
                <w:webHidden/>
              </w:rPr>
              <w:fldChar w:fldCharType="separate"/>
            </w:r>
            <w:r w:rsidR="00E81207">
              <w:rPr>
                <w:webHidden/>
              </w:rPr>
              <w:t>1</w:t>
            </w:r>
            <w:r w:rsidR="005B221D">
              <w:rPr>
                <w:webHidden/>
              </w:rPr>
              <w:t>1</w:t>
            </w:r>
            <w:r w:rsidR="002525E1" w:rsidRPr="002525E1">
              <w:rPr>
                <w:webHidden/>
              </w:rPr>
              <w:fldChar w:fldCharType="end"/>
            </w:r>
          </w:hyperlink>
        </w:p>
        <w:p w14:paraId="7809557C" w14:textId="088D0D68" w:rsidR="002525E1" w:rsidRPr="002525E1" w:rsidRDefault="00B75438">
          <w:pPr>
            <w:pStyle w:val="TOC1"/>
            <w:rPr>
              <w:rFonts w:asciiTheme="minorHAnsi" w:eastAsiaTheme="minorEastAsia" w:hAnsiTheme="minorHAnsi" w:cstheme="minorBidi"/>
              <w:sz w:val="22"/>
              <w:szCs w:val="22"/>
            </w:rPr>
          </w:pPr>
          <w:hyperlink w:anchor="_Toc169686419" w:history="1">
            <w:r w:rsidR="002525E1" w:rsidRPr="002525E1">
              <w:rPr>
                <w:rStyle w:val="Hyperlink"/>
                <w:u w:val="none"/>
              </w:rPr>
              <w:t>ЗАКЛЮЧЕНИЕ</w:t>
            </w:r>
            <w:r w:rsidR="002525E1" w:rsidRPr="002525E1">
              <w:rPr>
                <w:webHidden/>
              </w:rPr>
              <w:tab/>
            </w:r>
            <w:r w:rsidR="002525E1" w:rsidRPr="002525E1">
              <w:rPr>
                <w:webHidden/>
              </w:rPr>
              <w:fldChar w:fldCharType="begin"/>
            </w:r>
            <w:r w:rsidR="002525E1" w:rsidRPr="002525E1">
              <w:rPr>
                <w:webHidden/>
              </w:rPr>
              <w:instrText xml:space="preserve"> PAGEREF _Toc169686419 \h </w:instrText>
            </w:r>
            <w:r w:rsidR="002525E1" w:rsidRPr="002525E1">
              <w:rPr>
                <w:webHidden/>
              </w:rPr>
            </w:r>
            <w:r w:rsidR="002525E1" w:rsidRPr="002525E1">
              <w:rPr>
                <w:webHidden/>
              </w:rPr>
              <w:fldChar w:fldCharType="separate"/>
            </w:r>
            <w:r w:rsidR="00E81207">
              <w:rPr>
                <w:webHidden/>
              </w:rPr>
              <w:t>1</w:t>
            </w:r>
            <w:r w:rsidR="00EC0910">
              <w:rPr>
                <w:webHidden/>
              </w:rPr>
              <w:t>2</w:t>
            </w:r>
            <w:r w:rsidR="002525E1" w:rsidRPr="002525E1">
              <w:rPr>
                <w:webHidden/>
              </w:rPr>
              <w:fldChar w:fldCharType="end"/>
            </w:r>
          </w:hyperlink>
        </w:p>
        <w:p w14:paraId="19216146" w14:textId="339F8EBF" w:rsidR="002525E1" w:rsidRPr="002525E1" w:rsidRDefault="00B75438">
          <w:pPr>
            <w:pStyle w:val="TOC1"/>
            <w:rPr>
              <w:rFonts w:asciiTheme="minorHAnsi" w:eastAsiaTheme="minorEastAsia" w:hAnsiTheme="minorHAnsi" w:cstheme="minorBidi"/>
              <w:sz w:val="22"/>
              <w:szCs w:val="22"/>
            </w:rPr>
          </w:pPr>
          <w:hyperlink w:anchor="_Toc169686420" w:history="1">
            <w:r w:rsidR="002525E1" w:rsidRPr="002525E1">
              <w:rPr>
                <w:rStyle w:val="Hyperlink"/>
                <w:u w:val="none"/>
              </w:rPr>
              <w:t>СПИСОК ИСПОЛЬЗОВАННЫХ ИСТОЧНИКОВ</w:t>
            </w:r>
            <w:r w:rsidR="002525E1" w:rsidRPr="002525E1">
              <w:rPr>
                <w:webHidden/>
              </w:rPr>
              <w:tab/>
            </w:r>
            <w:r w:rsidR="005B221D">
              <w:rPr>
                <w:webHidden/>
              </w:rPr>
              <w:t>1</w:t>
            </w:r>
            <w:r w:rsidR="00EC0910">
              <w:rPr>
                <w:webHidden/>
              </w:rPr>
              <w:t>4</w:t>
            </w:r>
          </w:hyperlink>
        </w:p>
        <w:p w14:paraId="309D6B36" w14:textId="5A0516DC" w:rsidR="002525E1" w:rsidRPr="002525E1" w:rsidRDefault="00B75438">
          <w:pPr>
            <w:pStyle w:val="TOC1"/>
            <w:rPr>
              <w:rFonts w:asciiTheme="minorHAnsi" w:eastAsiaTheme="minorEastAsia" w:hAnsiTheme="minorHAnsi" w:cstheme="minorBidi"/>
              <w:sz w:val="22"/>
              <w:szCs w:val="22"/>
            </w:rPr>
          </w:pPr>
          <w:hyperlink w:anchor="_Toc169686421" w:history="1">
            <w:r w:rsidR="002525E1" w:rsidRPr="002525E1">
              <w:rPr>
                <w:rStyle w:val="Hyperlink"/>
                <w:u w:val="none"/>
              </w:rPr>
              <w:t>ПРИЛОЖЕНИЕ А</w:t>
            </w:r>
            <w:r w:rsidR="009E55D9">
              <w:rPr>
                <w:rStyle w:val="Hyperlink"/>
                <w:u w:val="none"/>
              </w:rPr>
              <w:t xml:space="preserve"> (Обязательное)</w:t>
            </w:r>
            <w:r w:rsidR="00FB0599">
              <w:rPr>
                <w:rStyle w:val="Hyperlink"/>
                <w:u w:val="none"/>
              </w:rPr>
              <w:t xml:space="preserve"> </w:t>
            </w:r>
            <w:r w:rsidR="00FB0599">
              <w:rPr>
                <w:spacing w:val="-2"/>
                <w:lang w:val="en-US"/>
              </w:rPr>
              <w:t>Use</w:t>
            </w:r>
            <w:r w:rsidR="00FB0599" w:rsidRPr="00E848D9">
              <w:rPr>
                <w:spacing w:val="-2"/>
              </w:rPr>
              <w:t xml:space="preserve"> </w:t>
            </w:r>
            <w:r w:rsidR="00FB0599">
              <w:rPr>
                <w:spacing w:val="-2"/>
                <w:lang w:val="en-US"/>
              </w:rPr>
              <w:t>case</w:t>
            </w:r>
            <w:r w:rsidR="00FB0599" w:rsidRPr="00E848D9">
              <w:rPr>
                <w:spacing w:val="-2"/>
              </w:rPr>
              <w:t xml:space="preserve"> </w:t>
            </w:r>
            <w:r w:rsidR="00FB0599">
              <w:rPr>
                <w:spacing w:val="-2"/>
              </w:rPr>
              <w:t>диаграмма</w:t>
            </w:r>
            <w:r w:rsidR="002525E1" w:rsidRPr="002525E1">
              <w:rPr>
                <w:webHidden/>
              </w:rPr>
              <w:tab/>
            </w:r>
            <w:r w:rsidR="005B221D">
              <w:rPr>
                <w:webHidden/>
              </w:rPr>
              <w:t>1</w:t>
            </w:r>
            <w:r w:rsidR="00EC0910">
              <w:rPr>
                <w:webHidden/>
              </w:rPr>
              <w:t>5</w:t>
            </w:r>
          </w:hyperlink>
        </w:p>
        <w:p w14:paraId="2226B39C" w14:textId="21397BB4" w:rsidR="002525E1" w:rsidRPr="002525E1" w:rsidRDefault="00B75438">
          <w:pPr>
            <w:pStyle w:val="TOC1"/>
            <w:rPr>
              <w:rFonts w:asciiTheme="minorHAnsi" w:eastAsiaTheme="minorEastAsia" w:hAnsiTheme="minorHAnsi" w:cstheme="minorBidi"/>
              <w:sz w:val="22"/>
              <w:szCs w:val="22"/>
            </w:rPr>
          </w:pPr>
          <w:hyperlink w:anchor="_Toc169686422" w:history="1">
            <w:r w:rsidR="002525E1" w:rsidRPr="002525E1">
              <w:rPr>
                <w:rStyle w:val="Hyperlink"/>
                <w:u w:val="none"/>
              </w:rPr>
              <w:t>ПРИЛОЖЕНИЕ Б</w:t>
            </w:r>
            <w:r w:rsidR="009E55D9">
              <w:rPr>
                <w:rStyle w:val="Hyperlink"/>
                <w:u w:val="none"/>
              </w:rPr>
              <w:t xml:space="preserve"> (Обязательное)</w:t>
            </w:r>
            <w:r w:rsidR="00FB0599">
              <w:rPr>
                <w:rStyle w:val="Hyperlink"/>
                <w:u w:val="none"/>
              </w:rPr>
              <w:t xml:space="preserve"> </w:t>
            </w:r>
            <w:r w:rsidR="00FB0599">
              <w:rPr>
                <w:spacing w:val="-5"/>
                <w:lang w:val="en-US"/>
              </w:rPr>
              <w:t>Wireframe</w:t>
            </w:r>
            <w:r w:rsidR="002525E1" w:rsidRPr="002525E1">
              <w:rPr>
                <w:webHidden/>
              </w:rPr>
              <w:tab/>
            </w:r>
            <w:r w:rsidR="005B221D">
              <w:rPr>
                <w:webHidden/>
              </w:rPr>
              <w:t>1</w:t>
            </w:r>
            <w:r w:rsidR="00EC0910">
              <w:rPr>
                <w:webHidden/>
              </w:rPr>
              <w:t>6</w:t>
            </w:r>
          </w:hyperlink>
        </w:p>
        <w:p w14:paraId="41C53BF7" w14:textId="3FF2BFE7" w:rsidR="002525E1" w:rsidRPr="002525E1" w:rsidRDefault="00B75438">
          <w:pPr>
            <w:pStyle w:val="TOC1"/>
            <w:rPr>
              <w:rFonts w:asciiTheme="minorHAnsi" w:eastAsiaTheme="minorEastAsia" w:hAnsiTheme="minorHAnsi" w:cstheme="minorBidi"/>
              <w:sz w:val="22"/>
              <w:szCs w:val="22"/>
            </w:rPr>
          </w:pPr>
          <w:hyperlink w:anchor="_Toc169686423" w:history="1">
            <w:r w:rsidR="002525E1" w:rsidRPr="002525E1">
              <w:rPr>
                <w:rStyle w:val="Hyperlink"/>
                <w:u w:val="none"/>
              </w:rPr>
              <w:t>ПРИЛОЖЕНИЕ В</w:t>
            </w:r>
            <w:r w:rsidR="009E55D9">
              <w:rPr>
                <w:rStyle w:val="Hyperlink"/>
                <w:u w:val="none"/>
              </w:rPr>
              <w:t xml:space="preserve"> (Обязательное)</w:t>
            </w:r>
            <w:r w:rsidR="00FB0599">
              <w:rPr>
                <w:rStyle w:val="Hyperlink"/>
                <w:u w:val="none"/>
              </w:rPr>
              <w:t xml:space="preserve"> </w:t>
            </w:r>
            <w:r w:rsidR="00FB0599" w:rsidRPr="005E2096">
              <w:rPr>
                <w:shd w:val="clear" w:color="auto" w:fill="FFFFFF"/>
              </w:rPr>
              <w:t>Разработка пользовательских историй и сценариев использования, описание функций системы</w:t>
            </w:r>
            <w:r w:rsidR="002525E1" w:rsidRPr="002525E1">
              <w:rPr>
                <w:webHidden/>
              </w:rPr>
              <w:tab/>
            </w:r>
            <w:r w:rsidR="00CF4162">
              <w:rPr>
                <w:webHidden/>
              </w:rPr>
              <w:t>22</w:t>
            </w:r>
          </w:hyperlink>
        </w:p>
        <w:p w14:paraId="469A59D5" w14:textId="36BB6710" w:rsidR="002525E1" w:rsidRPr="002525E1" w:rsidRDefault="00B75438">
          <w:pPr>
            <w:pStyle w:val="TOC1"/>
            <w:rPr>
              <w:rFonts w:asciiTheme="minorHAnsi" w:eastAsiaTheme="minorEastAsia" w:hAnsiTheme="minorHAnsi" w:cstheme="minorBidi"/>
              <w:sz w:val="22"/>
              <w:szCs w:val="22"/>
            </w:rPr>
          </w:pPr>
          <w:hyperlink w:anchor="_Toc169686424" w:history="1">
            <w:r w:rsidR="002525E1" w:rsidRPr="002525E1">
              <w:rPr>
                <w:rStyle w:val="Hyperlink"/>
                <w:u w:val="none"/>
              </w:rPr>
              <w:t>ПРИЛОЖЕНИЕ Г</w:t>
            </w:r>
            <w:r w:rsidR="009E55D9">
              <w:rPr>
                <w:rStyle w:val="Hyperlink"/>
                <w:u w:val="none"/>
              </w:rPr>
              <w:t xml:space="preserve"> (Обязательное)</w:t>
            </w:r>
            <w:r w:rsidR="00FB0599">
              <w:rPr>
                <w:rStyle w:val="Hyperlink"/>
                <w:u w:val="none"/>
              </w:rPr>
              <w:t xml:space="preserve"> </w:t>
            </w:r>
            <w:r w:rsidR="00FB0599">
              <w:rPr>
                <w:spacing w:val="-5"/>
              </w:rPr>
              <w:t>Создание базы данных</w:t>
            </w:r>
            <w:r w:rsidR="002525E1" w:rsidRPr="002525E1">
              <w:rPr>
                <w:webHidden/>
              </w:rPr>
              <w:tab/>
            </w:r>
            <w:r w:rsidR="00CF4162">
              <w:rPr>
                <w:webHidden/>
              </w:rPr>
              <w:t>24</w:t>
            </w:r>
          </w:hyperlink>
        </w:p>
        <w:p w14:paraId="2A7517D2" w14:textId="164A5632" w:rsidR="002525E1" w:rsidRDefault="00B75438">
          <w:pPr>
            <w:pStyle w:val="TOC1"/>
          </w:pPr>
          <w:hyperlink w:anchor="_Toc169686425" w:history="1">
            <w:r w:rsidR="002525E1" w:rsidRPr="002525E1">
              <w:rPr>
                <w:rStyle w:val="Hyperlink"/>
                <w:u w:val="none"/>
              </w:rPr>
              <w:t>ПРИЛОЖЕНИЕ Д</w:t>
            </w:r>
            <w:r w:rsidR="009E55D9">
              <w:rPr>
                <w:rStyle w:val="Hyperlink"/>
                <w:u w:val="none"/>
              </w:rPr>
              <w:t xml:space="preserve"> (Обязатальное)</w:t>
            </w:r>
            <w:r w:rsidR="00FB0599">
              <w:rPr>
                <w:rStyle w:val="Hyperlink"/>
                <w:u w:val="none"/>
              </w:rPr>
              <w:t xml:space="preserve"> </w:t>
            </w:r>
            <w:r w:rsidR="00FB0599">
              <w:t>Разработка программного решения</w:t>
            </w:r>
            <w:r w:rsidR="002525E1" w:rsidRPr="002525E1">
              <w:rPr>
                <w:webHidden/>
              </w:rPr>
              <w:tab/>
            </w:r>
            <w:r w:rsidR="00CF4162">
              <w:rPr>
                <w:webHidden/>
              </w:rPr>
              <w:t>25</w:t>
            </w:r>
          </w:hyperlink>
        </w:p>
        <w:p w14:paraId="1C106DF6" w14:textId="167FBA09" w:rsidR="009E55D9" w:rsidRDefault="00C376E5" w:rsidP="009E55D9">
          <w:pPr>
            <w:pStyle w:val="TOC1"/>
          </w:pPr>
          <w:r w:rsidRPr="002525E1">
            <w:fldChar w:fldCharType="end"/>
          </w:r>
          <w:r w:rsidR="009E55D9" w:rsidRPr="009E55D9">
            <w:t xml:space="preserve">ПРИЛОЖЕНИЕ </w:t>
          </w:r>
          <w:r w:rsidR="009E55D9">
            <w:t>Е</w:t>
          </w:r>
          <w:r w:rsidR="009E55D9" w:rsidRPr="009E55D9">
            <w:t xml:space="preserve"> (Обязатальное)</w:t>
          </w:r>
          <w:r w:rsidR="00FB0599">
            <w:t xml:space="preserve"> Выполнение тестирования</w:t>
          </w:r>
          <w:r w:rsidR="009E55D9" w:rsidRPr="002525E1">
            <w:rPr>
              <w:webHidden/>
            </w:rPr>
            <w:tab/>
          </w:r>
          <w:r w:rsidR="00206940">
            <w:rPr>
              <w:webHidden/>
            </w:rPr>
            <w:t>30</w:t>
          </w:r>
        </w:p>
        <w:p w14:paraId="76901FF4" w14:textId="3D57256C" w:rsidR="00C376E5" w:rsidRPr="002525E1" w:rsidRDefault="00B75438" w:rsidP="00C376E5">
          <w:pPr>
            <w:spacing w:line="360" w:lineRule="auto"/>
          </w:pPr>
        </w:p>
      </w:sdtContent>
    </w:sdt>
    <w:p w14:paraId="3E22DD9D" w14:textId="77777777" w:rsidR="00473A38" w:rsidRPr="001225B3" w:rsidRDefault="00473A38" w:rsidP="00434174">
      <w:pPr>
        <w:tabs>
          <w:tab w:val="left" w:pos="709"/>
        </w:tabs>
        <w:spacing w:line="360" w:lineRule="auto"/>
        <w:contextualSpacing/>
        <w:rPr>
          <w:b/>
          <w:bCs/>
          <w:color w:val="000000" w:themeColor="text1"/>
        </w:rPr>
      </w:pPr>
    </w:p>
    <w:p w14:paraId="5A9C9AE3" w14:textId="77777777" w:rsidR="004F4BB0" w:rsidRDefault="004F4BB0" w:rsidP="004214C2">
      <w:pPr>
        <w:spacing w:line="360" w:lineRule="auto"/>
        <w:jc w:val="left"/>
        <w:rPr>
          <w:b/>
          <w:color w:val="000000" w:themeColor="text1"/>
        </w:rPr>
      </w:pPr>
    </w:p>
    <w:p w14:paraId="44EEE1E9" w14:textId="77777777" w:rsidR="00006D99" w:rsidRPr="00006D99" w:rsidRDefault="00A15C2E" w:rsidP="00006D99">
      <w:pPr>
        <w:tabs>
          <w:tab w:val="left" w:pos="6792"/>
        </w:tabs>
        <w:rPr>
          <w:i/>
        </w:rPr>
      </w:pPr>
      <w:r>
        <w:rPr>
          <w:i/>
        </w:rPr>
        <w:tab/>
      </w:r>
    </w:p>
    <w:p w14:paraId="1B5D939E" w14:textId="365A17D9" w:rsidR="00473A38" w:rsidRPr="009145AD" w:rsidRDefault="00A15C2E" w:rsidP="00FF24FE">
      <w:pPr>
        <w:keepNext/>
        <w:pageBreakBefore/>
        <w:suppressAutoHyphens/>
        <w:spacing w:line="360" w:lineRule="auto"/>
        <w:ind w:firstLine="709"/>
        <w:outlineLvl w:val="0"/>
        <w:rPr>
          <w:color w:val="000000" w:themeColor="text1"/>
        </w:rPr>
      </w:pPr>
      <w:bookmarkStart w:id="3" w:name="_Toc169686406"/>
      <w:r w:rsidRPr="004214C2">
        <w:rPr>
          <w:b/>
          <w:color w:val="000000" w:themeColor="text1"/>
        </w:rPr>
        <w:lastRenderedPageBreak/>
        <w:t>1 Правила безопасности на рабочем месте</w:t>
      </w:r>
      <w:bookmarkEnd w:id="3"/>
    </w:p>
    <w:p w14:paraId="6FF4E46B" w14:textId="77777777" w:rsidR="00473A38" w:rsidRPr="004214C2" w:rsidRDefault="00473A38" w:rsidP="004214C2">
      <w:pPr>
        <w:tabs>
          <w:tab w:val="left" w:pos="993"/>
        </w:tabs>
        <w:spacing w:line="360" w:lineRule="auto"/>
        <w:ind w:firstLine="720"/>
        <w:contextualSpacing/>
        <w:rPr>
          <w:b/>
          <w:color w:val="000000" w:themeColor="text1"/>
        </w:rPr>
      </w:pPr>
    </w:p>
    <w:p w14:paraId="20EBDCC7" w14:textId="77777777" w:rsidR="00473A38" w:rsidRPr="004214C2" w:rsidRDefault="00A15C2E" w:rsidP="004602FA">
      <w:pPr>
        <w:tabs>
          <w:tab w:val="left" w:pos="993"/>
        </w:tabs>
        <w:spacing w:line="360" w:lineRule="auto"/>
        <w:ind w:firstLine="709"/>
        <w:rPr>
          <w:color w:val="000000" w:themeColor="text1"/>
        </w:rPr>
      </w:pPr>
      <w:bookmarkStart w:id="4" w:name="_Hlk27033501"/>
      <w:r w:rsidRPr="004214C2">
        <w:rPr>
          <w:color w:val="000000" w:themeColor="text1"/>
        </w:rPr>
        <w:t xml:space="preserve">Безопасные условия труда на рабочем месте </w:t>
      </w:r>
      <w:r w:rsidR="00D25A4E" w:rsidRPr="004214C2">
        <w:rPr>
          <w:color w:val="000000" w:themeColor="text1"/>
        </w:rPr>
        <w:t>–</w:t>
      </w:r>
      <w:r w:rsidR="00820ADC" w:rsidRPr="004214C2">
        <w:rPr>
          <w:color w:val="000000" w:themeColor="text1"/>
        </w:rPr>
        <w:t xml:space="preserve"> </w:t>
      </w:r>
      <w:r w:rsidRPr="004214C2">
        <w:rPr>
          <w:color w:val="000000" w:themeColor="text1"/>
        </w:rPr>
        <w:t>это состояние условий труда, при которых воздействие на работающего опасных и вредных производственных факторов исключено, или воздействие вредных производственных факторов не превышает предельно допустимых значений.</w:t>
      </w:r>
    </w:p>
    <w:p w14:paraId="1381742B" w14:textId="6822A246" w:rsidR="00473A38" w:rsidRPr="004214C2" w:rsidRDefault="00A15C2E" w:rsidP="004602FA">
      <w:pPr>
        <w:tabs>
          <w:tab w:val="left" w:pos="993"/>
        </w:tabs>
        <w:spacing w:line="360" w:lineRule="auto"/>
        <w:ind w:firstLine="709"/>
        <w:rPr>
          <w:color w:val="000000" w:themeColor="text1"/>
        </w:rPr>
      </w:pPr>
      <w:r w:rsidRPr="004214C2">
        <w:rPr>
          <w:color w:val="000000" w:themeColor="text1"/>
        </w:rPr>
        <w:t xml:space="preserve">В день начала </w:t>
      </w:r>
      <w:r w:rsidR="00BA19C6">
        <w:rPr>
          <w:color w:val="000000" w:themeColor="text1"/>
        </w:rPr>
        <w:t>производственной</w:t>
      </w:r>
      <w:r w:rsidR="004B0460" w:rsidRPr="004214C2">
        <w:rPr>
          <w:color w:val="000000" w:themeColor="text1"/>
        </w:rPr>
        <w:t xml:space="preserve"> практики </w:t>
      </w:r>
      <w:r w:rsidR="00CE0EBE">
        <w:rPr>
          <w:color w:val="000000" w:themeColor="text1"/>
        </w:rPr>
        <w:t>25</w:t>
      </w:r>
      <w:r w:rsidR="004B0460" w:rsidRPr="004214C2">
        <w:rPr>
          <w:color w:val="000000" w:themeColor="text1"/>
        </w:rPr>
        <w:t xml:space="preserve"> </w:t>
      </w:r>
      <w:r w:rsidR="00CE0EBE">
        <w:rPr>
          <w:color w:val="000000" w:themeColor="text1"/>
        </w:rPr>
        <w:t>мая</w:t>
      </w:r>
      <w:r w:rsidR="004B0460" w:rsidRPr="004214C2">
        <w:rPr>
          <w:color w:val="000000" w:themeColor="text1"/>
        </w:rPr>
        <w:t xml:space="preserve"> 202</w:t>
      </w:r>
      <w:r w:rsidR="00CE0EBE">
        <w:rPr>
          <w:color w:val="000000" w:themeColor="text1"/>
        </w:rPr>
        <w:t>4</w:t>
      </w:r>
      <w:r w:rsidRPr="004214C2">
        <w:rPr>
          <w:color w:val="000000" w:themeColor="text1"/>
        </w:rPr>
        <w:t xml:space="preserve"> года, была проведена установочная конференция, которая включала в себя инструктаж по технике безопасности.</w:t>
      </w:r>
    </w:p>
    <w:p w14:paraId="68526019" w14:textId="77777777" w:rsidR="00473A38" w:rsidRPr="004214C2" w:rsidRDefault="00A15C2E" w:rsidP="004602FA">
      <w:pPr>
        <w:tabs>
          <w:tab w:val="left" w:pos="993"/>
        </w:tabs>
        <w:spacing w:line="360" w:lineRule="auto"/>
        <w:ind w:firstLine="709"/>
        <w:rPr>
          <w:color w:val="000000" w:themeColor="text1"/>
        </w:rPr>
      </w:pPr>
      <w:r w:rsidRPr="004214C2">
        <w:rPr>
          <w:color w:val="000000" w:themeColor="text1"/>
        </w:rPr>
        <w:t>Инструкция по технике безопасности при работе на компьютере включает в себя:</w:t>
      </w:r>
    </w:p>
    <w:p w14:paraId="3B3D8E0D" w14:textId="77777777" w:rsidR="00473A38" w:rsidRPr="004214C2" w:rsidRDefault="00A15C2E" w:rsidP="00DB1B50">
      <w:pPr>
        <w:numPr>
          <w:ilvl w:val="0"/>
          <w:numId w:val="2"/>
        </w:numPr>
        <w:tabs>
          <w:tab w:val="left" w:pos="993"/>
        </w:tabs>
        <w:spacing w:line="360" w:lineRule="auto"/>
        <w:ind w:left="0" w:firstLine="709"/>
        <w:contextualSpacing/>
        <w:rPr>
          <w:color w:val="000000" w:themeColor="text1"/>
        </w:rPr>
      </w:pPr>
      <w:r>
        <w:rPr>
          <w:color w:val="000000" w:themeColor="text1"/>
        </w:rPr>
        <w:t>н</w:t>
      </w:r>
      <w:r w:rsidRPr="004214C2">
        <w:rPr>
          <w:color w:val="000000" w:themeColor="text1"/>
        </w:rPr>
        <w:t>еобходимо аккуратно обращаться с проводами;</w:t>
      </w:r>
    </w:p>
    <w:p w14:paraId="437F62F0" w14:textId="77777777" w:rsidR="00473A38" w:rsidRPr="004214C2" w:rsidRDefault="00A15C2E" w:rsidP="00DB1B50">
      <w:pPr>
        <w:numPr>
          <w:ilvl w:val="0"/>
          <w:numId w:val="2"/>
        </w:numPr>
        <w:tabs>
          <w:tab w:val="left" w:pos="993"/>
        </w:tabs>
        <w:spacing w:line="360" w:lineRule="auto"/>
        <w:ind w:left="0" w:firstLine="709"/>
        <w:contextualSpacing/>
        <w:rPr>
          <w:color w:val="000000" w:themeColor="text1"/>
        </w:rPr>
      </w:pPr>
      <w:r>
        <w:rPr>
          <w:color w:val="000000" w:themeColor="text1"/>
        </w:rPr>
        <w:t>З</w:t>
      </w:r>
      <w:r w:rsidRPr="004214C2">
        <w:rPr>
          <w:color w:val="000000" w:themeColor="text1"/>
        </w:rPr>
        <w:t>апрещается работать с неисправным компьютером;</w:t>
      </w:r>
    </w:p>
    <w:p w14:paraId="09035F57" w14:textId="77777777" w:rsidR="00473A38" w:rsidRPr="004214C2" w:rsidRDefault="00A15C2E" w:rsidP="00DB1B50">
      <w:pPr>
        <w:numPr>
          <w:ilvl w:val="0"/>
          <w:numId w:val="2"/>
        </w:numPr>
        <w:tabs>
          <w:tab w:val="left" w:pos="993"/>
        </w:tabs>
        <w:spacing w:line="360" w:lineRule="auto"/>
        <w:ind w:left="0" w:firstLine="709"/>
        <w:contextualSpacing/>
        <w:rPr>
          <w:color w:val="000000" w:themeColor="text1"/>
        </w:rPr>
      </w:pPr>
      <w:r>
        <w:rPr>
          <w:color w:val="000000" w:themeColor="text1"/>
        </w:rPr>
        <w:t>н</w:t>
      </w:r>
      <w:r w:rsidRPr="004214C2">
        <w:rPr>
          <w:color w:val="000000" w:themeColor="text1"/>
        </w:rPr>
        <w:t>ельзя заниматься очисткой компьютера, когда он находится под напряжением;</w:t>
      </w:r>
    </w:p>
    <w:p w14:paraId="616D5163" w14:textId="77777777" w:rsidR="00473A38" w:rsidRPr="004214C2" w:rsidRDefault="00A15C2E" w:rsidP="00DB1B50">
      <w:pPr>
        <w:numPr>
          <w:ilvl w:val="0"/>
          <w:numId w:val="2"/>
        </w:numPr>
        <w:tabs>
          <w:tab w:val="left" w:pos="993"/>
        </w:tabs>
        <w:spacing w:line="360" w:lineRule="auto"/>
        <w:ind w:left="0" w:firstLine="709"/>
        <w:contextualSpacing/>
        <w:rPr>
          <w:color w:val="000000" w:themeColor="text1"/>
        </w:rPr>
      </w:pPr>
      <w:r>
        <w:rPr>
          <w:color w:val="000000" w:themeColor="text1"/>
        </w:rPr>
        <w:t>н</w:t>
      </w:r>
      <w:r w:rsidRPr="004214C2">
        <w:rPr>
          <w:color w:val="000000" w:themeColor="text1"/>
        </w:rPr>
        <w:t>едопустимо самостоятельно проводить ремонт оборудования при отсутствии специальных навыков;</w:t>
      </w:r>
    </w:p>
    <w:p w14:paraId="39D8396D" w14:textId="77777777" w:rsidR="00473A38" w:rsidRPr="004214C2" w:rsidRDefault="00A15C2E" w:rsidP="00DB1B50">
      <w:pPr>
        <w:numPr>
          <w:ilvl w:val="0"/>
          <w:numId w:val="2"/>
        </w:numPr>
        <w:tabs>
          <w:tab w:val="left" w:pos="993"/>
        </w:tabs>
        <w:spacing w:line="360" w:lineRule="auto"/>
        <w:ind w:left="0" w:firstLine="709"/>
        <w:contextualSpacing/>
        <w:rPr>
          <w:color w:val="000000" w:themeColor="text1"/>
        </w:rPr>
      </w:pPr>
      <w:r>
        <w:rPr>
          <w:color w:val="000000" w:themeColor="text1"/>
        </w:rPr>
        <w:t>н</w:t>
      </w:r>
      <w:r w:rsidRPr="004214C2">
        <w:rPr>
          <w:color w:val="000000" w:themeColor="text1"/>
        </w:rPr>
        <w:t>ельзя располагать рядом с компьютером жидкости, а также работать с мокрыми руками;</w:t>
      </w:r>
    </w:p>
    <w:p w14:paraId="371FEB1B" w14:textId="77777777" w:rsidR="00473A38" w:rsidRPr="004214C2" w:rsidRDefault="00A15C2E" w:rsidP="00DB1B50">
      <w:pPr>
        <w:numPr>
          <w:ilvl w:val="0"/>
          <w:numId w:val="2"/>
        </w:numPr>
        <w:tabs>
          <w:tab w:val="left" w:pos="993"/>
        </w:tabs>
        <w:spacing w:line="360" w:lineRule="auto"/>
        <w:ind w:left="0" w:firstLine="709"/>
        <w:contextualSpacing/>
        <w:rPr>
          <w:color w:val="000000" w:themeColor="text1"/>
        </w:rPr>
      </w:pPr>
      <w:r>
        <w:rPr>
          <w:color w:val="000000" w:themeColor="text1"/>
        </w:rPr>
        <w:t>н</w:t>
      </w:r>
      <w:r w:rsidRPr="004214C2">
        <w:rPr>
          <w:color w:val="000000" w:themeColor="text1"/>
        </w:rPr>
        <w:t>ельзя в процессе работы ПК прикасаться к другим металлическим конструкциям.</w:t>
      </w:r>
    </w:p>
    <w:p w14:paraId="5E8B42D9" w14:textId="77777777" w:rsidR="00473A38" w:rsidRPr="004214C2" w:rsidRDefault="00A15C2E" w:rsidP="004602FA">
      <w:pPr>
        <w:tabs>
          <w:tab w:val="left" w:pos="993"/>
        </w:tabs>
        <w:spacing w:line="360" w:lineRule="auto"/>
        <w:ind w:firstLine="709"/>
        <w:rPr>
          <w:color w:val="000000" w:themeColor="text1"/>
        </w:rPr>
      </w:pPr>
      <w:r w:rsidRPr="004214C2">
        <w:rPr>
          <w:color w:val="000000" w:themeColor="text1"/>
        </w:rPr>
        <w:t>Студенты могут быть подвергнуты следующими опасным и вредным воздействиям:</w:t>
      </w:r>
    </w:p>
    <w:p w14:paraId="1F906915" w14:textId="1FC5A0A5" w:rsidR="00473A38" w:rsidRPr="004214C2" w:rsidRDefault="00A15C2E" w:rsidP="00DB1B50">
      <w:pPr>
        <w:numPr>
          <w:ilvl w:val="0"/>
          <w:numId w:val="3"/>
        </w:numPr>
        <w:tabs>
          <w:tab w:val="left" w:pos="993"/>
        </w:tabs>
        <w:spacing w:line="360" w:lineRule="auto"/>
        <w:ind w:left="0" w:firstLine="709"/>
        <w:contextualSpacing/>
        <w:rPr>
          <w:color w:val="000000" w:themeColor="text1"/>
        </w:rPr>
      </w:pPr>
      <w:r>
        <w:rPr>
          <w:color w:val="000000" w:themeColor="text1"/>
        </w:rPr>
        <w:t>п</w:t>
      </w:r>
      <w:r w:rsidRPr="004214C2">
        <w:rPr>
          <w:color w:val="000000" w:themeColor="text1"/>
        </w:rPr>
        <w:t>оражение электрическим током</w:t>
      </w:r>
      <w:r w:rsidR="00D53AC3">
        <w:rPr>
          <w:color w:val="000000" w:themeColor="text1"/>
        </w:rPr>
        <w:t>,</w:t>
      </w:r>
    </w:p>
    <w:p w14:paraId="021C13D7" w14:textId="40D4A088" w:rsidR="00473A38" w:rsidRPr="004214C2" w:rsidRDefault="00A15C2E" w:rsidP="00DB1B50">
      <w:pPr>
        <w:numPr>
          <w:ilvl w:val="0"/>
          <w:numId w:val="3"/>
        </w:numPr>
        <w:tabs>
          <w:tab w:val="left" w:pos="993"/>
        </w:tabs>
        <w:spacing w:line="360" w:lineRule="auto"/>
        <w:ind w:left="0" w:firstLine="709"/>
        <w:contextualSpacing/>
        <w:rPr>
          <w:color w:val="000000" w:themeColor="text1"/>
        </w:rPr>
      </w:pPr>
      <w:r>
        <w:rPr>
          <w:color w:val="000000" w:themeColor="text1"/>
        </w:rPr>
        <w:t>м</w:t>
      </w:r>
      <w:r w:rsidRPr="004214C2">
        <w:rPr>
          <w:color w:val="000000" w:themeColor="text1"/>
        </w:rPr>
        <w:t>еханические повреждения</w:t>
      </w:r>
      <w:r w:rsidR="00D53AC3">
        <w:rPr>
          <w:color w:val="000000" w:themeColor="text1"/>
        </w:rPr>
        <w:t>,</w:t>
      </w:r>
    </w:p>
    <w:p w14:paraId="0A31BDFB" w14:textId="2721845F" w:rsidR="00473A38" w:rsidRPr="004214C2" w:rsidRDefault="00A15C2E" w:rsidP="00DB1B50">
      <w:pPr>
        <w:numPr>
          <w:ilvl w:val="0"/>
          <w:numId w:val="3"/>
        </w:numPr>
        <w:tabs>
          <w:tab w:val="left" w:pos="993"/>
        </w:tabs>
        <w:spacing w:line="360" w:lineRule="auto"/>
        <w:ind w:left="0" w:firstLine="709"/>
        <w:contextualSpacing/>
        <w:rPr>
          <w:color w:val="000000" w:themeColor="text1"/>
        </w:rPr>
      </w:pPr>
      <w:r>
        <w:rPr>
          <w:color w:val="000000" w:themeColor="text1"/>
        </w:rPr>
        <w:t>э</w:t>
      </w:r>
      <w:r w:rsidRPr="004214C2">
        <w:rPr>
          <w:color w:val="000000" w:themeColor="text1"/>
        </w:rPr>
        <w:t>лектромагнитное излучения</w:t>
      </w:r>
      <w:r w:rsidR="00D53AC3">
        <w:rPr>
          <w:color w:val="000000" w:themeColor="text1"/>
        </w:rPr>
        <w:t>,</w:t>
      </w:r>
    </w:p>
    <w:p w14:paraId="3151F35E" w14:textId="67683083" w:rsidR="00473A38" w:rsidRPr="004214C2" w:rsidRDefault="00A15C2E" w:rsidP="00DB1B50">
      <w:pPr>
        <w:numPr>
          <w:ilvl w:val="0"/>
          <w:numId w:val="3"/>
        </w:numPr>
        <w:tabs>
          <w:tab w:val="left" w:pos="993"/>
        </w:tabs>
        <w:spacing w:line="360" w:lineRule="auto"/>
        <w:ind w:left="0" w:firstLine="709"/>
        <w:contextualSpacing/>
        <w:rPr>
          <w:color w:val="000000" w:themeColor="text1"/>
        </w:rPr>
      </w:pPr>
      <w:r>
        <w:rPr>
          <w:color w:val="000000" w:themeColor="text1"/>
        </w:rPr>
        <w:t>о</w:t>
      </w:r>
      <w:r w:rsidRPr="004214C2">
        <w:rPr>
          <w:color w:val="000000" w:themeColor="text1"/>
        </w:rPr>
        <w:t>пасность пожара</w:t>
      </w:r>
      <w:r w:rsidR="00D53AC3">
        <w:rPr>
          <w:color w:val="000000" w:themeColor="text1"/>
        </w:rPr>
        <w:t>,</w:t>
      </w:r>
    </w:p>
    <w:p w14:paraId="2FF23BED" w14:textId="77777777" w:rsidR="00B82819" w:rsidRPr="004214C2" w:rsidRDefault="00A15C2E" w:rsidP="00DB1B50">
      <w:pPr>
        <w:numPr>
          <w:ilvl w:val="0"/>
          <w:numId w:val="3"/>
        </w:numPr>
        <w:tabs>
          <w:tab w:val="left" w:pos="993"/>
        </w:tabs>
        <w:spacing w:line="360" w:lineRule="auto"/>
        <w:ind w:left="0" w:firstLine="709"/>
        <w:contextualSpacing/>
        <w:rPr>
          <w:color w:val="000000" w:themeColor="text1"/>
        </w:rPr>
      </w:pPr>
      <w:r>
        <w:rPr>
          <w:color w:val="000000" w:themeColor="text1"/>
        </w:rPr>
        <w:t>п</w:t>
      </w:r>
      <w:r w:rsidR="00473A38" w:rsidRPr="004214C2">
        <w:rPr>
          <w:color w:val="000000" w:themeColor="text1"/>
        </w:rPr>
        <w:t>овышенный уровень шума и вибрации.</w:t>
      </w:r>
      <w:bookmarkStart w:id="5" w:name="_Hlk27033518"/>
      <w:bookmarkEnd w:id="4"/>
    </w:p>
    <w:p w14:paraId="5C54E2B4" w14:textId="77777777" w:rsidR="00FB0599" w:rsidRDefault="00FB0599" w:rsidP="00FB0599">
      <w:pPr>
        <w:pStyle w:val="TableParagraph"/>
        <w:spacing w:before="142"/>
        <w:jc w:val="both"/>
        <w:rPr>
          <w:sz w:val="28"/>
        </w:rPr>
      </w:pPr>
    </w:p>
    <w:p w14:paraId="3F89FC24" w14:textId="77777777" w:rsidR="00FB0599" w:rsidRDefault="00FB0599" w:rsidP="00FB0599">
      <w:pPr>
        <w:pStyle w:val="TableParagraph"/>
        <w:ind w:left="1303"/>
        <w:jc w:val="both"/>
        <w:rPr>
          <w:b/>
          <w:sz w:val="28"/>
        </w:rPr>
      </w:pPr>
      <w:r>
        <w:rPr>
          <w:b/>
          <w:sz w:val="28"/>
        </w:rPr>
        <w:lastRenderedPageBreak/>
        <w:t>2</w:t>
      </w:r>
      <w:r>
        <w:rPr>
          <w:b/>
          <w:spacing w:val="-9"/>
          <w:sz w:val="28"/>
        </w:rPr>
        <w:t xml:space="preserve"> </w:t>
      </w:r>
      <w:r w:rsidRPr="00A6678A">
        <w:rPr>
          <w:b/>
          <w:bCs/>
          <w:sz w:val="28"/>
        </w:rPr>
        <w:t>Выбор методов, инструментов и технологий для реализации</w:t>
      </w:r>
    </w:p>
    <w:p w14:paraId="2B9AC85F" w14:textId="77777777" w:rsidR="00FB0599" w:rsidRDefault="00FB0599" w:rsidP="00FB0599">
      <w:pPr>
        <w:pStyle w:val="TableParagraph"/>
        <w:spacing w:before="312"/>
        <w:jc w:val="both"/>
        <w:rPr>
          <w:sz w:val="28"/>
        </w:rPr>
      </w:pPr>
    </w:p>
    <w:p w14:paraId="6C05AF70" w14:textId="77777777" w:rsidR="00FB0599" w:rsidRDefault="00FB0599" w:rsidP="0023005E">
      <w:pPr>
        <w:pStyle w:val="TableParagraph"/>
        <w:spacing w:line="360" w:lineRule="auto"/>
        <w:ind w:left="593" w:right="-2" w:firstLine="707"/>
        <w:jc w:val="both"/>
        <w:rPr>
          <w:sz w:val="28"/>
          <w:szCs w:val="28"/>
        </w:rPr>
      </w:pPr>
      <w:r w:rsidRPr="00A6678A">
        <w:rPr>
          <w:sz w:val="28"/>
          <w:szCs w:val="28"/>
        </w:rPr>
        <w:t xml:space="preserve">Для реализации поставленных задач были использованы такие программы и языки программирования: </w:t>
      </w:r>
    </w:p>
    <w:p w14:paraId="31284E1B" w14:textId="77777777" w:rsidR="00FB0599" w:rsidRDefault="00FB0599" w:rsidP="00FB0599">
      <w:pPr>
        <w:pStyle w:val="TableParagraph"/>
        <w:spacing w:line="360" w:lineRule="auto"/>
        <w:ind w:left="593" w:right="770" w:firstLine="707"/>
        <w:jc w:val="both"/>
        <w:rPr>
          <w:sz w:val="28"/>
          <w:szCs w:val="28"/>
          <w:lang w:val="en-US"/>
        </w:rPr>
      </w:pPr>
      <w:r w:rsidRPr="00A6678A">
        <w:rPr>
          <w:sz w:val="28"/>
          <w:szCs w:val="28"/>
          <w:lang w:val="en-US"/>
        </w:rPr>
        <w:t xml:space="preserve">1) Visual Studio, </w:t>
      </w:r>
    </w:p>
    <w:p w14:paraId="7249235E" w14:textId="77777777" w:rsidR="00FB0599" w:rsidRDefault="00FB0599" w:rsidP="00FB0599">
      <w:pPr>
        <w:pStyle w:val="TableParagraph"/>
        <w:spacing w:line="360" w:lineRule="auto"/>
        <w:ind w:left="593" w:right="770" w:firstLine="707"/>
        <w:jc w:val="both"/>
        <w:rPr>
          <w:sz w:val="28"/>
          <w:szCs w:val="28"/>
          <w:lang w:val="en-US"/>
        </w:rPr>
      </w:pPr>
      <w:r w:rsidRPr="00A6678A">
        <w:rPr>
          <w:sz w:val="28"/>
          <w:szCs w:val="28"/>
          <w:lang w:val="en-US"/>
        </w:rPr>
        <w:t xml:space="preserve">2) Microsoft Word, </w:t>
      </w:r>
    </w:p>
    <w:p w14:paraId="7ADECAE0" w14:textId="77777777" w:rsidR="00FB0599" w:rsidRDefault="00FB0599" w:rsidP="00FB0599">
      <w:pPr>
        <w:pStyle w:val="TableParagraph"/>
        <w:spacing w:line="360" w:lineRule="auto"/>
        <w:ind w:left="593" w:right="770" w:firstLine="707"/>
        <w:jc w:val="both"/>
        <w:rPr>
          <w:sz w:val="28"/>
          <w:szCs w:val="28"/>
          <w:lang w:val="en-US"/>
        </w:rPr>
      </w:pPr>
      <w:r w:rsidRPr="00A6678A">
        <w:rPr>
          <w:sz w:val="28"/>
          <w:szCs w:val="28"/>
          <w:lang w:val="en-US"/>
        </w:rPr>
        <w:t xml:space="preserve">3) Microsoft SQL Server Management Studio, </w:t>
      </w:r>
    </w:p>
    <w:p w14:paraId="5019EBC9" w14:textId="19C005D4" w:rsidR="00FB0599" w:rsidRPr="006B5FD5" w:rsidRDefault="00FB0599" w:rsidP="00FB0599">
      <w:pPr>
        <w:pStyle w:val="TableParagraph"/>
        <w:spacing w:line="360" w:lineRule="auto"/>
        <w:ind w:left="593" w:right="770" w:firstLine="707"/>
        <w:jc w:val="both"/>
        <w:rPr>
          <w:sz w:val="28"/>
          <w:szCs w:val="28"/>
        </w:rPr>
      </w:pPr>
      <w:r w:rsidRPr="009B425F">
        <w:rPr>
          <w:sz w:val="28"/>
          <w:szCs w:val="28"/>
        </w:rPr>
        <w:t xml:space="preserve">4) </w:t>
      </w:r>
      <w:r w:rsidR="009B425F">
        <w:rPr>
          <w:sz w:val="28"/>
          <w:szCs w:val="28"/>
          <w:lang w:val="en-US"/>
        </w:rPr>
        <w:t>Pencil</w:t>
      </w:r>
      <w:r w:rsidRPr="009B425F">
        <w:rPr>
          <w:sz w:val="28"/>
          <w:szCs w:val="28"/>
        </w:rPr>
        <w:t>.</w:t>
      </w:r>
      <w:r w:rsidRPr="006B5FD5">
        <w:rPr>
          <w:sz w:val="28"/>
          <w:szCs w:val="28"/>
        </w:rPr>
        <w:t xml:space="preserve"> </w:t>
      </w:r>
    </w:p>
    <w:p w14:paraId="0D7753F7" w14:textId="77777777" w:rsidR="00FB0599" w:rsidRDefault="00FB0599" w:rsidP="0023005E">
      <w:pPr>
        <w:pStyle w:val="TableParagraph"/>
        <w:spacing w:line="360" w:lineRule="auto"/>
        <w:ind w:left="593" w:right="-2" w:firstLine="707"/>
        <w:jc w:val="both"/>
        <w:rPr>
          <w:sz w:val="28"/>
          <w:szCs w:val="28"/>
        </w:rPr>
      </w:pPr>
      <w:r w:rsidRPr="00A6678A">
        <w:rPr>
          <w:sz w:val="28"/>
          <w:szCs w:val="28"/>
        </w:rPr>
        <w:t xml:space="preserve">Visual Studio – это интегрированная среда разработки (IDE) от компании Microsoft, предназначенная для создания различных типов приложений, включая приложения для Windows, веб-приложения, мобильные приложения и многое другое. Visual Studio предоставляет разработчикам широкий спектр инструментов для написания кода, отладки, тестирования и управления проектами разработки программного обеспечения. </w:t>
      </w:r>
    </w:p>
    <w:p w14:paraId="35DCEB52" w14:textId="77777777" w:rsidR="00FB0599" w:rsidRDefault="00FB0599" w:rsidP="0023005E">
      <w:pPr>
        <w:pStyle w:val="TableParagraph"/>
        <w:spacing w:line="360" w:lineRule="auto"/>
        <w:ind w:left="593" w:right="-2" w:firstLine="707"/>
        <w:jc w:val="both"/>
        <w:rPr>
          <w:sz w:val="28"/>
          <w:szCs w:val="28"/>
        </w:rPr>
      </w:pPr>
      <w:r w:rsidRPr="00A6678A">
        <w:rPr>
          <w:sz w:val="28"/>
          <w:szCs w:val="28"/>
        </w:rPr>
        <w:t xml:space="preserve">Microsoft Word – это программа для обработки текста, разработанная компанией Microsoft. Она является одним из самых популярных текстовых редакторов и частью пакета офисных приложений Microsoft Office. MS Word позволяет создавать, редактировать и форматировать текстовые документы любой сложности, включая отчёты, письма, резюме, статьи и многое другое. </w:t>
      </w:r>
    </w:p>
    <w:p w14:paraId="773C724A" w14:textId="77777777" w:rsidR="00FB0599" w:rsidRDefault="00FB0599" w:rsidP="0023005E">
      <w:pPr>
        <w:pStyle w:val="TableParagraph"/>
        <w:spacing w:line="360" w:lineRule="auto"/>
        <w:ind w:left="593" w:right="-2" w:firstLine="707"/>
        <w:jc w:val="both"/>
        <w:rPr>
          <w:sz w:val="28"/>
          <w:szCs w:val="28"/>
        </w:rPr>
      </w:pPr>
      <w:r w:rsidRPr="00A6678A">
        <w:rPr>
          <w:sz w:val="28"/>
          <w:szCs w:val="28"/>
        </w:rPr>
        <w:t xml:space="preserve">Microsoft SQL Server Management Studio (SSMS) – это мощная интегрированная среда для работы с базами данных SQL Server. SSMS предоставляет инструменты для разработки, администрирования и оптимизации баз данных. </w:t>
      </w:r>
    </w:p>
    <w:p w14:paraId="72489C1C" w14:textId="066DE1A2" w:rsidR="009B425F" w:rsidRPr="009B425F" w:rsidRDefault="009B425F" w:rsidP="009B425F">
      <w:pPr>
        <w:pStyle w:val="Heading2"/>
        <w:numPr>
          <w:ilvl w:val="0"/>
          <w:numId w:val="0"/>
        </w:numPr>
        <w:shd w:val="clear" w:color="auto" w:fill="FFFFFF"/>
        <w:spacing w:before="0" w:after="100" w:afterAutospacing="1" w:line="360" w:lineRule="auto"/>
        <w:ind w:left="567" w:right="282" w:firstLine="851"/>
        <w:rPr>
          <w:rFonts w:cs="Times New Roman"/>
          <w:b w:val="0"/>
          <w:bCs w:val="0"/>
          <w:sz w:val="28"/>
        </w:rPr>
      </w:pPr>
      <w:r w:rsidRPr="009B425F">
        <w:rPr>
          <w:rFonts w:cs="Times New Roman"/>
          <w:b w:val="0"/>
          <w:bCs w:val="0"/>
          <w:sz w:val="28"/>
          <w:lang w:val="en-US"/>
        </w:rPr>
        <w:t>Pencil</w:t>
      </w:r>
      <w:r w:rsidR="00FB0599" w:rsidRPr="009B425F">
        <w:rPr>
          <w:rFonts w:cs="Times New Roman"/>
          <w:b w:val="0"/>
          <w:bCs w:val="0"/>
          <w:sz w:val="28"/>
        </w:rPr>
        <w:t xml:space="preserve"> – </w:t>
      </w:r>
      <w:r>
        <w:rPr>
          <w:rFonts w:cs="Times New Roman"/>
          <w:b w:val="0"/>
          <w:bCs w:val="0"/>
          <w:sz w:val="28"/>
        </w:rPr>
        <w:t>и</w:t>
      </w:r>
      <w:r w:rsidRPr="009B425F">
        <w:rPr>
          <w:rFonts w:cs="Times New Roman"/>
          <w:b w:val="0"/>
          <w:bCs w:val="0"/>
          <w:sz w:val="28"/>
        </w:rPr>
        <w:t>нструмент для создания прототипов графического интерфейса с открытым исходным кодом</w:t>
      </w:r>
      <w:r>
        <w:rPr>
          <w:rFonts w:cs="Times New Roman"/>
          <w:b w:val="0"/>
          <w:bCs w:val="0"/>
          <w:sz w:val="28"/>
        </w:rPr>
        <w:t>.</w:t>
      </w:r>
    </w:p>
    <w:p w14:paraId="746163A4" w14:textId="6699E172" w:rsidR="00B82819" w:rsidRPr="004214C2" w:rsidRDefault="00A15C2E" w:rsidP="0023005E">
      <w:pPr>
        <w:shd w:val="clear" w:color="auto" w:fill="FFFFFF"/>
        <w:spacing w:line="360" w:lineRule="auto"/>
        <w:ind w:left="593" w:right="-2" w:firstLine="720"/>
        <w:rPr>
          <w:b/>
          <w:color w:val="000000" w:themeColor="text1"/>
        </w:rPr>
      </w:pPr>
      <w:r w:rsidRPr="004214C2">
        <w:rPr>
          <w:b/>
          <w:color w:val="000000" w:themeColor="text1"/>
        </w:rPr>
        <w:br w:type="page"/>
      </w:r>
    </w:p>
    <w:bookmarkEnd w:id="5"/>
    <w:p w14:paraId="1E51CC79" w14:textId="7C0CFA3C" w:rsidR="00FB0599" w:rsidRDefault="00FB0599" w:rsidP="00FB0599">
      <w:pPr>
        <w:pStyle w:val="TableParagraph"/>
        <w:ind w:left="1303"/>
        <w:rPr>
          <w:b/>
          <w:sz w:val="28"/>
        </w:rPr>
      </w:pPr>
      <w:r>
        <w:rPr>
          <w:b/>
          <w:sz w:val="28"/>
        </w:rPr>
        <w:lastRenderedPageBreak/>
        <w:t>3</w:t>
      </w:r>
      <w:r>
        <w:rPr>
          <w:b/>
          <w:spacing w:val="-6"/>
          <w:sz w:val="28"/>
        </w:rPr>
        <w:t xml:space="preserve"> </w:t>
      </w:r>
      <w:r>
        <w:rPr>
          <w:b/>
          <w:sz w:val="28"/>
        </w:rPr>
        <w:t>День</w:t>
      </w:r>
      <w:r>
        <w:rPr>
          <w:b/>
          <w:spacing w:val="-12"/>
          <w:sz w:val="28"/>
        </w:rPr>
        <w:t xml:space="preserve"> </w:t>
      </w:r>
      <w:r>
        <w:rPr>
          <w:b/>
          <w:sz w:val="28"/>
        </w:rPr>
        <w:t>1.</w:t>
      </w:r>
      <w:r>
        <w:rPr>
          <w:b/>
          <w:spacing w:val="-5"/>
          <w:sz w:val="28"/>
        </w:rPr>
        <w:t xml:space="preserve"> </w:t>
      </w:r>
      <w:r w:rsidRPr="006B5FD5">
        <w:rPr>
          <w:b/>
          <w:bCs/>
          <w:sz w:val="28"/>
        </w:rPr>
        <w:t>Анализ предприятия</w:t>
      </w:r>
      <w:r w:rsidRPr="006B5FD5">
        <w:rPr>
          <w:b/>
          <w:bCs/>
          <w:spacing w:val="-2"/>
          <w:sz w:val="28"/>
        </w:rPr>
        <w:t xml:space="preserve"> </w:t>
      </w:r>
      <w:r w:rsidRPr="009B425F">
        <w:rPr>
          <w:b/>
          <w:bCs/>
          <w:spacing w:val="-2"/>
          <w:sz w:val="28"/>
        </w:rPr>
        <w:t>«</w:t>
      </w:r>
      <w:r w:rsidR="009B425F" w:rsidRPr="009B425F">
        <w:rPr>
          <w:b/>
          <w:bCs/>
          <w:spacing w:val="-2"/>
          <w:sz w:val="28"/>
        </w:rPr>
        <w:t>Модуль</w:t>
      </w:r>
      <w:r w:rsidRPr="009B425F">
        <w:rPr>
          <w:b/>
          <w:bCs/>
          <w:spacing w:val="-2"/>
          <w:sz w:val="28"/>
        </w:rPr>
        <w:t xml:space="preserve">» </w:t>
      </w:r>
      <w:r w:rsidR="009B425F">
        <w:rPr>
          <w:b/>
          <w:bCs/>
          <w:spacing w:val="-2"/>
          <w:sz w:val="28"/>
        </w:rPr>
        <w:t>ООО</w:t>
      </w:r>
    </w:p>
    <w:p w14:paraId="431DFA80" w14:textId="77777777" w:rsidR="00FB0599" w:rsidRDefault="00FB0599" w:rsidP="00FB0599">
      <w:pPr>
        <w:pStyle w:val="TableParagraph"/>
        <w:spacing w:before="312"/>
        <w:rPr>
          <w:sz w:val="28"/>
        </w:rPr>
      </w:pPr>
    </w:p>
    <w:p w14:paraId="6FBFFCA0" w14:textId="54C87275" w:rsidR="00260090" w:rsidRDefault="00FB0599" w:rsidP="00FB0599">
      <w:pPr>
        <w:tabs>
          <w:tab w:val="left" w:pos="993"/>
        </w:tabs>
        <w:spacing w:line="360" w:lineRule="auto"/>
        <w:ind w:firstLine="709"/>
        <w:contextualSpacing/>
        <w:textAlignment w:val="baseline"/>
        <w:rPr>
          <w:i/>
          <w:color w:val="000000" w:themeColor="text1"/>
        </w:rPr>
      </w:pPr>
      <w:r>
        <w:t xml:space="preserve"> </w:t>
      </w:r>
      <w:r w:rsidR="009B425F" w:rsidRPr="009B425F">
        <w:t xml:space="preserve">ООО </w:t>
      </w:r>
      <w:r w:rsidR="00C82C69">
        <w:t>«</w:t>
      </w:r>
      <w:r w:rsidR="009B425F" w:rsidRPr="009B425F">
        <w:t>Модуль</w:t>
      </w:r>
      <w:r w:rsidR="00C82C69">
        <w:t>»</w:t>
      </w:r>
      <w:r w:rsidR="009B425F" w:rsidRPr="009B425F">
        <w:t xml:space="preserve"> - это тип организации в России, аналог общества с ограниченной ответственностью (ООО). ООО </w:t>
      </w:r>
      <w:r w:rsidR="00C82C69">
        <w:t>«</w:t>
      </w:r>
      <w:r w:rsidR="009B425F" w:rsidRPr="009B425F">
        <w:t>Модуль</w:t>
      </w:r>
      <w:r w:rsidR="00C82C69">
        <w:t>»</w:t>
      </w:r>
      <w:r w:rsidR="009B425F" w:rsidRPr="009B425F">
        <w:t xml:space="preserve"> может заниматься различными видами деятельности, в зависимости от уставного капитала и уставных целей компании. Если у вас есть конкретные вопросы о данной компании, пожалуйста, уточните, и я постараюсь помочь вам.</w:t>
      </w:r>
    </w:p>
    <w:p w14:paraId="2EEC4C3F" w14:textId="77777777" w:rsidR="0041300A" w:rsidRDefault="00A15C2E">
      <w:pPr>
        <w:jc w:val="left"/>
        <w:rPr>
          <w:color w:val="000000" w:themeColor="text1"/>
        </w:rPr>
      </w:pPr>
      <w:r>
        <w:rPr>
          <w:color w:val="000000" w:themeColor="text1"/>
        </w:rPr>
        <w:br w:type="page"/>
      </w:r>
    </w:p>
    <w:p w14:paraId="704642CF" w14:textId="77777777" w:rsidR="00FB0599" w:rsidRPr="00B6379A" w:rsidRDefault="00FB0599" w:rsidP="00FB0599">
      <w:pPr>
        <w:pStyle w:val="TableParagraph"/>
        <w:ind w:left="1303"/>
        <w:rPr>
          <w:b/>
          <w:sz w:val="28"/>
        </w:rPr>
      </w:pPr>
      <w:bookmarkStart w:id="6" w:name="_Toc169686410"/>
      <w:r>
        <w:rPr>
          <w:b/>
          <w:sz w:val="28"/>
        </w:rPr>
        <w:lastRenderedPageBreak/>
        <w:t>4</w:t>
      </w:r>
      <w:r>
        <w:rPr>
          <w:b/>
          <w:spacing w:val="-6"/>
          <w:sz w:val="28"/>
        </w:rPr>
        <w:t xml:space="preserve"> </w:t>
      </w:r>
      <w:r>
        <w:rPr>
          <w:b/>
          <w:sz w:val="28"/>
        </w:rPr>
        <w:t>День</w:t>
      </w:r>
      <w:r>
        <w:rPr>
          <w:b/>
          <w:spacing w:val="-12"/>
          <w:sz w:val="28"/>
        </w:rPr>
        <w:t xml:space="preserve"> </w:t>
      </w:r>
      <w:r>
        <w:rPr>
          <w:b/>
          <w:sz w:val="28"/>
        </w:rPr>
        <w:t>2.</w:t>
      </w:r>
      <w:r>
        <w:rPr>
          <w:b/>
          <w:spacing w:val="-5"/>
          <w:sz w:val="28"/>
        </w:rPr>
        <w:t xml:space="preserve"> </w:t>
      </w:r>
      <w:r>
        <w:rPr>
          <w:b/>
          <w:sz w:val="28"/>
        </w:rPr>
        <w:t xml:space="preserve">Создание </w:t>
      </w:r>
      <w:r>
        <w:rPr>
          <w:b/>
          <w:sz w:val="28"/>
          <w:lang w:val="en-US"/>
        </w:rPr>
        <w:t>Use</w:t>
      </w:r>
      <w:r w:rsidRPr="00B6379A">
        <w:rPr>
          <w:b/>
          <w:sz w:val="28"/>
        </w:rPr>
        <w:t xml:space="preserve"> </w:t>
      </w:r>
      <w:r>
        <w:rPr>
          <w:b/>
          <w:sz w:val="28"/>
          <w:lang w:val="en-US"/>
        </w:rPr>
        <w:t>Case</w:t>
      </w:r>
      <w:r w:rsidRPr="00B6379A">
        <w:rPr>
          <w:b/>
          <w:sz w:val="28"/>
        </w:rPr>
        <w:t xml:space="preserve"> </w:t>
      </w:r>
      <w:r>
        <w:rPr>
          <w:b/>
          <w:sz w:val="28"/>
        </w:rPr>
        <w:t>диаграммы</w:t>
      </w:r>
    </w:p>
    <w:p w14:paraId="527DE0E8" w14:textId="77777777" w:rsidR="00FB0599" w:rsidRDefault="00FB0599" w:rsidP="00FB0599">
      <w:pPr>
        <w:pStyle w:val="TableParagraph"/>
        <w:spacing w:before="312"/>
        <w:rPr>
          <w:sz w:val="28"/>
        </w:rPr>
      </w:pPr>
    </w:p>
    <w:p w14:paraId="2A829AAE" w14:textId="77777777" w:rsidR="009B425F" w:rsidRDefault="009B425F" w:rsidP="0023005E">
      <w:pPr>
        <w:pStyle w:val="TableParagraph"/>
        <w:spacing w:line="360" w:lineRule="auto"/>
        <w:ind w:left="349" w:right="-2" w:firstLine="992"/>
        <w:jc w:val="both"/>
        <w:rPr>
          <w:sz w:val="28"/>
        </w:rPr>
      </w:pPr>
      <w:r w:rsidRPr="009B425F">
        <w:rPr>
          <w:sz w:val="28"/>
        </w:rPr>
        <w:t xml:space="preserve">Use Case (вариант использования) — это техника описания функциональных требований к системе или продукту. Он представляет собой сценарий использования продукта или системы, который описывает, как конкретный пользователь взаимодействует с продуктом для достижения определенной цели. Use Case помогает лучше понять потребности пользователей, их цели и способы взаимодействия с системой. </w:t>
      </w:r>
    </w:p>
    <w:p w14:paraId="5F37C63E" w14:textId="3E71B03B" w:rsidR="00FB0599" w:rsidRDefault="00FB0599" w:rsidP="0023005E">
      <w:pPr>
        <w:pStyle w:val="TableParagraph"/>
        <w:spacing w:line="360" w:lineRule="auto"/>
        <w:ind w:left="349" w:right="-2" w:firstLine="992"/>
        <w:jc w:val="both"/>
        <w:rPr>
          <w:sz w:val="28"/>
        </w:rPr>
      </w:pPr>
      <w:r w:rsidRPr="00B6379A">
        <w:rPr>
          <w:sz w:val="28"/>
        </w:rPr>
        <w:t xml:space="preserve">На </w:t>
      </w:r>
      <w:r>
        <w:rPr>
          <w:sz w:val="28"/>
        </w:rPr>
        <w:t xml:space="preserve">данном этапе была создана диаграмма </w:t>
      </w:r>
      <w:r w:rsidRPr="00B6379A">
        <w:rPr>
          <w:sz w:val="28"/>
        </w:rPr>
        <w:t>прецедентов</w:t>
      </w:r>
      <w:r>
        <w:rPr>
          <w:sz w:val="28"/>
        </w:rPr>
        <w:t>,</w:t>
      </w:r>
      <w:r w:rsidRPr="00B6379A">
        <w:rPr>
          <w:sz w:val="28"/>
        </w:rPr>
        <w:t xml:space="preserve"> показываю</w:t>
      </w:r>
      <w:r>
        <w:rPr>
          <w:sz w:val="28"/>
        </w:rPr>
        <w:t>щая</w:t>
      </w:r>
      <w:r w:rsidRPr="00B6379A">
        <w:rPr>
          <w:sz w:val="28"/>
        </w:rPr>
        <w:t xml:space="preserve"> различные сценарии использования системы (прецеденты) в виде овалов, а также акторы, которые взаимодействуют с системой, в виде стикеров. Линии связи между акторами и прецедентами показывают, какие функциональные возможности предоставляются системой для каждого актора.</w:t>
      </w:r>
    </w:p>
    <w:p w14:paraId="79BD2E15" w14:textId="77777777" w:rsidR="00FB0599" w:rsidRPr="00B6379A" w:rsidRDefault="00FB0599" w:rsidP="00FB0599">
      <w:pPr>
        <w:pStyle w:val="TableParagraph"/>
        <w:spacing w:line="360" w:lineRule="auto"/>
        <w:ind w:left="349" w:right="468" w:firstLine="992"/>
        <w:jc w:val="both"/>
        <w:rPr>
          <w:sz w:val="28"/>
        </w:rPr>
      </w:pPr>
      <w:r>
        <w:rPr>
          <w:sz w:val="28"/>
        </w:rPr>
        <w:t>Диаграмма представлена в приложении А, рисунок А.1.</w:t>
      </w:r>
    </w:p>
    <w:bookmarkEnd w:id="6"/>
    <w:p w14:paraId="28C6AF1D" w14:textId="77777777" w:rsidR="00FB0599" w:rsidRDefault="00FB0599" w:rsidP="00FB0599">
      <w:pPr>
        <w:pStyle w:val="TableParagraph"/>
        <w:spacing w:line="362" w:lineRule="auto"/>
        <w:ind w:left="449" w:firstLine="851"/>
        <w:rPr>
          <w:b/>
          <w:sz w:val="28"/>
        </w:rPr>
      </w:pPr>
    </w:p>
    <w:p w14:paraId="41E1C695" w14:textId="77777777" w:rsidR="00FB0599" w:rsidRDefault="00FB0599" w:rsidP="00FB0599">
      <w:pPr>
        <w:pStyle w:val="TableParagraph"/>
        <w:spacing w:line="362" w:lineRule="auto"/>
        <w:ind w:left="449" w:firstLine="851"/>
        <w:rPr>
          <w:b/>
          <w:sz w:val="28"/>
        </w:rPr>
      </w:pPr>
    </w:p>
    <w:p w14:paraId="523994DA" w14:textId="77777777" w:rsidR="00FB0599" w:rsidRDefault="00FB0599" w:rsidP="00FB0599">
      <w:pPr>
        <w:pStyle w:val="TableParagraph"/>
        <w:spacing w:line="362" w:lineRule="auto"/>
        <w:ind w:left="449" w:firstLine="851"/>
        <w:rPr>
          <w:b/>
          <w:sz w:val="28"/>
        </w:rPr>
      </w:pPr>
    </w:p>
    <w:p w14:paraId="3BEB17A1" w14:textId="77777777" w:rsidR="00FB0599" w:rsidRDefault="00FB0599" w:rsidP="00FB0599">
      <w:pPr>
        <w:pStyle w:val="TableParagraph"/>
        <w:spacing w:line="362" w:lineRule="auto"/>
        <w:ind w:left="449" w:firstLine="851"/>
        <w:rPr>
          <w:b/>
          <w:sz w:val="28"/>
        </w:rPr>
      </w:pPr>
    </w:p>
    <w:p w14:paraId="380396E6" w14:textId="77777777" w:rsidR="00FB0599" w:rsidRDefault="00FB0599" w:rsidP="00FB0599">
      <w:pPr>
        <w:pStyle w:val="TableParagraph"/>
        <w:spacing w:line="362" w:lineRule="auto"/>
        <w:ind w:left="449" w:firstLine="851"/>
        <w:rPr>
          <w:b/>
          <w:sz w:val="28"/>
        </w:rPr>
      </w:pPr>
    </w:p>
    <w:p w14:paraId="084950C0" w14:textId="77777777" w:rsidR="00FB0599" w:rsidRDefault="00FB0599" w:rsidP="00FB0599">
      <w:pPr>
        <w:pStyle w:val="TableParagraph"/>
        <w:spacing w:line="362" w:lineRule="auto"/>
        <w:ind w:left="449" w:firstLine="851"/>
        <w:rPr>
          <w:b/>
          <w:sz w:val="28"/>
        </w:rPr>
      </w:pPr>
    </w:p>
    <w:p w14:paraId="74D8AF6D" w14:textId="77777777" w:rsidR="00FB0599" w:rsidRDefault="00FB0599" w:rsidP="00FB0599">
      <w:pPr>
        <w:pStyle w:val="TableParagraph"/>
        <w:spacing w:line="362" w:lineRule="auto"/>
        <w:ind w:left="449" w:firstLine="851"/>
        <w:rPr>
          <w:b/>
          <w:sz w:val="28"/>
        </w:rPr>
      </w:pPr>
    </w:p>
    <w:p w14:paraId="169ADFAC" w14:textId="77777777" w:rsidR="00FB0599" w:rsidRDefault="00FB0599" w:rsidP="00FB0599">
      <w:pPr>
        <w:pStyle w:val="TableParagraph"/>
        <w:spacing w:line="362" w:lineRule="auto"/>
        <w:ind w:left="449" w:firstLine="851"/>
        <w:rPr>
          <w:b/>
          <w:sz w:val="28"/>
        </w:rPr>
      </w:pPr>
    </w:p>
    <w:p w14:paraId="2754C469" w14:textId="77777777" w:rsidR="00FB0599" w:rsidRDefault="00FB0599" w:rsidP="00FB0599">
      <w:pPr>
        <w:pStyle w:val="TableParagraph"/>
        <w:spacing w:line="362" w:lineRule="auto"/>
        <w:ind w:left="449" w:firstLine="851"/>
        <w:rPr>
          <w:b/>
          <w:sz w:val="28"/>
        </w:rPr>
      </w:pPr>
    </w:p>
    <w:p w14:paraId="604BAFE3" w14:textId="77777777" w:rsidR="00FB0599" w:rsidRDefault="00FB0599" w:rsidP="00FB0599">
      <w:pPr>
        <w:pStyle w:val="TableParagraph"/>
        <w:spacing w:line="362" w:lineRule="auto"/>
        <w:ind w:left="449" w:firstLine="851"/>
        <w:rPr>
          <w:b/>
          <w:sz w:val="28"/>
        </w:rPr>
      </w:pPr>
    </w:p>
    <w:p w14:paraId="7FF9E93E" w14:textId="77777777" w:rsidR="00FB0599" w:rsidRDefault="00FB0599" w:rsidP="00FB0599">
      <w:pPr>
        <w:pStyle w:val="TableParagraph"/>
        <w:spacing w:line="362" w:lineRule="auto"/>
        <w:ind w:left="449" w:firstLine="851"/>
        <w:rPr>
          <w:b/>
          <w:sz w:val="28"/>
        </w:rPr>
      </w:pPr>
    </w:p>
    <w:p w14:paraId="124CDD69" w14:textId="77777777" w:rsidR="00FB0599" w:rsidRDefault="00FB0599" w:rsidP="00FB0599">
      <w:pPr>
        <w:pStyle w:val="TableParagraph"/>
        <w:spacing w:line="362" w:lineRule="auto"/>
        <w:ind w:left="449" w:firstLine="851"/>
        <w:rPr>
          <w:b/>
          <w:sz w:val="28"/>
        </w:rPr>
      </w:pPr>
    </w:p>
    <w:p w14:paraId="2D83DCCA" w14:textId="77777777" w:rsidR="00FB0599" w:rsidRDefault="00FB0599" w:rsidP="00FB0599">
      <w:pPr>
        <w:pStyle w:val="TableParagraph"/>
        <w:spacing w:line="362" w:lineRule="auto"/>
        <w:ind w:left="449" w:firstLine="851"/>
        <w:rPr>
          <w:b/>
          <w:sz w:val="28"/>
        </w:rPr>
      </w:pPr>
    </w:p>
    <w:p w14:paraId="57639DE8" w14:textId="77777777" w:rsidR="0023005E" w:rsidRDefault="0023005E" w:rsidP="00FB0599">
      <w:pPr>
        <w:pStyle w:val="TableParagraph"/>
        <w:spacing w:line="362" w:lineRule="auto"/>
        <w:ind w:left="449" w:firstLine="851"/>
        <w:rPr>
          <w:b/>
          <w:sz w:val="28"/>
        </w:rPr>
      </w:pPr>
    </w:p>
    <w:p w14:paraId="019CA298" w14:textId="196D365B" w:rsidR="00FB0599" w:rsidRPr="00D46DAC" w:rsidRDefault="00FB0599" w:rsidP="00FB0599">
      <w:pPr>
        <w:pStyle w:val="TableParagraph"/>
        <w:spacing w:line="362" w:lineRule="auto"/>
        <w:ind w:left="449" w:firstLine="851"/>
        <w:rPr>
          <w:b/>
          <w:sz w:val="28"/>
        </w:rPr>
      </w:pPr>
      <w:r>
        <w:rPr>
          <w:b/>
          <w:sz w:val="28"/>
        </w:rPr>
        <w:lastRenderedPageBreak/>
        <w:t>5</w:t>
      </w:r>
      <w:r>
        <w:rPr>
          <w:b/>
          <w:spacing w:val="40"/>
          <w:sz w:val="28"/>
        </w:rPr>
        <w:t xml:space="preserve"> </w:t>
      </w:r>
      <w:r>
        <w:rPr>
          <w:b/>
          <w:sz w:val="28"/>
        </w:rPr>
        <w:t>День</w:t>
      </w:r>
      <w:r>
        <w:rPr>
          <w:b/>
          <w:spacing w:val="40"/>
          <w:sz w:val="28"/>
        </w:rPr>
        <w:t xml:space="preserve"> </w:t>
      </w:r>
      <w:r>
        <w:rPr>
          <w:b/>
          <w:sz w:val="28"/>
        </w:rPr>
        <w:t>3.</w:t>
      </w:r>
      <w:r>
        <w:rPr>
          <w:b/>
          <w:spacing w:val="40"/>
          <w:sz w:val="28"/>
        </w:rPr>
        <w:t xml:space="preserve"> </w:t>
      </w:r>
      <w:r>
        <w:rPr>
          <w:b/>
          <w:sz w:val="28"/>
        </w:rPr>
        <w:t xml:space="preserve">Создание </w:t>
      </w:r>
      <w:r>
        <w:rPr>
          <w:b/>
          <w:sz w:val="28"/>
          <w:lang w:val="en-US"/>
        </w:rPr>
        <w:t>Wireframe</w:t>
      </w:r>
    </w:p>
    <w:p w14:paraId="71164BC6" w14:textId="77777777" w:rsidR="00FB0599" w:rsidRDefault="00FB0599" w:rsidP="00FB0599">
      <w:pPr>
        <w:pStyle w:val="TableParagraph"/>
        <w:spacing w:before="144"/>
        <w:rPr>
          <w:sz w:val="28"/>
        </w:rPr>
      </w:pPr>
    </w:p>
    <w:p w14:paraId="7F65F1B9" w14:textId="2A2E9345" w:rsidR="00FB0599" w:rsidRDefault="00FB0599" w:rsidP="00965409">
      <w:pPr>
        <w:pStyle w:val="TableParagraph"/>
        <w:spacing w:before="1" w:line="360" w:lineRule="auto"/>
        <w:ind w:firstLine="709"/>
        <w:jc w:val="both"/>
        <w:rPr>
          <w:color w:val="333333"/>
          <w:sz w:val="28"/>
          <w:szCs w:val="28"/>
          <w:shd w:val="clear" w:color="auto" w:fill="FFFFFF"/>
        </w:rPr>
      </w:pPr>
      <w:r>
        <w:rPr>
          <w:spacing w:val="-4"/>
          <w:sz w:val="28"/>
        </w:rPr>
        <w:t xml:space="preserve">Следующим пунктом перед разработкой приложения является создание прототипа интерфейса. </w:t>
      </w:r>
      <w:r>
        <w:rPr>
          <w:spacing w:val="-4"/>
          <w:sz w:val="28"/>
          <w:lang w:val="en-US"/>
        </w:rPr>
        <w:t>Wireframe</w:t>
      </w:r>
      <w:r w:rsidRPr="000005C4">
        <w:rPr>
          <w:spacing w:val="-4"/>
          <w:sz w:val="28"/>
        </w:rPr>
        <w:t xml:space="preserve"> </w:t>
      </w:r>
      <w:r>
        <w:rPr>
          <w:spacing w:val="-4"/>
          <w:sz w:val="28"/>
        </w:rPr>
        <w:t>–</w:t>
      </w:r>
      <w:r w:rsidRPr="000005C4">
        <w:rPr>
          <w:spacing w:val="-4"/>
          <w:sz w:val="28"/>
        </w:rPr>
        <w:t xml:space="preserve"> </w:t>
      </w:r>
      <w:r w:rsidRPr="000005C4">
        <w:rPr>
          <w:sz w:val="28"/>
          <w:szCs w:val="28"/>
        </w:rPr>
        <w:t xml:space="preserve">это карта экранов, которая показывает навигацию между ними и содержит минимальную детализацию. </w:t>
      </w:r>
      <w:r>
        <w:rPr>
          <w:sz w:val="28"/>
          <w:szCs w:val="28"/>
        </w:rPr>
        <w:t xml:space="preserve">Всё это реализовано в </w:t>
      </w:r>
      <w:r>
        <w:rPr>
          <w:color w:val="333333"/>
          <w:sz w:val="28"/>
          <w:szCs w:val="28"/>
          <w:shd w:val="clear" w:color="auto" w:fill="FFFFFF"/>
        </w:rPr>
        <w:t>о</w:t>
      </w:r>
      <w:r w:rsidRPr="000005C4">
        <w:rPr>
          <w:color w:val="333333"/>
          <w:sz w:val="28"/>
          <w:szCs w:val="28"/>
          <w:shd w:val="clear" w:color="auto" w:fill="FFFFFF"/>
        </w:rPr>
        <w:t>нлайн-сервис</w:t>
      </w:r>
      <w:r>
        <w:rPr>
          <w:color w:val="333333"/>
          <w:sz w:val="28"/>
          <w:szCs w:val="28"/>
          <w:shd w:val="clear" w:color="auto" w:fill="FFFFFF"/>
        </w:rPr>
        <w:t>е</w:t>
      </w:r>
      <w:r w:rsidRPr="000005C4">
        <w:rPr>
          <w:color w:val="333333"/>
          <w:sz w:val="28"/>
          <w:szCs w:val="28"/>
          <w:shd w:val="clear" w:color="auto" w:fill="FFFFFF"/>
        </w:rPr>
        <w:t xml:space="preserve"> для разработки интерфейсов и прототипирования с возможностью организации совместной работы в режиме реального времени</w:t>
      </w:r>
      <w:r>
        <w:rPr>
          <w:color w:val="333333"/>
          <w:sz w:val="28"/>
          <w:szCs w:val="28"/>
          <w:shd w:val="clear" w:color="auto" w:fill="FFFFFF"/>
        </w:rPr>
        <w:t xml:space="preserve"> – </w:t>
      </w:r>
      <w:r w:rsidR="009B425F">
        <w:rPr>
          <w:color w:val="333333"/>
          <w:sz w:val="28"/>
          <w:szCs w:val="28"/>
          <w:shd w:val="clear" w:color="auto" w:fill="FFFFFF"/>
          <w:lang w:val="en-US"/>
        </w:rPr>
        <w:t>Pencil</w:t>
      </w:r>
      <w:r w:rsidRPr="000005C4">
        <w:rPr>
          <w:color w:val="333333"/>
          <w:sz w:val="28"/>
          <w:szCs w:val="28"/>
          <w:shd w:val="clear" w:color="auto" w:fill="FFFFFF"/>
        </w:rPr>
        <w:t>.</w:t>
      </w:r>
    </w:p>
    <w:p w14:paraId="04F74943" w14:textId="176E2B61" w:rsidR="00FB0599" w:rsidRDefault="00FB0599" w:rsidP="00965409">
      <w:pPr>
        <w:pStyle w:val="TableParagraph"/>
        <w:spacing w:before="1" w:line="360" w:lineRule="auto"/>
        <w:ind w:firstLine="709"/>
        <w:jc w:val="both"/>
        <w:rPr>
          <w:color w:val="333333"/>
          <w:sz w:val="28"/>
          <w:szCs w:val="28"/>
          <w:shd w:val="clear" w:color="auto" w:fill="FFFFFF"/>
        </w:rPr>
      </w:pPr>
      <w:r w:rsidRPr="009B425F">
        <w:rPr>
          <w:color w:val="333333"/>
          <w:sz w:val="28"/>
          <w:szCs w:val="28"/>
          <w:shd w:val="clear" w:color="auto" w:fill="FFFFFF"/>
        </w:rPr>
        <w:t xml:space="preserve">Чтобы начать проектирование, заходим в </w:t>
      </w:r>
      <w:r w:rsidR="009B425F" w:rsidRPr="009B425F">
        <w:rPr>
          <w:color w:val="333333"/>
          <w:sz w:val="28"/>
          <w:szCs w:val="28"/>
          <w:shd w:val="clear" w:color="auto" w:fill="FFFFFF"/>
          <w:lang w:val="en-US"/>
        </w:rPr>
        <w:t>Pencil</w:t>
      </w:r>
      <w:r w:rsidRPr="009B425F">
        <w:rPr>
          <w:color w:val="333333"/>
          <w:sz w:val="28"/>
          <w:szCs w:val="28"/>
          <w:shd w:val="clear" w:color="auto" w:fill="FFFFFF"/>
        </w:rPr>
        <w:t xml:space="preserve"> и начинаем создавать прототип будущего приложения. Для начала нужно создать новый проект, после чего создать нужное количество страниц, чтобы можно было описать весь будущий функционал задуманного приложения. При помощи панели инструментов добавляем всё, что нужно для максимально подробного описания функций приложения.</w:t>
      </w:r>
    </w:p>
    <w:p w14:paraId="1DC236FB" w14:textId="1731419E" w:rsidR="00FB0599" w:rsidRPr="00AB7771" w:rsidRDefault="00FB0599" w:rsidP="00965409">
      <w:pPr>
        <w:pStyle w:val="TableParagraph"/>
        <w:spacing w:before="1" w:line="360" w:lineRule="auto"/>
        <w:ind w:firstLine="709"/>
        <w:jc w:val="both"/>
        <w:rPr>
          <w:color w:val="333333"/>
          <w:sz w:val="28"/>
          <w:szCs w:val="28"/>
          <w:shd w:val="clear" w:color="auto" w:fill="FFFFFF"/>
        </w:rPr>
      </w:pPr>
      <w:r>
        <w:rPr>
          <w:color w:val="333333"/>
          <w:sz w:val="28"/>
          <w:szCs w:val="28"/>
          <w:shd w:val="clear" w:color="auto" w:fill="FFFFFF"/>
        </w:rPr>
        <w:t xml:space="preserve">Результат проектирования представлен в приложении Б, рисунок </w:t>
      </w:r>
      <w:r w:rsidRPr="00CF4162">
        <w:rPr>
          <w:color w:val="333333"/>
          <w:sz w:val="28"/>
          <w:szCs w:val="28"/>
          <w:shd w:val="clear" w:color="auto" w:fill="FFFFFF"/>
        </w:rPr>
        <w:t>Б.1</w:t>
      </w:r>
      <w:r w:rsidR="00610F91" w:rsidRPr="00CF4162">
        <w:rPr>
          <w:color w:val="333333"/>
          <w:sz w:val="28"/>
          <w:szCs w:val="28"/>
          <w:shd w:val="clear" w:color="auto" w:fill="FFFFFF"/>
        </w:rPr>
        <w:t xml:space="preserve"> – Б.</w:t>
      </w:r>
      <w:r w:rsidR="00CF4162" w:rsidRPr="00CF4162">
        <w:rPr>
          <w:color w:val="333333"/>
          <w:sz w:val="28"/>
          <w:szCs w:val="28"/>
          <w:shd w:val="clear" w:color="auto" w:fill="FFFFFF"/>
        </w:rPr>
        <w:t>1</w:t>
      </w:r>
      <w:r w:rsidR="00610F91" w:rsidRPr="00CF4162">
        <w:rPr>
          <w:color w:val="333333"/>
          <w:sz w:val="28"/>
          <w:szCs w:val="28"/>
          <w:shd w:val="clear" w:color="auto" w:fill="FFFFFF"/>
        </w:rPr>
        <w:t>2.</w:t>
      </w:r>
    </w:p>
    <w:p w14:paraId="66F9F19A" w14:textId="77777777" w:rsidR="008B4B01" w:rsidRPr="008D68E8" w:rsidRDefault="00A15C2E" w:rsidP="00006D99">
      <w:pPr>
        <w:spacing w:line="360" w:lineRule="auto"/>
        <w:ind w:firstLine="720"/>
        <w:jc w:val="left"/>
        <w:rPr>
          <w:rFonts w:eastAsiaTheme="majorEastAsia"/>
          <w:iCs/>
          <w:color w:val="000000"/>
          <w:shd w:val="clear" w:color="auto" w:fill="FFFFFF"/>
        </w:rPr>
      </w:pPr>
      <w:r w:rsidRPr="006149CE">
        <w:rPr>
          <w:rFonts w:eastAsiaTheme="majorEastAsia"/>
          <w:iCs/>
          <w:color w:val="000000"/>
          <w:shd w:val="clear" w:color="auto" w:fill="FFFFFF"/>
        </w:rPr>
        <w:br w:type="page"/>
      </w:r>
    </w:p>
    <w:p w14:paraId="1DB69922" w14:textId="0A8C3803" w:rsidR="00150909" w:rsidRPr="002172BA" w:rsidRDefault="00A15C2E" w:rsidP="00FF24FE">
      <w:pPr>
        <w:keepNext/>
        <w:pageBreakBefore/>
        <w:suppressAutoHyphens/>
        <w:spacing w:line="360" w:lineRule="auto"/>
        <w:ind w:firstLine="709"/>
        <w:outlineLvl w:val="0"/>
        <w:rPr>
          <w:b/>
        </w:rPr>
      </w:pPr>
      <w:bookmarkStart w:id="7" w:name="_Toc169686411"/>
      <w:r w:rsidRPr="004214C2">
        <w:rPr>
          <w:b/>
        </w:rPr>
        <w:lastRenderedPageBreak/>
        <w:t xml:space="preserve">6 День </w:t>
      </w:r>
      <w:r w:rsidR="00FB0599">
        <w:rPr>
          <w:b/>
        </w:rPr>
        <w:t>4</w:t>
      </w:r>
      <w:r w:rsidRPr="004214C2">
        <w:rPr>
          <w:b/>
        </w:rPr>
        <w:t xml:space="preserve">. </w:t>
      </w:r>
      <w:bookmarkEnd w:id="7"/>
      <w:r w:rsidR="00FB0599">
        <w:rPr>
          <w:b/>
        </w:rPr>
        <w:t>Разработка пользовательских историй и сценариев использования, описание функций системы</w:t>
      </w:r>
    </w:p>
    <w:p w14:paraId="011D6E52" w14:textId="77777777" w:rsidR="002F1424" w:rsidRPr="002F1424" w:rsidRDefault="002F1424" w:rsidP="004602FA">
      <w:pPr>
        <w:ind w:firstLine="709"/>
        <w:rPr>
          <w:rFonts w:ascii="ГОСТ тип А" w:hAnsi="ГОСТ тип А"/>
          <w:i/>
          <w:szCs w:val="20"/>
        </w:rPr>
      </w:pPr>
    </w:p>
    <w:p w14:paraId="06FB7D03" w14:textId="23837876" w:rsidR="00965409" w:rsidRDefault="00965409" w:rsidP="00965409">
      <w:pPr>
        <w:tabs>
          <w:tab w:val="left" w:pos="993"/>
        </w:tabs>
        <w:spacing w:line="360" w:lineRule="auto"/>
        <w:ind w:firstLine="709"/>
        <w:contextualSpacing/>
        <w:textAlignment w:val="baseline"/>
        <w:rPr>
          <w:color w:val="000000" w:themeColor="text1"/>
        </w:rPr>
      </w:pPr>
      <w:r>
        <w:rPr>
          <w:color w:val="000000" w:themeColor="text1"/>
        </w:rPr>
        <w:t>Чтобы лучше ознакомиться с разрабатываемым приложением и его функционалом, были специально для этого разработаны пользовательские истории и сценарии использования. Всё это описывает каждую из функций для каждой из ролей, которые есть в системе.</w:t>
      </w:r>
    </w:p>
    <w:p w14:paraId="05B10450" w14:textId="05906215" w:rsidR="00965409" w:rsidRDefault="00965409" w:rsidP="00965409">
      <w:pPr>
        <w:tabs>
          <w:tab w:val="left" w:pos="993"/>
        </w:tabs>
        <w:spacing w:line="360" w:lineRule="auto"/>
        <w:ind w:firstLine="709"/>
        <w:contextualSpacing/>
        <w:textAlignment w:val="baseline"/>
        <w:rPr>
          <w:color w:val="000000" w:themeColor="text1"/>
        </w:rPr>
      </w:pPr>
      <w:r>
        <w:rPr>
          <w:color w:val="000000" w:themeColor="text1"/>
        </w:rPr>
        <w:t xml:space="preserve">Таблицы с результатами работы представлены в приложении В, рисунок </w:t>
      </w:r>
      <w:r w:rsidRPr="005225A5">
        <w:rPr>
          <w:color w:val="000000" w:themeColor="text1"/>
        </w:rPr>
        <w:t>В.1 – В.</w:t>
      </w:r>
      <w:r w:rsidR="00610F91" w:rsidRPr="005225A5">
        <w:rPr>
          <w:color w:val="000000" w:themeColor="text1"/>
        </w:rPr>
        <w:t>2</w:t>
      </w:r>
      <w:r w:rsidRPr="005225A5">
        <w:rPr>
          <w:color w:val="000000" w:themeColor="text1"/>
        </w:rPr>
        <w:t>.</w:t>
      </w:r>
    </w:p>
    <w:p w14:paraId="00924043" w14:textId="2209B094" w:rsidR="00064DD7" w:rsidRDefault="00064DD7" w:rsidP="00064DD7">
      <w:pPr>
        <w:spacing w:line="360" w:lineRule="auto"/>
        <w:ind w:left="709"/>
        <w:rPr>
          <w:color w:val="000000" w:themeColor="text1"/>
        </w:rPr>
      </w:pPr>
      <w:r>
        <w:rPr>
          <w:color w:val="000000" w:themeColor="text1"/>
        </w:rPr>
        <w:t>.</w:t>
      </w:r>
    </w:p>
    <w:p w14:paraId="357B6DC3" w14:textId="5B2EA96E" w:rsidR="00064DD7" w:rsidRDefault="00064DD7">
      <w:pPr>
        <w:jc w:val="left"/>
        <w:rPr>
          <w:color w:val="000000" w:themeColor="text1"/>
        </w:rPr>
      </w:pPr>
      <w:r>
        <w:rPr>
          <w:color w:val="000000" w:themeColor="text1"/>
        </w:rPr>
        <w:br w:type="page"/>
      </w:r>
    </w:p>
    <w:p w14:paraId="20EC1FB2" w14:textId="77777777" w:rsidR="00965409" w:rsidRDefault="00965409" w:rsidP="00965409">
      <w:pPr>
        <w:pStyle w:val="TableParagraph"/>
        <w:ind w:left="1303"/>
        <w:jc w:val="both"/>
        <w:rPr>
          <w:b/>
          <w:sz w:val="28"/>
        </w:rPr>
      </w:pPr>
      <w:r>
        <w:rPr>
          <w:b/>
          <w:sz w:val="28"/>
        </w:rPr>
        <w:lastRenderedPageBreak/>
        <w:t>7</w:t>
      </w:r>
      <w:r>
        <w:rPr>
          <w:b/>
          <w:spacing w:val="-5"/>
          <w:sz w:val="28"/>
        </w:rPr>
        <w:t xml:space="preserve"> </w:t>
      </w:r>
      <w:r>
        <w:rPr>
          <w:b/>
          <w:sz w:val="28"/>
        </w:rPr>
        <w:t>День</w:t>
      </w:r>
      <w:r>
        <w:rPr>
          <w:b/>
          <w:spacing w:val="-9"/>
          <w:sz w:val="28"/>
        </w:rPr>
        <w:t xml:space="preserve"> </w:t>
      </w:r>
      <w:r>
        <w:rPr>
          <w:b/>
          <w:sz w:val="28"/>
        </w:rPr>
        <w:t>5-8.</w:t>
      </w:r>
      <w:r>
        <w:rPr>
          <w:b/>
          <w:spacing w:val="-4"/>
          <w:sz w:val="28"/>
        </w:rPr>
        <w:t xml:space="preserve"> </w:t>
      </w:r>
      <w:r w:rsidRPr="00D46DAC">
        <w:rPr>
          <w:b/>
          <w:bCs/>
          <w:sz w:val="28"/>
        </w:rPr>
        <w:t>Создание базы данных</w:t>
      </w:r>
    </w:p>
    <w:p w14:paraId="1D88A70A" w14:textId="77777777" w:rsidR="00965409" w:rsidRDefault="00965409" w:rsidP="00965409">
      <w:pPr>
        <w:pStyle w:val="TableParagraph"/>
        <w:spacing w:before="312"/>
        <w:rPr>
          <w:sz w:val="28"/>
        </w:rPr>
      </w:pPr>
    </w:p>
    <w:p w14:paraId="1E7CE707" w14:textId="7F701F43" w:rsidR="00965409" w:rsidRDefault="00965409" w:rsidP="0023005E">
      <w:pPr>
        <w:pStyle w:val="TableParagraph"/>
        <w:spacing w:line="360" w:lineRule="auto"/>
        <w:ind w:left="633" w:right="-2" w:firstLine="720"/>
        <w:jc w:val="both"/>
        <w:rPr>
          <w:sz w:val="28"/>
          <w:szCs w:val="28"/>
        </w:rPr>
      </w:pPr>
      <w:r w:rsidRPr="000F5D99">
        <w:rPr>
          <w:sz w:val="28"/>
          <w:szCs w:val="28"/>
        </w:rPr>
        <w:t>В рамках данн</w:t>
      </w:r>
      <w:r>
        <w:rPr>
          <w:sz w:val="28"/>
          <w:szCs w:val="28"/>
        </w:rPr>
        <w:t>ых</w:t>
      </w:r>
      <w:r w:rsidRPr="000F5D99">
        <w:rPr>
          <w:sz w:val="28"/>
          <w:szCs w:val="28"/>
        </w:rPr>
        <w:t xml:space="preserve"> дн</w:t>
      </w:r>
      <w:r>
        <w:rPr>
          <w:sz w:val="28"/>
          <w:szCs w:val="28"/>
        </w:rPr>
        <w:t>ей</w:t>
      </w:r>
      <w:r w:rsidRPr="000F5D99">
        <w:rPr>
          <w:sz w:val="28"/>
          <w:szCs w:val="28"/>
        </w:rPr>
        <w:t xml:space="preserve"> практики осуществлялась разработка базы данных с использованием инструментария Microsoft SQL Server Management Studio (SSMS). Начальным этапом был анализ данных, извлеченных из исходных источников, включая таблицы Excel. Процесс анализа позволил определить основные сущности, их атрибуты и взаимосвязи, что стало основой для последующего проектирования структуры базы данных.</w:t>
      </w:r>
    </w:p>
    <w:p w14:paraId="38B7BA74" w14:textId="77777777" w:rsidR="00965409" w:rsidRDefault="00965409" w:rsidP="0023005E">
      <w:pPr>
        <w:pStyle w:val="TableParagraph"/>
        <w:spacing w:line="360" w:lineRule="auto"/>
        <w:ind w:left="633" w:right="-2" w:firstLine="720"/>
        <w:jc w:val="both"/>
        <w:rPr>
          <w:sz w:val="28"/>
          <w:szCs w:val="28"/>
        </w:rPr>
      </w:pPr>
      <w:r w:rsidRPr="000F5D99">
        <w:rPr>
          <w:sz w:val="28"/>
          <w:szCs w:val="28"/>
        </w:rPr>
        <w:t xml:space="preserve"> Используя возможности SSMS, была осуществлена визуализация структуры базы данных с целью обеспечения ее гибкости и наглядности. Встроенные инструменты позволили эффективно добавлять, редактировать и удалять сущности и связи, что способствовало эффективной работе над проектом. Особое внимание было уделено нормализации данных с целью минимизации избыточности и обеспечения целостности хранимой информации. В процессе разработки базы данных придерживались лучших практик и стандартов проектирования, что включало использование правильных обозначений для сущностей и отношений, а также четких правил именования, повышающих читаемость и структурированность проекта. </w:t>
      </w:r>
      <w:r>
        <w:rPr>
          <w:sz w:val="28"/>
          <w:szCs w:val="28"/>
        </w:rPr>
        <w:t xml:space="preserve">     </w:t>
      </w:r>
    </w:p>
    <w:p w14:paraId="7B78D5D8" w14:textId="77777777" w:rsidR="00965409" w:rsidRDefault="00965409" w:rsidP="0023005E">
      <w:pPr>
        <w:pStyle w:val="TableParagraph"/>
        <w:spacing w:line="360" w:lineRule="auto"/>
        <w:ind w:left="633" w:right="-2" w:firstLine="720"/>
        <w:jc w:val="both"/>
        <w:rPr>
          <w:sz w:val="28"/>
          <w:szCs w:val="28"/>
        </w:rPr>
      </w:pPr>
      <w:r>
        <w:rPr>
          <w:sz w:val="28"/>
          <w:szCs w:val="28"/>
        </w:rPr>
        <w:t xml:space="preserve">  </w:t>
      </w:r>
      <w:r w:rsidRPr="000F5D99">
        <w:rPr>
          <w:sz w:val="28"/>
          <w:szCs w:val="28"/>
        </w:rPr>
        <w:t xml:space="preserve">Итогом работы стала база данных, которая будет основой для следующих этапов разработки проекта. </w:t>
      </w:r>
    </w:p>
    <w:p w14:paraId="2826C7C4" w14:textId="1CBB9150" w:rsidR="00064DD7" w:rsidRDefault="00965409" w:rsidP="0023005E">
      <w:pPr>
        <w:spacing w:line="360" w:lineRule="auto"/>
        <w:ind w:left="709" w:right="-2" w:firstLine="720"/>
        <w:rPr>
          <w:color w:val="000000" w:themeColor="text1"/>
        </w:rPr>
      </w:pPr>
      <w:r w:rsidRPr="000F5D99">
        <w:t xml:space="preserve">Результаты работы можно найти в приложении </w:t>
      </w:r>
      <w:r>
        <w:t>Г</w:t>
      </w:r>
      <w:r w:rsidRPr="000F5D99">
        <w:t xml:space="preserve">, рисунок </w:t>
      </w:r>
      <w:r w:rsidRPr="005225A5">
        <w:t>Г.1 – Г.</w:t>
      </w:r>
      <w:r w:rsidR="005225A5" w:rsidRPr="005225A5">
        <w:t>3</w:t>
      </w:r>
      <w:r w:rsidRPr="005225A5">
        <w:t>.</w:t>
      </w:r>
    </w:p>
    <w:p w14:paraId="07965AC0" w14:textId="5C7B810A" w:rsidR="00064DD7" w:rsidRDefault="00064DD7" w:rsidP="00064DD7">
      <w:pPr>
        <w:spacing w:line="360" w:lineRule="auto"/>
        <w:jc w:val="center"/>
        <w:rPr>
          <w:color w:val="000000" w:themeColor="text1"/>
        </w:rPr>
      </w:pPr>
    </w:p>
    <w:p w14:paraId="091249CF" w14:textId="22BAA847" w:rsidR="00965409" w:rsidRDefault="00965409" w:rsidP="00064DD7">
      <w:pPr>
        <w:spacing w:line="360" w:lineRule="auto"/>
        <w:jc w:val="center"/>
        <w:rPr>
          <w:color w:val="000000" w:themeColor="text1"/>
        </w:rPr>
      </w:pPr>
    </w:p>
    <w:p w14:paraId="6DD683AE" w14:textId="5986ACE2" w:rsidR="00965409" w:rsidRDefault="00965409" w:rsidP="00064DD7">
      <w:pPr>
        <w:spacing w:line="360" w:lineRule="auto"/>
        <w:jc w:val="center"/>
        <w:rPr>
          <w:color w:val="000000" w:themeColor="text1"/>
        </w:rPr>
      </w:pPr>
    </w:p>
    <w:p w14:paraId="1EA351EA" w14:textId="77777777" w:rsidR="00965409" w:rsidRDefault="00965409" w:rsidP="00064DD7">
      <w:pPr>
        <w:spacing w:line="360" w:lineRule="auto"/>
        <w:jc w:val="center"/>
        <w:rPr>
          <w:color w:val="000000" w:themeColor="text1"/>
        </w:rPr>
      </w:pPr>
    </w:p>
    <w:p w14:paraId="427F4188" w14:textId="34D18CE6" w:rsidR="00064DD7" w:rsidRDefault="00064DD7" w:rsidP="00064DD7">
      <w:pPr>
        <w:spacing w:line="360" w:lineRule="auto"/>
        <w:jc w:val="center"/>
        <w:rPr>
          <w:color w:val="000000" w:themeColor="text1"/>
        </w:rPr>
      </w:pPr>
    </w:p>
    <w:p w14:paraId="66171989" w14:textId="77777777" w:rsidR="0023005E" w:rsidRDefault="0023005E" w:rsidP="00064DD7">
      <w:pPr>
        <w:spacing w:line="360" w:lineRule="auto"/>
        <w:jc w:val="center"/>
        <w:rPr>
          <w:color w:val="000000" w:themeColor="text1"/>
        </w:rPr>
      </w:pPr>
    </w:p>
    <w:p w14:paraId="344B8CC1" w14:textId="77777777" w:rsidR="00965409" w:rsidRDefault="00965409" w:rsidP="00965409">
      <w:pPr>
        <w:pStyle w:val="TableParagraph"/>
        <w:ind w:left="1303"/>
        <w:jc w:val="both"/>
        <w:rPr>
          <w:b/>
          <w:sz w:val="28"/>
        </w:rPr>
      </w:pPr>
      <w:r>
        <w:rPr>
          <w:b/>
          <w:sz w:val="28"/>
        </w:rPr>
        <w:lastRenderedPageBreak/>
        <w:t>8</w:t>
      </w:r>
      <w:r>
        <w:rPr>
          <w:b/>
          <w:spacing w:val="-8"/>
          <w:sz w:val="28"/>
        </w:rPr>
        <w:t xml:space="preserve"> </w:t>
      </w:r>
      <w:r>
        <w:rPr>
          <w:b/>
          <w:sz w:val="28"/>
        </w:rPr>
        <w:t>День</w:t>
      </w:r>
      <w:r>
        <w:rPr>
          <w:b/>
          <w:spacing w:val="-12"/>
          <w:sz w:val="28"/>
        </w:rPr>
        <w:t xml:space="preserve"> </w:t>
      </w:r>
      <w:r>
        <w:rPr>
          <w:b/>
          <w:sz w:val="28"/>
        </w:rPr>
        <w:t>9-20.</w:t>
      </w:r>
      <w:r>
        <w:rPr>
          <w:b/>
          <w:spacing w:val="-5"/>
          <w:sz w:val="28"/>
        </w:rPr>
        <w:t xml:space="preserve"> </w:t>
      </w:r>
      <w:r w:rsidRPr="00D46DAC">
        <w:rPr>
          <w:b/>
          <w:bCs/>
          <w:sz w:val="28"/>
        </w:rPr>
        <w:t>Разработка</w:t>
      </w:r>
      <w:r w:rsidRPr="00D46DAC">
        <w:rPr>
          <w:b/>
          <w:bCs/>
          <w:spacing w:val="-10"/>
          <w:sz w:val="28"/>
        </w:rPr>
        <w:t xml:space="preserve"> </w:t>
      </w:r>
      <w:r w:rsidRPr="00D46DAC">
        <w:rPr>
          <w:b/>
          <w:bCs/>
          <w:sz w:val="28"/>
        </w:rPr>
        <w:t>программного решения</w:t>
      </w:r>
    </w:p>
    <w:p w14:paraId="51639BCF" w14:textId="77777777" w:rsidR="00965409" w:rsidRDefault="00965409" w:rsidP="00965409">
      <w:pPr>
        <w:pStyle w:val="TableParagraph"/>
        <w:spacing w:before="312"/>
        <w:rPr>
          <w:sz w:val="28"/>
        </w:rPr>
      </w:pPr>
    </w:p>
    <w:p w14:paraId="755D29EA" w14:textId="77777777" w:rsidR="00965409" w:rsidRDefault="00965409" w:rsidP="0023005E">
      <w:pPr>
        <w:pStyle w:val="TableParagraph"/>
        <w:spacing w:before="1" w:line="360" w:lineRule="auto"/>
        <w:ind w:left="491" w:right="-2" w:firstLine="720"/>
        <w:jc w:val="both"/>
        <w:rPr>
          <w:sz w:val="28"/>
        </w:rPr>
      </w:pPr>
      <w:r>
        <w:rPr>
          <w:sz w:val="28"/>
        </w:rPr>
        <w:t>После создания прототипов интерфейса, описания основных его функций для более простого ознакомления и базы данных, можно приступать к реализации самого приложения и его функционала.</w:t>
      </w:r>
    </w:p>
    <w:p w14:paraId="121DEE6C" w14:textId="77777777" w:rsidR="00965409" w:rsidRDefault="00965409" w:rsidP="0023005E">
      <w:pPr>
        <w:pStyle w:val="TableParagraph"/>
        <w:spacing w:before="1" w:line="360" w:lineRule="auto"/>
        <w:ind w:left="491" w:right="-2" w:firstLine="720"/>
        <w:jc w:val="both"/>
        <w:rPr>
          <w:sz w:val="28"/>
        </w:rPr>
      </w:pPr>
      <w:r>
        <w:rPr>
          <w:sz w:val="28"/>
        </w:rPr>
        <w:t xml:space="preserve">Заходим в </w:t>
      </w:r>
      <w:r>
        <w:rPr>
          <w:sz w:val="28"/>
          <w:lang w:val="en-US"/>
        </w:rPr>
        <w:t>Visual</w:t>
      </w:r>
      <w:r w:rsidRPr="008F45E6">
        <w:rPr>
          <w:sz w:val="28"/>
        </w:rPr>
        <w:t xml:space="preserve"> </w:t>
      </w:r>
      <w:r>
        <w:rPr>
          <w:sz w:val="28"/>
          <w:lang w:val="en-US"/>
        </w:rPr>
        <w:t>Studio</w:t>
      </w:r>
      <w:r w:rsidRPr="008F45E6">
        <w:rPr>
          <w:sz w:val="28"/>
        </w:rPr>
        <w:t xml:space="preserve">, </w:t>
      </w:r>
      <w:r>
        <w:rPr>
          <w:sz w:val="28"/>
        </w:rPr>
        <w:t xml:space="preserve">создаём проект и даём ему название. Затем ориентируясь на раннее созданный </w:t>
      </w:r>
      <w:r>
        <w:rPr>
          <w:sz w:val="28"/>
          <w:lang w:val="en-US"/>
        </w:rPr>
        <w:t>Wireframe</w:t>
      </w:r>
      <w:r w:rsidRPr="008F45E6">
        <w:rPr>
          <w:sz w:val="28"/>
        </w:rPr>
        <w:t>,</w:t>
      </w:r>
      <w:r>
        <w:rPr>
          <w:sz w:val="28"/>
        </w:rPr>
        <w:t xml:space="preserve"> начинаем создавать приложение. Для начала создаём нужное количество окон, после чего реализовываем для каждого окна в зависимости от роли нужные функции.</w:t>
      </w:r>
      <w:r w:rsidRPr="0066521A">
        <w:rPr>
          <w:sz w:val="28"/>
        </w:rPr>
        <w:t xml:space="preserve"> </w:t>
      </w:r>
      <w:r>
        <w:rPr>
          <w:sz w:val="28"/>
        </w:rPr>
        <w:t xml:space="preserve">Также для того, чтобы будущее приложение могло работать совместно с другими программными решениями, необходимо создать </w:t>
      </w:r>
      <w:r>
        <w:rPr>
          <w:sz w:val="28"/>
          <w:lang w:val="en-US"/>
        </w:rPr>
        <w:t>API</w:t>
      </w:r>
      <w:r w:rsidRPr="0066521A">
        <w:rPr>
          <w:sz w:val="28"/>
        </w:rPr>
        <w:t>.</w:t>
      </w:r>
    </w:p>
    <w:p w14:paraId="215054D1" w14:textId="77777777" w:rsidR="00965409" w:rsidRDefault="00965409" w:rsidP="0023005E">
      <w:pPr>
        <w:pStyle w:val="TableParagraph"/>
        <w:spacing w:before="1" w:line="360" w:lineRule="auto"/>
        <w:ind w:left="491" w:right="-2" w:firstLine="720"/>
        <w:jc w:val="both"/>
        <w:rPr>
          <w:color w:val="333333"/>
          <w:sz w:val="28"/>
          <w:szCs w:val="28"/>
          <w:shd w:val="clear" w:color="auto" w:fill="FFFFFF"/>
        </w:rPr>
      </w:pPr>
      <w:r w:rsidRPr="00965409">
        <w:rPr>
          <w:rStyle w:val="Strong"/>
          <w:b w:val="0"/>
          <w:bCs w:val="0"/>
          <w:color w:val="333333"/>
          <w:sz w:val="28"/>
          <w:szCs w:val="28"/>
          <w:shd w:val="clear" w:color="auto" w:fill="FFFFFF"/>
        </w:rPr>
        <w:t>API</w:t>
      </w:r>
      <w:r w:rsidRPr="0066521A">
        <w:rPr>
          <w:color w:val="333333"/>
          <w:sz w:val="28"/>
          <w:szCs w:val="28"/>
          <w:shd w:val="clear" w:color="auto" w:fill="FFFFFF"/>
        </w:rPr>
        <w:t xml:space="preserve"> (от англ. application programming interface, дословно </w:t>
      </w:r>
      <w:r>
        <w:rPr>
          <w:color w:val="333333"/>
          <w:sz w:val="28"/>
          <w:szCs w:val="28"/>
          <w:shd w:val="clear" w:color="auto" w:fill="FFFFFF"/>
        </w:rPr>
        <w:t>–</w:t>
      </w:r>
      <w:r w:rsidRPr="0066521A">
        <w:rPr>
          <w:color w:val="333333"/>
          <w:sz w:val="28"/>
          <w:szCs w:val="28"/>
          <w:shd w:val="clear" w:color="auto" w:fill="FFFFFF"/>
        </w:rPr>
        <w:t xml:space="preserve"> программный интерфейс приложения) </w:t>
      </w:r>
      <w:r>
        <w:rPr>
          <w:color w:val="333333"/>
          <w:sz w:val="28"/>
          <w:szCs w:val="28"/>
          <w:shd w:val="clear" w:color="auto" w:fill="FFFFFF"/>
        </w:rPr>
        <w:t>–</w:t>
      </w:r>
      <w:r w:rsidRPr="0066521A">
        <w:rPr>
          <w:color w:val="333333"/>
          <w:sz w:val="28"/>
          <w:szCs w:val="28"/>
          <w:shd w:val="clear" w:color="auto" w:fill="FFFFFF"/>
        </w:rPr>
        <w:t xml:space="preserve"> </w:t>
      </w:r>
      <w:r w:rsidRPr="00965409">
        <w:rPr>
          <w:rStyle w:val="Strong"/>
          <w:b w:val="0"/>
          <w:bCs w:val="0"/>
          <w:color w:val="333333"/>
          <w:sz w:val="28"/>
          <w:szCs w:val="28"/>
          <w:shd w:val="clear" w:color="auto" w:fill="FFFFFF"/>
        </w:rPr>
        <w:t>программный интерфейс, то есть описание способов взаимодействия одной компьютерной программы с другими</w:t>
      </w:r>
      <w:r w:rsidRPr="00965409">
        <w:rPr>
          <w:b/>
          <w:bCs/>
          <w:color w:val="333333"/>
          <w:sz w:val="28"/>
          <w:szCs w:val="28"/>
          <w:shd w:val="clear" w:color="auto" w:fill="FFFFFF"/>
        </w:rPr>
        <w:t>.</w:t>
      </w:r>
    </w:p>
    <w:p w14:paraId="4C1724CE" w14:textId="418B30C2" w:rsidR="0018029D" w:rsidRDefault="00965409" w:rsidP="0023005E">
      <w:pPr>
        <w:spacing w:line="360" w:lineRule="auto"/>
        <w:ind w:left="491" w:right="-2" w:firstLine="720"/>
      </w:pPr>
      <w:r>
        <w:rPr>
          <w:color w:val="333333"/>
          <w:shd w:val="clear" w:color="auto" w:fill="FFFFFF"/>
        </w:rPr>
        <w:t xml:space="preserve">Результат проделанной работы представлен в приложении </w:t>
      </w:r>
      <w:r w:rsidR="0023005E">
        <w:rPr>
          <w:color w:val="333333"/>
          <w:shd w:val="clear" w:color="auto" w:fill="FFFFFF"/>
        </w:rPr>
        <w:t>Д</w:t>
      </w:r>
      <w:r>
        <w:rPr>
          <w:color w:val="333333"/>
          <w:shd w:val="clear" w:color="auto" w:fill="FFFFFF"/>
        </w:rPr>
        <w:t xml:space="preserve">, рисунок </w:t>
      </w:r>
      <w:r w:rsidRPr="00206940">
        <w:rPr>
          <w:color w:val="333333"/>
          <w:shd w:val="clear" w:color="auto" w:fill="FFFFFF"/>
        </w:rPr>
        <w:t>Д.1 – Д.</w:t>
      </w:r>
      <w:r w:rsidR="00206940">
        <w:rPr>
          <w:color w:val="333333"/>
          <w:shd w:val="clear" w:color="auto" w:fill="FFFFFF"/>
        </w:rPr>
        <w:t>10</w:t>
      </w:r>
      <w:r w:rsidRPr="00206940">
        <w:rPr>
          <w:color w:val="333333"/>
          <w:shd w:val="clear" w:color="auto" w:fill="FFFFFF"/>
        </w:rPr>
        <w:t>.</w:t>
      </w:r>
      <w:r>
        <w:rPr>
          <w:color w:val="333333"/>
          <w:shd w:val="clear" w:color="auto" w:fill="FFFFFF"/>
        </w:rPr>
        <w:t xml:space="preserve"> </w:t>
      </w:r>
      <w:r w:rsidR="00FB7539">
        <w:br w:type="page"/>
      </w:r>
    </w:p>
    <w:p w14:paraId="0EDA7FAA" w14:textId="77777777" w:rsidR="00965409" w:rsidRDefault="00965409" w:rsidP="00965409">
      <w:pPr>
        <w:pStyle w:val="TableParagraph"/>
        <w:ind w:left="1303"/>
        <w:jc w:val="both"/>
        <w:rPr>
          <w:b/>
          <w:sz w:val="28"/>
        </w:rPr>
      </w:pPr>
      <w:r>
        <w:rPr>
          <w:b/>
          <w:sz w:val="28"/>
        </w:rPr>
        <w:lastRenderedPageBreak/>
        <w:t>9</w:t>
      </w:r>
      <w:r>
        <w:rPr>
          <w:b/>
          <w:spacing w:val="-7"/>
          <w:sz w:val="28"/>
        </w:rPr>
        <w:t xml:space="preserve"> </w:t>
      </w:r>
      <w:r>
        <w:rPr>
          <w:b/>
          <w:sz w:val="28"/>
        </w:rPr>
        <w:t>День</w:t>
      </w:r>
      <w:r>
        <w:rPr>
          <w:b/>
          <w:spacing w:val="-9"/>
          <w:sz w:val="28"/>
        </w:rPr>
        <w:t xml:space="preserve"> </w:t>
      </w:r>
      <w:r>
        <w:rPr>
          <w:b/>
          <w:sz w:val="28"/>
        </w:rPr>
        <w:t>21-25.</w:t>
      </w:r>
      <w:r>
        <w:rPr>
          <w:b/>
          <w:spacing w:val="-4"/>
          <w:sz w:val="28"/>
        </w:rPr>
        <w:t xml:space="preserve"> </w:t>
      </w:r>
      <w:r w:rsidRPr="00D46DAC">
        <w:rPr>
          <w:b/>
          <w:bCs/>
          <w:sz w:val="28"/>
        </w:rPr>
        <w:t>Выполнение тестирования</w:t>
      </w:r>
    </w:p>
    <w:p w14:paraId="6F604BEC" w14:textId="77777777" w:rsidR="00965409" w:rsidRDefault="00965409" w:rsidP="00965409">
      <w:pPr>
        <w:pStyle w:val="TableParagraph"/>
        <w:spacing w:before="312"/>
        <w:rPr>
          <w:sz w:val="28"/>
        </w:rPr>
      </w:pPr>
    </w:p>
    <w:p w14:paraId="5C4D96E7" w14:textId="77777777" w:rsidR="00965409" w:rsidRDefault="00965409" w:rsidP="0023005E">
      <w:pPr>
        <w:pStyle w:val="TableParagraph"/>
        <w:spacing w:line="360" w:lineRule="auto"/>
        <w:ind w:left="633" w:right="-2" w:firstLine="720"/>
        <w:jc w:val="both"/>
        <w:rPr>
          <w:sz w:val="28"/>
        </w:rPr>
      </w:pPr>
      <w:r>
        <w:rPr>
          <w:sz w:val="28"/>
        </w:rPr>
        <w:t>В последующие дни было произведено тестирование разработанного приложения, путём создания тестовых сценариев.</w:t>
      </w:r>
    </w:p>
    <w:p w14:paraId="27A30F62" w14:textId="77777777" w:rsidR="00965409" w:rsidRDefault="00965409" w:rsidP="0023005E">
      <w:pPr>
        <w:pStyle w:val="TableParagraph"/>
        <w:spacing w:line="360" w:lineRule="auto"/>
        <w:ind w:left="633" w:right="-2" w:firstLine="720"/>
        <w:jc w:val="both"/>
        <w:rPr>
          <w:sz w:val="28"/>
          <w:szCs w:val="28"/>
        </w:rPr>
      </w:pPr>
      <w:r w:rsidRPr="00D523E9">
        <w:rPr>
          <w:sz w:val="28"/>
          <w:szCs w:val="28"/>
        </w:rPr>
        <w:t xml:space="preserve">Начальным шагом был анализ требований к системе и её функциональности, определенных на предыдущих этапах. На основе этого анализа </w:t>
      </w:r>
      <w:r>
        <w:rPr>
          <w:sz w:val="28"/>
          <w:szCs w:val="28"/>
        </w:rPr>
        <w:t>были созданы</w:t>
      </w:r>
      <w:r w:rsidRPr="00D523E9">
        <w:rPr>
          <w:sz w:val="28"/>
          <w:szCs w:val="28"/>
        </w:rPr>
        <w:t xml:space="preserve"> тестовые сценарии, которые описывают последовательность действий пользователя для проверки работоспособности и соответствия системы требованиям</w:t>
      </w:r>
      <w:r>
        <w:rPr>
          <w:sz w:val="28"/>
          <w:szCs w:val="28"/>
        </w:rPr>
        <w:t>.</w:t>
      </w:r>
    </w:p>
    <w:p w14:paraId="3591F8EB" w14:textId="77777777" w:rsidR="00965409" w:rsidRPr="00D523E9" w:rsidRDefault="00965409" w:rsidP="0023005E">
      <w:pPr>
        <w:pStyle w:val="TableParagraph"/>
        <w:spacing w:line="360" w:lineRule="auto"/>
        <w:ind w:left="633" w:right="-2" w:firstLine="720"/>
        <w:jc w:val="both"/>
        <w:rPr>
          <w:sz w:val="28"/>
          <w:szCs w:val="28"/>
        </w:rPr>
      </w:pPr>
      <w:r w:rsidRPr="00D523E9">
        <w:rPr>
          <w:sz w:val="28"/>
          <w:szCs w:val="28"/>
        </w:rPr>
        <w:t>В результате нашей работы на данном этапе были созданы тестовые сценарии, которые помогут проверить работоспособность системы</w:t>
      </w:r>
      <w:r>
        <w:rPr>
          <w:sz w:val="28"/>
          <w:szCs w:val="28"/>
        </w:rPr>
        <w:t>.</w:t>
      </w:r>
    </w:p>
    <w:p w14:paraId="3B001EAB" w14:textId="4CC4B87F" w:rsidR="00965409" w:rsidRPr="00EC0910" w:rsidRDefault="00965409" w:rsidP="00EC0910">
      <w:pPr>
        <w:spacing w:line="360" w:lineRule="auto"/>
        <w:ind w:left="633" w:right="-2" w:firstLine="720"/>
        <w:rPr>
          <w:color w:val="000000" w:themeColor="text1"/>
        </w:rPr>
      </w:pPr>
      <w:r>
        <w:t>Все созданные тестовые сценарии представлены в приложении</w:t>
      </w:r>
      <w:r w:rsidR="0023005E">
        <w:t xml:space="preserve"> </w:t>
      </w:r>
      <w:r>
        <w:t xml:space="preserve">Е, рисунок </w:t>
      </w:r>
      <w:r w:rsidRPr="005225A5">
        <w:t>Е.1 – Е.</w:t>
      </w:r>
      <w:r w:rsidR="00610F91" w:rsidRPr="005225A5">
        <w:t>6</w:t>
      </w:r>
      <w:r w:rsidRPr="005225A5">
        <w:t>.</w:t>
      </w:r>
      <w:r w:rsidR="00F42DF9" w:rsidRPr="00965409">
        <w:rPr>
          <w:color w:val="000000" w:themeColor="text1"/>
        </w:rPr>
        <w:br w:type="page"/>
      </w:r>
    </w:p>
    <w:p w14:paraId="0EA55C97" w14:textId="77777777" w:rsidR="00965409" w:rsidRDefault="00965409" w:rsidP="00965409">
      <w:pPr>
        <w:pStyle w:val="TableParagraph"/>
        <w:ind w:left="804"/>
        <w:jc w:val="center"/>
        <w:rPr>
          <w:b/>
          <w:sz w:val="28"/>
        </w:rPr>
      </w:pPr>
      <w:r>
        <w:rPr>
          <w:b/>
          <w:spacing w:val="-2"/>
          <w:sz w:val="28"/>
        </w:rPr>
        <w:lastRenderedPageBreak/>
        <w:t>ЗАКЛЮЧЕНИЕ</w:t>
      </w:r>
    </w:p>
    <w:p w14:paraId="78DDD7DB" w14:textId="77777777" w:rsidR="00965409" w:rsidRDefault="00965409" w:rsidP="00965409">
      <w:pPr>
        <w:pStyle w:val="TableParagraph"/>
        <w:spacing w:before="312"/>
        <w:jc w:val="both"/>
        <w:rPr>
          <w:sz w:val="28"/>
        </w:rPr>
      </w:pPr>
    </w:p>
    <w:p w14:paraId="04504D46" w14:textId="77777777" w:rsidR="00031084" w:rsidRPr="00826BBB" w:rsidRDefault="00031084" w:rsidP="00031084">
      <w:pPr>
        <w:spacing w:line="360" w:lineRule="auto"/>
        <w:ind w:firstLine="709"/>
        <w:rPr>
          <w:i/>
        </w:rPr>
      </w:pPr>
      <w:r w:rsidRPr="009F719B">
        <w:t xml:space="preserve">В результате прохождения </w:t>
      </w:r>
      <w:r>
        <w:t>производственной</w:t>
      </w:r>
      <w:r w:rsidRPr="009F719B">
        <w:t xml:space="preserve"> практики по ПМ.05 были приобретены и усовершенствованы навыки по разработке баз данных, созданию ER-диаграмм, разработке прототипов пользовательских интерфейсов, созданию тестовых сценариев. Эти навыки представляют собой ценные инструменты в области управления проектами и информационных технологий, которые будут полезны в моей дальнейшей карьере.</w:t>
      </w:r>
    </w:p>
    <w:p w14:paraId="17B1385F" w14:textId="34FCEFBB" w:rsidR="00031084" w:rsidRPr="00826BBB" w:rsidRDefault="00031084" w:rsidP="00031084">
      <w:pPr>
        <w:spacing w:line="360" w:lineRule="auto"/>
        <w:ind w:firstLine="709"/>
        <w:rPr>
          <w:i/>
        </w:rPr>
      </w:pPr>
      <w:r w:rsidRPr="00826BBB">
        <w:t xml:space="preserve">В результате прохождения </w:t>
      </w:r>
      <w:r w:rsidR="00206940">
        <w:t>производственной</w:t>
      </w:r>
      <w:r w:rsidRPr="00826BBB">
        <w:t xml:space="preserve"> практики были освоены общие и профессиональные компетенции:</w:t>
      </w:r>
    </w:p>
    <w:p w14:paraId="04CC41FF" w14:textId="77777777" w:rsidR="00031084" w:rsidRPr="00826BBB" w:rsidRDefault="00031084" w:rsidP="00031084">
      <w:pPr>
        <w:spacing w:line="360" w:lineRule="auto"/>
        <w:ind w:firstLine="709"/>
        <w:rPr>
          <w:i/>
        </w:rPr>
      </w:pPr>
      <w:r w:rsidRPr="00826BBB">
        <w:t>ОК 1. Выбирать способы решения задач профессиональной деятельности, применительно к различным контекстам.</w:t>
      </w:r>
    </w:p>
    <w:p w14:paraId="2B0C90EE" w14:textId="77777777" w:rsidR="00031084" w:rsidRPr="00826BBB" w:rsidRDefault="00031084" w:rsidP="00031084">
      <w:pPr>
        <w:spacing w:line="360" w:lineRule="auto"/>
        <w:ind w:firstLine="709"/>
        <w:rPr>
          <w:i/>
        </w:rPr>
      </w:pPr>
      <w:r w:rsidRPr="00826BBB">
        <w:t>ОК 2. Осуществлять поиск, анализ и интерпретацию информации, необходимой для выполнения задач профессиональной деятельности.</w:t>
      </w:r>
    </w:p>
    <w:p w14:paraId="1C20C445" w14:textId="77777777" w:rsidR="00031084" w:rsidRPr="00826BBB" w:rsidRDefault="00031084" w:rsidP="00031084">
      <w:pPr>
        <w:spacing w:line="360" w:lineRule="auto"/>
        <w:ind w:firstLine="709"/>
        <w:rPr>
          <w:i/>
        </w:rPr>
      </w:pPr>
      <w:r w:rsidRPr="00826BBB">
        <w:t>ОК 3. Планировать и реализовывать собственное профессиональное и личностное развитие.</w:t>
      </w:r>
    </w:p>
    <w:p w14:paraId="30163B52" w14:textId="77777777" w:rsidR="00031084" w:rsidRPr="00826BBB" w:rsidRDefault="00031084" w:rsidP="00031084">
      <w:pPr>
        <w:spacing w:line="360" w:lineRule="auto"/>
        <w:ind w:firstLine="709"/>
        <w:rPr>
          <w:i/>
        </w:rPr>
      </w:pPr>
      <w:r w:rsidRPr="00826BBB">
        <w:t>ОК 4. Работать в коллективе и команде, эффективно взаимодействовать с коллегами, руководством, клиентами.</w:t>
      </w:r>
    </w:p>
    <w:p w14:paraId="5FEE91BA" w14:textId="77777777" w:rsidR="00031084" w:rsidRPr="00826BBB" w:rsidRDefault="00031084" w:rsidP="00031084">
      <w:pPr>
        <w:spacing w:line="360" w:lineRule="auto"/>
        <w:ind w:firstLine="709"/>
        <w:rPr>
          <w:i/>
        </w:rPr>
      </w:pPr>
      <w:r w:rsidRPr="00826BBB">
        <w:t>ОК</w:t>
      </w:r>
      <w:r>
        <w:t> </w:t>
      </w:r>
      <w:r w:rsidRPr="00826BBB">
        <w:t>5.</w:t>
      </w:r>
      <w:r>
        <w:t> </w:t>
      </w:r>
      <w:r w:rsidRPr="00826BBB">
        <w:t>Осуществлять устную и письменную коммуникацию на государственном языке с учетом особенностей социального и культурного контекста.</w:t>
      </w:r>
    </w:p>
    <w:p w14:paraId="5E597DB6" w14:textId="77777777" w:rsidR="00031084" w:rsidRPr="00826BBB" w:rsidRDefault="00031084" w:rsidP="00031084">
      <w:pPr>
        <w:spacing w:line="360" w:lineRule="auto"/>
        <w:ind w:firstLine="709"/>
        <w:rPr>
          <w:i/>
        </w:rPr>
      </w:pPr>
      <w:r w:rsidRPr="00B33B5E">
        <w:t>ОК</w:t>
      </w:r>
      <w:r>
        <w:t> </w:t>
      </w:r>
      <w:r w:rsidRPr="00B33B5E">
        <w:t>6</w:t>
      </w:r>
      <w:r w:rsidRPr="00826BBB">
        <w:t>.</w:t>
      </w:r>
      <w:r>
        <w:t> </w:t>
      </w:r>
      <w:r w:rsidRPr="00826BBB">
        <w:t>Проявлять гражданско-патриотическую позицию, демонстрировать осознанное поведение на основе традиционных общечеловеческих ценностей, применять стандарты антикоррупционного поведения.</w:t>
      </w:r>
    </w:p>
    <w:p w14:paraId="2A389399" w14:textId="77777777" w:rsidR="00031084" w:rsidRDefault="00031084" w:rsidP="00031084">
      <w:pPr>
        <w:spacing w:line="360" w:lineRule="auto"/>
        <w:ind w:firstLine="709"/>
      </w:pPr>
      <w:r w:rsidRPr="00826BBB">
        <w:t>ОК</w:t>
      </w:r>
      <w:r>
        <w:t> </w:t>
      </w:r>
      <w:r w:rsidRPr="00826BBB">
        <w:t>7.</w:t>
      </w:r>
      <w:r>
        <w:t> </w:t>
      </w:r>
      <w:r w:rsidRPr="00826BBB">
        <w:t>Содействовать сохранению окружающей среды, ресурсосбережению, эффективно действовать в чрезвычайных ситуациях.</w:t>
      </w:r>
    </w:p>
    <w:p w14:paraId="57831E4F" w14:textId="77777777" w:rsidR="00031084" w:rsidRPr="00826BBB" w:rsidRDefault="00031084" w:rsidP="00031084">
      <w:pPr>
        <w:spacing w:line="360" w:lineRule="auto"/>
        <w:ind w:firstLine="709"/>
        <w:rPr>
          <w:i/>
        </w:rPr>
      </w:pPr>
    </w:p>
    <w:p w14:paraId="5C2EB2B6" w14:textId="77777777" w:rsidR="00031084" w:rsidRPr="00826BBB" w:rsidRDefault="00031084" w:rsidP="00031084">
      <w:pPr>
        <w:spacing w:line="360" w:lineRule="auto"/>
        <w:ind w:firstLine="709"/>
        <w:rPr>
          <w:i/>
        </w:rPr>
      </w:pPr>
      <w:r w:rsidRPr="00826BBB">
        <w:lastRenderedPageBreak/>
        <w:t>ОК 8. Использовать средства физической культуры для сохранения и укрепления здоровья в процессе профессиональной деятельности и поддержания необходимого уровня физической подготовленности.</w:t>
      </w:r>
    </w:p>
    <w:p w14:paraId="068ACD2F" w14:textId="77777777" w:rsidR="00031084" w:rsidRPr="00826BBB" w:rsidRDefault="00031084" w:rsidP="00031084">
      <w:pPr>
        <w:spacing w:line="360" w:lineRule="auto"/>
        <w:ind w:firstLine="709"/>
        <w:rPr>
          <w:i/>
        </w:rPr>
      </w:pPr>
      <w:r w:rsidRPr="00826BBB">
        <w:t>ОК 9. Использовать информационные технологии в профессиональной деятельности.</w:t>
      </w:r>
    </w:p>
    <w:p w14:paraId="15EE281E" w14:textId="77777777" w:rsidR="00031084" w:rsidRPr="00826BBB" w:rsidRDefault="00031084" w:rsidP="00031084">
      <w:pPr>
        <w:spacing w:line="360" w:lineRule="auto"/>
        <w:ind w:firstLine="709"/>
        <w:rPr>
          <w:i/>
        </w:rPr>
      </w:pPr>
      <w:r w:rsidRPr="00826BBB">
        <w:t>ОК</w:t>
      </w:r>
      <w:r>
        <w:t> </w:t>
      </w:r>
      <w:r w:rsidRPr="00826BBB">
        <w:t>10.</w:t>
      </w:r>
      <w:r>
        <w:t> </w:t>
      </w:r>
      <w:r w:rsidRPr="00826BBB">
        <w:t>Пользоваться профессиональной документацией на государственном и иностранном языках.</w:t>
      </w:r>
    </w:p>
    <w:p w14:paraId="6C85C889" w14:textId="77777777" w:rsidR="00031084" w:rsidRPr="00826BBB" w:rsidRDefault="00031084" w:rsidP="00031084">
      <w:pPr>
        <w:spacing w:line="360" w:lineRule="auto"/>
        <w:ind w:firstLine="709"/>
        <w:rPr>
          <w:i/>
        </w:rPr>
      </w:pPr>
      <w:r w:rsidRPr="00826BBB">
        <w:t>ОК 11. Использовать знания по финансовой грамотности, планировать предпринимательскую деятельность в профессиональной сфере.</w:t>
      </w:r>
    </w:p>
    <w:p w14:paraId="636B0E1A" w14:textId="77777777" w:rsidR="00031084" w:rsidRPr="00826BBB" w:rsidRDefault="00031084" w:rsidP="00031084">
      <w:pPr>
        <w:spacing w:line="360" w:lineRule="auto"/>
        <w:ind w:firstLine="709"/>
        <w:rPr>
          <w:i/>
        </w:rPr>
      </w:pPr>
      <w:r w:rsidRPr="00826BBB">
        <w:t>ПК</w:t>
      </w:r>
      <w:r>
        <w:t> </w:t>
      </w:r>
      <w:r w:rsidRPr="00826BBB">
        <w:t>5.1.</w:t>
      </w:r>
      <w:r>
        <w:t> </w:t>
      </w:r>
      <w:r w:rsidRPr="00826BBB">
        <w:t>Собирать исходные данные для разработки проектной документации на информационную систему.</w:t>
      </w:r>
    </w:p>
    <w:p w14:paraId="1D08EFA9" w14:textId="77777777" w:rsidR="00031084" w:rsidRPr="00826BBB" w:rsidRDefault="00031084" w:rsidP="00031084">
      <w:pPr>
        <w:spacing w:line="360" w:lineRule="auto"/>
        <w:ind w:firstLine="709"/>
        <w:rPr>
          <w:i/>
        </w:rPr>
      </w:pPr>
      <w:r w:rsidRPr="00826BBB">
        <w:t>ПК</w:t>
      </w:r>
      <w:r>
        <w:t> </w:t>
      </w:r>
      <w:r w:rsidRPr="00826BBB">
        <w:t>5.2.</w:t>
      </w:r>
      <w:r>
        <w:t> </w:t>
      </w:r>
      <w:r w:rsidRPr="00826BBB">
        <w:t>Разрабатывать проектную документацию на разработку информационной системы в соответствии с требованиями заказчика.</w:t>
      </w:r>
    </w:p>
    <w:p w14:paraId="7ADEF5AA" w14:textId="77777777" w:rsidR="00031084" w:rsidRPr="00826BBB" w:rsidRDefault="00031084" w:rsidP="00031084">
      <w:pPr>
        <w:spacing w:line="360" w:lineRule="auto"/>
        <w:ind w:firstLine="709"/>
        <w:rPr>
          <w:i/>
        </w:rPr>
      </w:pPr>
      <w:r w:rsidRPr="00826BBB">
        <w:t>ПК</w:t>
      </w:r>
      <w:r>
        <w:t> </w:t>
      </w:r>
      <w:r w:rsidRPr="00826BBB">
        <w:t>5.3.</w:t>
      </w:r>
      <w:r>
        <w:t> </w:t>
      </w:r>
      <w:r w:rsidRPr="00826BBB">
        <w:t>Разрабатывать подсистемы безопасности информационной системы в соответствии с техническим заданием.</w:t>
      </w:r>
    </w:p>
    <w:p w14:paraId="568381B4" w14:textId="77777777" w:rsidR="00031084" w:rsidRPr="00826BBB" w:rsidRDefault="00031084" w:rsidP="00031084">
      <w:pPr>
        <w:spacing w:line="360" w:lineRule="auto"/>
        <w:ind w:firstLine="709"/>
        <w:rPr>
          <w:i/>
        </w:rPr>
      </w:pPr>
      <w:r w:rsidRPr="00826BBB">
        <w:t>ПК</w:t>
      </w:r>
      <w:r>
        <w:t> </w:t>
      </w:r>
      <w:r w:rsidRPr="00826BBB">
        <w:t>5.4.</w:t>
      </w:r>
      <w:r>
        <w:t> </w:t>
      </w:r>
      <w:r w:rsidRPr="00826BBB">
        <w:t>Производить разработку модулей информационной системы в соответствии с техническим заданием.</w:t>
      </w:r>
    </w:p>
    <w:p w14:paraId="0E13B57A" w14:textId="77777777" w:rsidR="00031084" w:rsidRPr="00826BBB" w:rsidRDefault="00031084" w:rsidP="00031084">
      <w:pPr>
        <w:spacing w:line="360" w:lineRule="auto"/>
        <w:ind w:firstLine="709"/>
        <w:rPr>
          <w:i/>
        </w:rPr>
      </w:pPr>
      <w:r w:rsidRPr="00826BBB">
        <w:t>ПК</w:t>
      </w:r>
      <w:r>
        <w:t> </w:t>
      </w:r>
      <w:r w:rsidRPr="00826BBB">
        <w:t>5.5.</w:t>
      </w:r>
      <w:r>
        <w:t> </w:t>
      </w:r>
      <w:r w:rsidRPr="00826BBB">
        <w:t>Осуществлять тестирование информационной системы на этапе опытной эксплуатации с фиксацией выявленных ошибок кодирования в разрабатываемых модулях информационной системы.</w:t>
      </w:r>
    </w:p>
    <w:p w14:paraId="2525D00E" w14:textId="77777777" w:rsidR="00031084" w:rsidRPr="00826BBB" w:rsidRDefault="00031084" w:rsidP="00031084">
      <w:pPr>
        <w:spacing w:line="360" w:lineRule="auto"/>
        <w:ind w:firstLine="709"/>
        <w:rPr>
          <w:i/>
        </w:rPr>
      </w:pPr>
      <w:r w:rsidRPr="00826BBB">
        <w:t>ПК</w:t>
      </w:r>
      <w:r>
        <w:t> </w:t>
      </w:r>
      <w:r w:rsidRPr="00826BBB">
        <w:t>5.6.</w:t>
      </w:r>
      <w:r>
        <w:t> </w:t>
      </w:r>
      <w:r w:rsidRPr="00826BBB">
        <w:t>Разрабатывать техническую документацию на эксплуатацию информационной системы.</w:t>
      </w:r>
    </w:p>
    <w:p w14:paraId="36AB6E8C" w14:textId="77777777" w:rsidR="00031084" w:rsidRDefault="00031084" w:rsidP="00031084">
      <w:pPr>
        <w:spacing w:line="360" w:lineRule="auto"/>
        <w:ind w:firstLine="709"/>
        <w:rPr>
          <w:i/>
        </w:rPr>
      </w:pPr>
      <w:r w:rsidRPr="00826BBB">
        <w:t>ПК</w:t>
      </w:r>
      <w:r>
        <w:t> </w:t>
      </w:r>
      <w:r w:rsidRPr="00826BBB">
        <w:t>5.7.</w:t>
      </w:r>
      <w:r>
        <w:t> </w:t>
      </w:r>
      <w:r w:rsidRPr="00826BBB">
        <w:t>Производить оценку информационной системы для выявления возможности ее модернизации.</w:t>
      </w:r>
    </w:p>
    <w:p w14:paraId="08A728EA" w14:textId="7A85D31E" w:rsidR="00031084" w:rsidRPr="00610F91" w:rsidRDefault="00F42DF9" w:rsidP="00610F91">
      <w:pPr>
        <w:pStyle w:val="TableParagraph"/>
        <w:ind w:left="720" w:firstLine="720"/>
        <w:jc w:val="both"/>
        <w:rPr>
          <w:sz w:val="28"/>
        </w:rPr>
      </w:pPr>
      <w:r>
        <w:rPr>
          <w:color w:val="000000" w:themeColor="text1"/>
        </w:rPr>
        <w:br w:type="page"/>
      </w:r>
      <w:r w:rsidR="00031084">
        <w:rPr>
          <w:b/>
          <w:spacing w:val="-2"/>
          <w:sz w:val="28"/>
        </w:rPr>
        <w:lastRenderedPageBreak/>
        <w:t>СПИСОК</w:t>
      </w:r>
      <w:r w:rsidR="00031084">
        <w:rPr>
          <w:b/>
          <w:spacing w:val="-3"/>
          <w:sz w:val="28"/>
        </w:rPr>
        <w:t xml:space="preserve"> </w:t>
      </w:r>
      <w:r w:rsidR="00031084">
        <w:rPr>
          <w:b/>
          <w:spacing w:val="-2"/>
          <w:sz w:val="28"/>
        </w:rPr>
        <w:t>ИСПОЛЬЗОВАННЫХ</w:t>
      </w:r>
      <w:r w:rsidR="00031084">
        <w:rPr>
          <w:b/>
          <w:spacing w:val="2"/>
          <w:sz w:val="28"/>
        </w:rPr>
        <w:t xml:space="preserve"> </w:t>
      </w:r>
      <w:r w:rsidR="00031084">
        <w:rPr>
          <w:b/>
          <w:spacing w:val="-2"/>
          <w:sz w:val="28"/>
        </w:rPr>
        <w:t>ИСТОЧНИКОВ</w:t>
      </w:r>
    </w:p>
    <w:p w14:paraId="0FD9581A" w14:textId="77777777" w:rsidR="00031084" w:rsidRDefault="00031084" w:rsidP="00031084">
      <w:pPr>
        <w:pStyle w:val="TableParagraph"/>
        <w:spacing w:before="312"/>
        <w:jc w:val="both"/>
        <w:rPr>
          <w:sz w:val="28"/>
        </w:rPr>
      </w:pPr>
    </w:p>
    <w:p w14:paraId="20158EAD" w14:textId="77777777" w:rsidR="00031084" w:rsidRDefault="00031084" w:rsidP="00031084">
      <w:pPr>
        <w:pStyle w:val="TableParagraph"/>
        <w:numPr>
          <w:ilvl w:val="0"/>
          <w:numId w:val="17"/>
        </w:numPr>
        <w:tabs>
          <w:tab w:val="left" w:pos="1418"/>
        </w:tabs>
        <w:spacing w:line="360" w:lineRule="auto"/>
        <w:ind w:left="0" w:right="490" w:firstLine="709"/>
        <w:jc w:val="both"/>
        <w:rPr>
          <w:sz w:val="28"/>
        </w:rPr>
      </w:pPr>
      <w:r>
        <w:rPr>
          <w:sz w:val="28"/>
        </w:rPr>
        <w:t>СМК СТО 020–2021. Практика студентов среднего профессионального образования. Общие требования, правила оформления отчётности.</w:t>
      </w:r>
      <w:r>
        <w:rPr>
          <w:spacing w:val="-15"/>
          <w:sz w:val="28"/>
        </w:rPr>
        <w:t xml:space="preserve"> </w:t>
      </w:r>
      <w:r>
        <w:rPr>
          <w:sz w:val="28"/>
        </w:rPr>
        <w:t>Стандарт</w:t>
      </w:r>
      <w:r>
        <w:rPr>
          <w:spacing w:val="-14"/>
          <w:sz w:val="28"/>
        </w:rPr>
        <w:t xml:space="preserve"> </w:t>
      </w:r>
      <w:r>
        <w:rPr>
          <w:sz w:val="28"/>
        </w:rPr>
        <w:t>организации:</w:t>
      </w:r>
      <w:r>
        <w:rPr>
          <w:spacing w:val="-15"/>
          <w:sz w:val="28"/>
        </w:rPr>
        <w:t xml:space="preserve"> </w:t>
      </w:r>
      <w:r>
        <w:rPr>
          <w:sz w:val="28"/>
        </w:rPr>
        <w:t>издание</w:t>
      </w:r>
      <w:r>
        <w:rPr>
          <w:spacing w:val="-15"/>
          <w:sz w:val="28"/>
        </w:rPr>
        <w:t xml:space="preserve"> </w:t>
      </w:r>
      <w:r>
        <w:rPr>
          <w:sz w:val="28"/>
        </w:rPr>
        <w:t>официальное:</w:t>
      </w:r>
      <w:r>
        <w:rPr>
          <w:spacing w:val="-16"/>
          <w:sz w:val="28"/>
        </w:rPr>
        <w:t xml:space="preserve"> </w:t>
      </w:r>
      <w:r>
        <w:rPr>
          <w:sz w:val="28"/>
        </w:rPr>
        <w:t>утвержден</w:t>
      </w:r>
      <w:r>
        <w:rPr>
          <w:spacing w:val="-14"/>
          <w:sz w:val="28"/>
        </w:rPr>
        <w:t xml:space="preserve"> </w:t>
      </w:r>
      <w:r>
        <w:rPr>
          <w:sz w:val="28"/>
        </w:rPr>
        <w:t>и</w:t>
      </w:r>
      <w:r>
        <w:rPr>
          <w:spacing w:val="-14"/>
          <w:sz w:val="28"/>
        </w:rPr>
        <w:t xml:space="preserve"> </w:t>
      </w:r>
      <w:r>
        <w:rPr>
          <w:sz w:val="28"/>
        </w:rPr>
        <w:t>введен в действие приказом ФГБОУ ВО «МГУ им. Н.П. Огарёва» от 18 августа 2021 г. № 596: введен взамен СТО СМК 020-2018 «Практика студентов среднего профессионального образования. Организация, общие требования, правила оформления отчётности»: дата введения 2021-08-18 / подготовлен отделом менеджмента качества образовательной деятельности ФГБОУ ВО «МГУ им. Н. П. Огарёва». – Саранск, 2021. – 30 с. – Текст: электронный.</w:t>
      </w:r>
    </w:p>
    <w:p w14:paraId="760F4348" w14:textId="77777777" w:rsidR="00031084" w:rsidRDefault="00031084" w:rsidP="00031084">
      <w:pPr>
        <w:pStyle w:val="TableParagraph"/>
        <w:numPr>
          <w:ilvl w:val="0"/>
          <w:numId w:val="17"/>
        </w:numPr>
        <w:tabs>
          <w:tab w:val="left" w:pos="1418"/>
        </w:tabs>
        <w:spacing w:before="3" w:line="360" w:lineRule="auto"/>
        <w:ind w:left="0" w:right="493" w:firstLine="709"/>
        <w:jc w:val="both"/>
        <w:rPr>
          <w:sz w:val="28"/>
        </w:rPr>
      </w:pPr>
      <w:r>
        <w:rPr>
          <w:sz w:val="28"/>
        </w:rPr>
        <w:t>СМК</w:t>
      </w:r>
      <w:r>
        <w:rPr>
          <w:spacing w:val="-18"/>
          <w:sz w:val="28"/>
        </w:rPr>
        <w:t xml:space="preserve"> </w:t>
      </w:r>
      <w:r>
        <w:rPr>
          <w:sz w:val="28"/>
        </w:rPr>
        <w:t>СТО</w:t>
      </w:r>
      <w:r>
        <w:rPr>
          <w:spacing w:val="-17"/>
          <w:sz w:val="28"/>
        </w:rPr>
        <w:t xml:space="preserve"> </w:t>
      </w:r>
      <w:r>
        <w:rPr>
          <w:sz w:val="28"/>
        </w:rPr>
        <w:t>006–2022.</w:t>
      </w:r>
      <w:r>
        <w:rPr>
          <w:spacing w:val="-18"/>
          <w:sz w:val="28"/>
        </w:rPr>
        <w:t xml:space="preserve"> </w:t>
      </w:r>
      <w:r>
        <w:rPr>
          <w:sz w:val="28"/>
        </w:rPr>
        <w:t>Общие</w:t>
      </w:r>
      <w:r>
        <w:rPr>
          <w:spacing w:val="-17"/>
          <w:sz w:val="28"/>
        </w:rPr>
        <w:t xml:space="preserve"> </w:t>
      </w:r>
      <w:r>
        <w:rPr>
          <w:sz w:val="28"/>
        </w:rPr>
        <w:t>требования</w:t>
      </w:r>
      <w:r>
        <w:rPr>
          <w:spacing w:val="-18"/>
          <w:sz w:val="28"/>
        </w:rPr>
        <w:t xml:space="preserve"> </w:t>
      </w:r>
      <w:r>
        <w:rPr>
          <w:sz w:val="28"/>
        </w:rPr>
        <w:t>к</w:t>
      </w:r>
      <w:r>
        <w:rPr>
          <w:spacing w:val="-17"/>
          <w:sz w:val="28"/>
        </w:rPr>
        <w:t xml:space="preserve"> </w:t>
      </w:r>
      <w:r>
        <w:rPr>
          <w:sz w:val="28"/>
        </w:rPr>
        <w:t>построению,изложению и оформлению документов учебной деятельности. Стандарт организации: издание официальное: утвержден и введен в действие приказомврио ректора ФГБОУ ВО «МГУ им. Н.П. Огарёва» от 08 сентября 2022 г. № 490: введен взамен СТО 006–2020 «Общие требования к построению, изложению и оформлению документов учебной деятельности»: дата введения2022-09-08 / подготовлен</w:t>
      </w:r>
      <w:r>
        <w:rPr>
          <w:spacing w:val="-9"/>
          <w:sz w:val="28"/>
        </w:rPr>
        <w:t xml:space="preserve"> </w:t>
      </w:r>
      <w:r>
        <w:rPr>
          <w:sz w:val="28"/>
        </w:rPr>
        <w:t>отделом</w:t>
      </w:r>
      <w:r>
        <w:rPr>
          <w:spacing w:val="-5"/>
          <w:sz w:val="28"/>
        </w:rPr>
        <w:t xml:space="preserve"> </w:t>
      </w:r>
      <w:r>
        <w:rPr>
          <w:sz w:val="28"/>
        </w:rPr>
        <w:t>менеджмента</w:t>
      </w:r>
      <w:r>
        <w:rPr>
          <w:spacing w:val="-9"/>
          <w:sz w:val="28"/>
        </w:rPr>
        <w:t xml:space="preserve"> </w:t>
      </w:r>
      <w:r>
        <w:rPr>
          <w:sz w:val="28"/>
        </w:rPr>
        <w:t>качества</w:t>
      </w:r>
      <w:r>
        <w:rPr>
          <w:spacing w:val="-7"/>
          <w:sz w:val="28"/>
        </w:rPr>
        <w:t xml:space="preserve"> </w:t>
      </w:r>
      <w:r>
        <w:rPr>
          <w:sz w:val="28"/>
        </w:rPr>
        <w:t>образовательной</w:t>
      </w:r>
      <w:r>
        <w:rPr>
          <w:spacing w:val="-5"/>
          <w:sz w:val="28"/>
        </w:rPr>
        <w:t xml:space="preserve"> </w:t>
      </w:r>
      <w:r>
        <w:rPr>
          <w:sz w:val="28"/>
        </w:rPr>
        <w:t>деятельности.</w:t>
      </w:r>
      <w:r>
        <w:rPr>
          <w:spacing w:val="-6"/>
          <w:sz w:val="28"/>
        </w:rPr>
        <w:t xml:space="preserve"> </w:t>
      </w:r>
      <w:r>
        <w:rPr>
          <w:sz w:val="28"/>
        </w:rPr>
        <w:t>– Саранск, 2022. – 69 с. – Текст: электронный.</w:t>
      </w:r>
    </w:p>
    <w:p w14:paraId="42952973" w14:textId="77777777" w:rsidR="00031084" w:rsidRDefault="00031084" w:rsidP="00031084">
      <w:pPr>
        <w:pStyle w:val="TableParagraph"/>
        <w:numPr>
          <w:ilvl w:val="0"/>
          <w:numId w:val="17"/>
        </w:numPr>
        <w:tabs>
          <w:tab w:val="left" w:pos="1418"/>
        </w:tabs>
        <w:spacing w:before="3" w:line="360" w:lineRule="auto"/>
        <w:ind w:left="0" w:right="483" w:firstLine="709"/>
        <w:jc w:val="both"/>
        <w:rPr>
          <w:sz w:val="28"/>
        </w:rPr>
      </w:pPr>
      <w:r>
        <w:rPr>
          <w:sz w:val="28"/>
        </w:rPr>
        <w:t>Кудрина</w:t>
      </w:r>
      <w:r>
        <w:rPr>
          <w:spacing w:val="-3"/>
          <w:sz w:val="28"/>
        </w:rPr>
        <w:t xml:space="preserve"> </w:t>
      </w:r>
      <w:r>
        <w:rPr>
          <w:sz w:val="28"/>
        </w:rPr>
        <w:t>Е.</w:t>
      </w:r>
      <w:r>
        <w:rPr>
          <w:spacing w:val="-4"/>
          <w:sz w:val="28"/>
        </w:rPr>
        <w:t xml:space="preserve"> </w:t>
      </w:r>
      <w:r>
        <w:rPr>
          <w:sz w:val="28"/>
        </w:rPr>
        <w:t>В.</w:t>
      </w:r>
      <w:r>
        <w:rPr>
          <w:spacing w:val="-5"/>
          <w:sz w:val="28"/>
        </w:rPr>
        <w:t xml:space="preserve"> </w:t>
      </w:r>
      <w:r>
        <w:rPr>
          <w:sz w:val="28"/>
        </w:rPr>
        <w:t>Основы</w:t>
      </w:r>
      <w:r>
        <w:rPr>
          <w:spacing w:val="-3"/>
          <w:sz w:val="28"/>
        </w:rPr>
        <w:t xml:space="preserve"> </w:t>
      </w:r>
      <w:r>
        <w:rPr>
          <w:sz w:val="28"/>
        </w:rPr>
        <w:t>алгоритмизации</w:t>
      </w:r>
      <w:r>
        <w:rPr>
          <w:spacing w:val="-3"/>
          <w:sz w:val="28"/>
        </w:rPr>
        <w:t xml:space="preserve"> </w:t>
      </w:r>
      <w:r>
        <w:rPr>
          <w:sz w:val="28"/>
        </w:rPr>
        <w:t>и</w:t>
      </w:r>
      <w:r>
        <w:rPr>
          <w:spacing w:val="-3"/>
          <w:sz w:val="28"/>
        </w:rPr>
        <w:t xml:space="preserve"> </w:t>
      </w:r>
      <w:r>
        <w:rPr>
          <w:sz w:val="28"/>
        </w:rPr>
        <w:t>программирования</w:t>
      </w:r>
      <w:r>
        <w:rPr>
          <w:spacing w:val="-3"/>
          <w:sz w:val="28"/>
        </w:rPr>
        <w:t xml:space="preserve"> </w:t>
      </w:r>
      <w:r>
        <w:rPr>
          <w:sz w:val="28"/>
        </w:rPr>
        <w:t>на</w:t>
      </w:r>
      <w:r>
        <w:rPr>
          <w:spacing w:val="-3"/>
          <w:sz w:val="28"/>
        </w:rPr>
        <w:t xml:space="preserve"> </w:t>
      </w:r>
      <w:r>
        <w:rPr>
          <w:sz w:val="28"/>
        </w:rPr>
        <w:t>языке C# / Е. В. Кудрина,</w:t>
      </w:r>
      <w:r>
        <w:rPr>
          <w:spacing w:val="-1"/>
          <w:sz w:val="28"/>
        </w:rPr>
        <w:t xml:space="preserve"> </w:t>
      </w:r>
      <w:r>
        <w:rPr>
          <w:sz w:val="28"/>
        </w:rPr>
        <w:t xml:space="preserve">М. В. Огнева. – Москва: Издательство Юрайт, 2021. – 322 с. – (Профессиональное образование). – ISBN 978-5-534-10772-2. – URL: https://urait.ru/bcode/475228. – Режим доступа: свободный. – Текст: </w:t>
      </w:r>
      <w:r>
        <w:rPr>
          <w:spacing w:val="-2"/>
          <w:sz w:val="28"/>
        </w:rPr>
        <w:t>электронный.</w:t>
      </w:r>
    </w:p>
    <w:p w14:paraId="0DD9B94B" w14:textId="06F08DE3" w:rsidR="001E1011" w:rsidRPr="002F1424" w:rsidRDefault="001E1011" w:rsidP="00031084">
      <w:pPr>
        <w:pStyle w:val="Heading1"/>
        <w:rPr>
          <w:rFonts w:ascii="ГОСТ тип А" w:hAnsi="ГОСТ тип А"/>
          <w:i/>
          <w:szCs w:val="20"/>
        </w:rPr>
      </w:pPr>
    </w:p>
    <w:p w14:paraId="019B6F52" w14:textId="25D45356" w:rsidR="00B91007" w:rsidRPr="006C0B4A" w:rsidRDefault="001E1011" w:rsidP="00E26120">
      <w:pPr>
        <w:jc w:val="left"/>
        <w:rPr>
          <w:bCs/>
          <w:noProof/>
          <w:color w:val="000000" w:themeColor="text1"/>
        </w:rPr>
      </w:pPr>
      <w:r>
        <w:rPr>
          <w:bCs/>
          <w:noProof/>
          <w:color w:val="000000" w:themeColor="text1"/>
        </w:rPr>
        <w:br w:type="page"/>
      </w:r>
    </w:p>
    <w:p w14:paraId="6B0DE40E" w14:textId="2B1303EC" w:rsidR="00031084" w:rsidRDefault="00031084" w:rsidP="00031084">
      <w:pPr>
        <w:pStyle w:val="TableParagraph"/>
        <w:ind w:left="3581" w:right="3491"/>
        <w:jc w:val="center"/>
        <w:rPr>
          <w:b/>
          <w:sz w:val="28"/>
        </w:rPr>
      </w:pPr>
      <w:r>
        <w:rPr>
          <w:b/>
          <w:sz w:val="28"/>
        </w:rPr>
        <w:lastRenderedPageBreak/>
        <w:t xml:space="preserve">ПРИЛОЖЕНИ </w:t>
      </w:r>
      <w:r>
        <w:rPr>
          <w:b/>
          <w:spacing w:val="-10"/>
          <w:sz w:val="28"/>
        </w:rPr>
        <w:t>А</w:t>
      </w:r>
    </w:p>
    <w:p w14:paraId="0EF2D132" w14:textId="77777777" w:rsidR="00031084" w:rsidRDefault="00031084" w:rsidP="00031084">
      <w:pPr>
        <w:pStyle w:val="TableParagraph"/>
        <w:spacing w:before="163" w:after="7" w:line="357" w:lineRule="auto"/>
        <w:ind w:left="3581" w:right="3488"/>
        <w:jc w:val="center"/>
        <w:rPr>
          <w:b/>
          <w:spacing w:val="-2"/>
          <w:sz w:val="28"/>
        </w:rPr>
      </w:pPr>
      <w:r>
        <w:rPr>
          <w:b/>
          <w:spacing w:val="-2"/>
          <w:sz w:val="28"/>
        </w:rPr>
        <w:t xml:space="preserve">(Обязательное) </w:t>
      </w:r>
    </w:p>
    <w:p w14:paraId="1450120E" w14:textId="1983AE1F" w:rsidR="00031084" w:rsidRDefault="00031084" w:rsidP="00031084">
      <w:pPr>
        <w:pStyle w:val="TableParagraph"/>
        <w:spacing w:before="163" w:after="7" w:line="357" w:lineRule="auto"/>
        <w:ind w:right="3258"/>
        <w:jc w:val="center"/>
        <w:rPr>
          <w:b/>
          <w:spacing w:val="-2"/>
          <w:sz w:val="28"/>
        </w:rPr>
      </w:pPr>
      <w:r>
        <w:rPr>
          <w:b/>
          <w:spacing w:val="-2"/>
          <w:sz w:val="28"/>
        </w:rPr>
        <w:t xml:space="preserve">                                                  </w:t>
      </w:r>
      <w:r>
        <w:rPr>
          <w:b/>
          <w:spacing w:val="-2"/>
          <w:sz w:val="28"/>
          <w:lang w:val="en-US"/>
        </w:rPr>
        <w:t>Use</w:t>
      </w:r>
      <w:r w:rsidRPr="00A86E47">
        <w:rPr>
          <w:b/>
          <w:spacing w:val="-2"/>
          <w:sz w:val="28"/>
        </w:rPr>
        <w:t xml:space="preserve"> </w:t>
      </w:r>
      <w:r>
        <w:rPr>
          <w:b/>
          <w:spacing w:val="-2"/>
          <w:sz w:val="28"/>
          <w:lang w:val="en-US"/>
        </w:rPr>
        <w:t>Case</w:t>
      </w:r>
      <w:r w:rsidRPr="00A86E47">
        <w:rPr>
          <w:b/>
          <w:spacing w:val="-2"/>
          <w:sz w:val="28"/>
        </w:rPr>
        <w:t xml:space="preserve"> </w:t>
      </w:r>
      <w:r>
        <w:rPr>
          <w:b/>
          <w:spacing w:val="-2"/>
          <w:sz w:val="28"/>
        </w:rPr>
        <w:t>диаграмма</w:t>
      </w:r>
    </w:p>
    <w:p w14:paraId="5ED160FA" w14:textId="77777777" w:rsidR="00031084" w:rsidRPr="004D3D11" w:rsidRDefault="00031084" w:rsidP="00031084">
      <w:pPr>
        <w:pStyle w:val="TableParagraph"/>
        <w:spacing w:before="163" w:after="7" w:line="357" w:lineRule="auto"/>
        <w:ind w:left="3581" w:right="3488"/>
        <w:jc w:val="center"/>
        <w:rPr>
          <w:b/>
          <w:sz w:val="28"/>
        </w:rPr>
      </w:pPr>
    </w:p>
    <w:p w14:paraId="21823203" w14:textId="04778F31" w:rsidR="00031084" w:rsidRDefault="00923E8A" w:rsidP="00031084">
      <w:pPr>
        <w:pStyle w:val="TableParagraph"/>
        <w:ind w:left="1205" w:hanging="431"/>
        <w:jc w:val="center"/>
        <w:rPr>
          <w:sz w:val="20"/>
        </w:rPr>
      </w:pPr>
      <w:r w:rsidRPr="00923E8A">
        <w:rPr>
          <w:noProof/>
          <w:sz w:val="20"/>
        </w:rPr>
        <w:drawing>
          <wp:inline distT="0" distB="0" distL="0" distR="0" wp14:anchorId="79BCEEFD" wp14:editId="4323DB6B">
            <wp:extent cx="4179760" cy="425259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85964" cy="4258907"/>
                    </a:xfrm>
                    <a:prstGeom prst="rect">
                      <a:avLst/>
                    </a:prstGeom>
                  </pic:spPr>
                </pic:pic>
              </a:graphicData>
            </a:graphic>
          </wp:inline>
        </w:drawing>
      </w:r>
    </w:p>
    <w:p w14:paraId="23FEFB71" w14:textId="77777777" w:rsidR="00031084" w:rsidRDefault="00031084" w:rsidP="00031084">
      <w:pPr>
        <w:spacing w:line="360" w:lineRule="auto"/>
        <w:contextualSpacing/>
        <w:jc w:val="center"/>
        <w:textAlignment w:val="baseline"/>
      </w:pPr>
    </w:p>
    <w:p w14:paraId="780DB350" w14:textId="309D7785" w:rsidR="0086704C" w:rsidRPr="0027343A" w:rsidRDefault="00031084" w:rsidP="00031084">
      <w:pPr>
        <w:spacing w:line="360" w:lineRule="auto"/>
        <w:contextualSpacing/>
        <w:jc w:val="center"/>
        <w:textAlignment w:val="baseline"/>
        <w:rPr>
          <w:color w:val="000000" w:themeColor="text1"/>
        </w:rPr>
      </w:pPr>
      <w:r>
        <w:t>Рисунок</w:t>
      </w:r>
      <w:r w:rsidRPr="004B390F">
        <w:rPr>
          <w:spacing w:val="-6"/>
        </w:rPr>
        <w:t xml:space="preserve"> </w:t>
      </w:r>
      <w:r>
        <w:t>А</w:t>
      </w:r>
      <w:r w:rsidRPr="004B390F">
        <w:t>.1</w:t>
      </w:r>
      <w:r w:rsidRPr="004B390F">
        <w:rPr>
          <w:spacing w:val="-8"/>
        </w:rPr>
        <w:t xml:space="preserve"> </w:t>
      </w:r>
      <w:r w:rsidRPr="004B390F">
        <w:t>–</w:t>
      </w:r>
      <w:r w:rsidRPr="004B390F">
        <w:rPr>
          <w:spacing w:val="-5"/>
        </w:rPr>
        <w:t xml:space="preserve"> </w:t>
      </w:r>
      <w:r>
        <w:rPr>
          <w:lang w:val="en-US"/>
        </w:rPr>
        <w:t>Use</w:t>
      </w:r>
      <w:r w:rsidRPr="004B390F">
        <w:t xml:space="preserve"> </w:t>
      </w:r>
      <w:r>
        <w:rPr>
          <w:lang w:val="en-US"/>
        </w:rPr>
        <w:t>Case</w:t>
      </w:r>
      <w:r w:rsidRPr="004B390F">
        <w:t xml:space="preserve"> </w:t>
      </w:r>
      <w:r>
        <w:t>диаграмма</w:t>
      </w:r>
    </w:p>
    <w:p w14:paraId="67D558FE" w14:textId="41DDB622" w:rsidR="00031084" w:rsidRDefault="00F42DF9" w:rsidP="00031084">
      <w:pPr>
        <w:pStyle w:val="TableParagraph"/>
        <w:ind w:left="3402" w:right="3258" w:hanging="425"/>
        <w:jc w:val="center"/>
        <w:rPr>
          <w:b/>
          <w:sz w:val="28"/>
        </w:rPr>
      </w:pPr>
      <w:r>
        <w:rPr>
          <w:color w:val="000000" w:themeColor="text1"/>
        </w:rPr>
        <w:br w:type="page"/>
      </w:r>
      <w:r w:rsidR="00031084">
        <w:rPr>
          <w:color w:val="000000" w:themeColor="text1"/>
        </w:rPr>
        <w:lastRenderedPageBreak/>
        <w:t xml:space="preserve">      </w:t>
      </w:r>
      <w:r w:rsidR="00031084">
        <w:rPr>
          <w:b/>
          <w:sz w:val="28"/>
        </w:rPr>
        <w:t>ПРИЛОЖЕНИЕ</w:t>
      </w:r>
      <w:r w:rsidR="00031084">
        <w:rPr>
          <w:b/>
          <w:spacing w:val="-3"/>
          <w:sz w:val="28"/>
        </w:rPr>
        <w:t xml:space="preserve"> </w:t>
      </w:r>
      <w:r w:rsidR="00031084">
        <w:rPr>
          <w:b/>
          <w:spacing w:val="-10"/>
          <w:sz w:val="28"/>
        </w:rPr>
        <w:t>Б</w:t>
      </w:r>
    </w:p>
    <w:p w14:paraId="7EC3EFE5" w14:textId="77777777" w:rsidR="00031084" w:rsidRDefault="00031084" w:rsidP="00031084">
      <w:pPr>
        <w:pStyle w:val="TableParagraph"/>
        <w:spacing w:before="163" w:line="357" w:lineRule="auto"/>
        <w:ind w:left="4536" w:right="3400" w:hanging="992"/>
        <w:jc w:val="center"/>
        <w:rPr>
          <w:b/>
          <w:spacing w:val="-2"/>
          <w:sz w:val="28"/>
        </w:rPr>
      </w:pPr>
      <w:r>
        <w:rPr>
          <w:b/>
          <w:spacing w:val="-2"/>
          <w:sz w:val="28"/>
        </w:rPr>
        <w:t xml:space="preserve">(Обязательное) </w:t>
      </w:r>
    </w:p>
    <w:p w14:paraId="3DD72C69" w14:textId="77777777" w:rsidR="00031084" w:rsidRPr="007046DB" w:rsidRDefault="00031084" w:rsidP="00031084">
      <w:pPr>
        <w:pStyle w:val="TableParagraph"/>
        <w:spacing w:before="163" w:line="357" w:lineRule="auto"/>
        <w:ind w:left="4023" w:right="3926" w:hanging="6"/>
        <w:jc w:val="center"/>
        <w:rPr>
          <w:b/>
          <w:spacing w:val="-2"/>
          <w:sz w:val="28"/>
        </w:rPr>
      </w:pPr>
      <w:r w:rsidRPr="007046DB">
        <w:rPr>
          <w:b/>
          <w:spacing w:val="-2"/>
          <w:sz w:val="28"/>
          <w:lang w:val="en-US"/>
        </w:rPr>
        <w:t>Wireframe</w:t>
      </w:r>
    </w:p>
    <w:p w14:paraId="02CF9AAE" w14:textId="67FABB92" w:rsidR="00031084" w:rsidRPr="007046DB" w:rsidRDefault="007046DB" w:rsidP="00610F91">
      <w:pPr>
        <w:pStyle w:val="TableParagraph"/>
        <w:spacing w:before="163" w:line="357" w:lineRule="auto"/>
        <w:ind w:left="4536" w:right="3400" w:hanging="2256"/>
        <w:jc w:val="center"/>
        <w:rPr>
          <w:b/>
          <w:spacing w:val="-2"/>
          <w:sz w:val="28"/>
        </w:rPr>
      </w:pPr>
      <w:r w:rsidRPr="007046DB">
        <w:rPr>
          <w:b/>
          <w:noProof/>
          <w:spacing w:val="-2"/>
          <w:sz w:val="28"/>
        </w:rPr>
        <w:drawing>
          <wp:inline distT="0" distB="0" distL="0" distR="0" wp14:anchorId="18FACA2D" wp14:editId="0D064D63">
            <wp:extent cx="3859846" cy="2409825"/>
            <wp:effectExtent l="0" t="0" r="762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69140" cy="2415628"/>
                    </a:xfrm>
                    <a:prstGeom prst="rect">
                      <a:avLst/>
                    </a:prstGeom>
                  </pic:spPr>
                </pic:pic>
              </a:graphicData>
            </a:graphic>
          </wp:inline>
        </w:drawing>
      </w:r>
    </w:p>
    <w:p w14:paraId="716DB337" w14:textId="175FE75C" w:rsidR="00031084" w:rsidRDefault="00031084" w:rsidP="00031084">
      <w:pPr>
        <w:pStyle w:val="TableParagraph"/>
        <w:spacing w:before="163" w:line="357" w:lineRule="auto"/>
        <w:ind w:left="-1701" w:right="1841" w:firstLine="4253"/>
        <w:jc w:val="center"/>
        <w:rPr>
          <w:bCs/>
          <w:spacing w:val="-2"/>
          <w:sz w:val="28"/>
        </w:rPr>
      </w:pPr>
      <w:r w:rsidRPr="00B45563">
        <w:rPr>
          <w:bCs/>
          <w:spacing w:val="-2"/>
          <w:sz w:val="28"/>
        </w:rPr>
        <w:t xml:space="preserve">Рисунок Б.1 – </w:t>
      </w:r>
      <w:r w:rsidRPr="00B45563">
        <w:rPr>
          <w:bCs/>
          <w:spacing w:val="-2"/>
          <w:sz w:val="28"/>
          <w:lang w:val="en-US"/>
        </w:rPr>
        <w:t>Wireframe</w:t>
      </w:r>
      <w:r w:rsidR="00610F91">
        <w:rPr>
          <w:bCs/>
          <w:spacing w:val="-2"/>
          <w:sz w:val="28"/>
        </w:rPr>
        <w:t xml:space="preserve"> 1</w:t>
      </w:r>
    </w:p>
    <w:p w14:paraId="553B723D" w14:textId="03F39881" w:rsidR="00610F91" w:rsidRDefault="007046DB" w:rsidP="00610F91">
      <w:pPr>
        <w:pStyle w:val="TableParagraph"/>
        <w:spacing w:before="163" w:line="357" w:lineRule="auto"/>
        <w:ind w:left="-1701" w:right="1841" w:firstLine="3969"/>
        <w:jc w:val="center"/>
        <w:rPr>
          <w:bCs/>
          <w:spacing w:val="-2"/>
          <w:sz w:val="28"/>
        </w:rPr>
      </w:pPr>
      <w:r w:rsidRPr="007046DB">
        <w:rPr>
          <w:bCs/>
          <w:noProof/>
          <w:spacing w:val="-2"/>
          <w:sz w:val="28"/>
        </w:rPr>
        <w:drawing>
          <wp:inline distT="0" distB="0" distL="0" distR="0" wp14:anchorId="332E456F" wp14:editId="23186BED">
            <wp:extent cx="3891915" cy="2543433"/>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97218" cy="2546898"/>
                    </a:xfrm>
                    <a:prstGeom prst="rect">
                      <a:avLst/>
                    </a:prstGeom>
                  </pic:spPr>
                </pic:pic>
              </a:graphicData>
            </a:graphic>
          </wp:inline>
        </w:drawing>
      </w:r>
    </w:p>
    <w:p w14:paraId="26982A9E" w14:textId="7AF119F1" w:rsidR="00610F91" w:rsidRDefault="00610F91" w:rsidP="00610F91">
      <w:pPr>
        <w:pStyle w:val="TableParagraph"/>
        <w:spacing w:before="163" w:line="357" w:lineRule="auto"/>
        <w:ind w:left="-1701" w:right="1841" w:firstLine="3969"/>
        <w:jc w:val="center"/>
        <w:rPr>
          <w:bCs/>
          <w:spacing w:val="-2"/>
          <w:sz w:val="28"/>
        </w:rPr>
      </w:pPr>
      <w:r>
        <w:rPr>
          <w:bCs/>
          <w:spacing w:val="-2"/>
          <w:sz w:val="28"/>
        </w:rPr>
        <w:t xml:space="preserve">Рисунок Б.2 – </w:t>
      </w:r>
      <w:r>
        <w:rPr>
          <w:bCs/>
          <w:spacing w:val="-2"/>
          <w:sz w:val="28"/>
          <w:lang w:val="en-US"/>
        </w:rPr>
        <w:t>Wireframe</w:t>
      </w:r>
      <w:r w:rsidRPr="00B766EC">
        <w:rPr>
          <w:bCs/>
          <w:spacing w:val="-2"/>
          <w:sz w:val="28"/>
        </w:rPr>
        <w:t xml:space="preserve"> 2</w:t>
      </w:r>
    </w:p>
    <w:p w14:paraId="0E7D3142" w14:textId="7BA9275A" w:rsidR="007046DB" w:rsidRDefault="007046DB" w:rsidP="00610F91">
      <w:pPr>
        <w:pStyle w:val="TableParagraph"/>
        <w:spacing w:before="163" w:line="357" w:lineRule="auto"/>
        <w:ind w:left="-1701" w:right="1841" w:firstLine="3969"/>
        <w:jc w:val="center"/>
        <w:rPr>
          <w:bCs/>
          <w:spacing w:val="-2"/>
          <w:sz w:val="28"/>
        </w:rPr>
      </w:pPr>
    </w:p>
    <w:p w14:paraId="2357A1D5" w14:textId="73E81ED9" w:rsidR="007046DB" w:rsidRDefault="007046DB" w:rsidP="00610F91">
      <w:pPr>
        <w:pStyle w:val="TableParagraph"/>
        <w:spacing w:before="163" w:line="357" w:lineRule="auto"/>
        <w:ind w:left="-1701" w:right="1841" w:firstLine="3969"/>
        <w:jc w:val="center"/>
        <w:rPr>
          <w:bCs/>
          <w:spacing w:val="-2"/>
          <w:sz w:val="28"/>
        </w:rPr>
      </w:pPr>
    </w:p>
    <w:p w14:paraId="2AF46D0F" w14:textId="7E08A699" w:rsidR="007046DB" w:rsidRDefault="007046DB" w:rsidP="00610F91">
      <w:pPr>
        <w:pStyle w:val="TableParagraph"/>
        <w:spacing w:before="163" w:line="357" w:lineRule="auto"/>
        <w:ind w:left="-1701" w:right="1841" w:firstLine="3969"/>
        <w:jc w:val="center"/>
        <w:rPr>
          <w:bCs/>
          <w:spacing w:val="-2"/>
          <w:sz w:val="28"/>
        </w:rPr>
      </w:pPr>
    </w:p>
    <w:p w14:paraId="0C79E7C6" w14:textId="77777777" w:rsidR="007046DB" w:rsidRDefault="007046DB" w:rsidP="00610F91">
      <w:pPr>
        <w:pStyle w:val="TableParagraph"/>
        <w:spacing w:before="163" w:line="357" w:lineRule="auto"/>
        <w:ind w:left="-1701" w:right="1841" w:firstLine="3969"/>
        <w:jc w:val="center"/>
        <w:rPr>
          <w:bCs/>
          <w:spacing w:val="-2"/>
          <w:sz w:val="28"/>
        </w:rPr>
      </w:pPr>
    </w:p>
    <w:p w14:paraId="69C7D356" w14:textId="77777777" w:rsidR="007046DB" w:rsidRDefault="007046DB" w:rsidP="007046DB">
      <w:pPr>
        <w:spacing w:line="360" w:lineRule="auto"/>
        <w:jc w:val="right"/>
        <w:rPr>
          <w:b/>
          <w:color w:val="000000" w:themeColor="text1"/>
        </w:rPr>
      </w:pPr>
    </w:p>
    <w:p w14:paraId="6DD145DE" w14:textId="401B9E31" w:rsidR="007046DB" w:rsidRPr="00434665" w:rsidRDefault="007046DB" w:rsidP="007046DB">
      <w:pPr>
        <w:spacing w:line="360" w:lineRule="auto"/>
        <w:jc w:val="right"/>
        <w:rPr>
          <w:b/>
          <w:color w:val="000000" w:themeColor="text1"/>
        </w:rPr>
      </w:pPr>
      <w:r w:rsidRPr="00434665">
        <w:rPr>
          <w:b/>
          <w:color w:val="000000" w:themeColor="text1"/>
        </w:rPr>
        <w:lastRenderedPageBreak/>
        <w:t xml:space="preserve">Продолжение приложения </w:t>
      </w:r>
      <w:r>
        <w:rPr>
          <w:b/>
          <w:color w:val="000000" w:themeColor="text1"/>
        </w:rPr>
        <w:t>Б</w:t>
      </w:r>
    </w:p>
    <w:p w14:paraId="00256729" w14:textId="35F3397B" w:rsidR="007046DB" w:rsidRDefault="007046DB" w:rsidP="00610F91">
      <w:pPr>
        <w:pStyle w:val="TableParagraph"/>
        <w:spacing w:before="163" w:line="357" w:lineRule="auto"/>
        <w:ind w:left="-1701" w:right="1841" w:firstLine="3969"/>
        <w:jc w:val="center"/>
        <w:rPr>
          <w:bCs/>
          <w:spacing w:val="-2"/>
          <w:sz w:val="28"/>
        </w:rPr>
      </w:pPr>
    </w:p>
    <w:p w14:paraId="4EF0F641" w14:textId="1AE2EFDE" w:rsidR="007046DB" w:rsidRDefault="007046DB" w:rsidP="00610F91">
      <w:pPr>
        <w:pStyle w:val="TableParagraph"/>
        <w:spacing w:before="163" w:line="357" w:lineRule="auto"/>
        <w:ind w:left="-1701" w:right="1841" w:firstLine="3969"/>
        <w:jc w:val="center"/>
        <w:rPr>
          <w:bCs/>
          <w:spacing w:val="-2"/>
          <w:sz w:val="28"/>
        </w:rPr>
      </w:pPr>
      <w:r w:rsidRPr="007046DB">
        <w:rPr>
          <w:bCs/>
          <w:noProof/>
          <w:spacing w:val="-2"/>
          <w:sz w:val="28"/>
        </w:rPr>
        <w:drawing>
          <wp:inline distT="0" distB="0" distL="0" distR="0" wp14:anchorId="003F9C0E" wp14:editId="1BDD7BCC">
            <wp:extent cx="3505200" cy="2443194"/>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21855" cy="2454803"/>
                    </a:xfrm>
                    <a:prstGeom prst="rect">
                      <a:avLst/>
                    </a:prstGeom>
                  </pic:spPr>
                </pic:pic>
              </a:graphicData>
            </a:graphic>
          </wp:inline>
        </w:drawing>
      </w:r>
    </w:p>
    <w:p w14:paraId="702CF9B4" w14:textId="3EE4411B" w:rsidR="007046DB" w:rsidRDefault="007046DB" w:rsidP="007046DB">
      <w:pPr>
        <w:pStyle w:val="TableParagraph"/>
        <w:spacing w:before="163" w:line="357" w:lineRule="auto"/>
        <w:ind w:left="-1701" w:right="1841" w:firstLine="3969"/>
        <w:jc w:val="center"/>
        <w:rPr>
          <w:bCs/>
          <w:spacing w:val="-2"/>
          <w:sz w:val="28"/>
        </w:rPr>
      </w:pPr>
      <w:r>
        <w:rPr>
          <w:bCs/>
          <w:spacing w:val="-2"/>
          <w:sz w:val="28"/>
        </w:rPr>
        <w:t xml:space="preserve">Рисунок Б.3 – </w:t>
      </w:r>
      <w:r>
        <w:rPr>
          <w:bCs/>
          <w:spacing w:val="-2"/>
          <w:sz w:val="28"/>
          <w:lang w:val="en-US"/>
        </w:rPr>
        <w:t>Wireframe</w:t>
      </w:r>
      <w:r w:rsidRPr="00B766EC">
        <w:rPr>
          <w:bCs/>
          <w:spacing w:val="-2"/>
          <w:sz w:val="28"/>
        </w:rPr>
        <w:t xml:space="preserve"> </w:t>
      </w:r>
      <w:r>
        <w:rPr>
          <w:bCs/>
          <w:spacing w:val="-2"/>
          <w:sz w:val="28"/>
        </w:rPr>
        <w:t>3</w:t>
      </w:r>
    </w:p>
    <w:p w14:paraId="0F18D851" w14:textId="77777777" w:rsidR="007046DB" w:rsidRDefault="007046DB" w:rsidP="00610F91">
      <w:pPr>
        <w:pStyle w:val="TableParagraph"/>
        <w:spacing w:before="163" w:line="357" w:lineRule="auto"/>
        <w:ind w:left="-1701" w:right="1841" w:firstLine="3969"/>
        <w:jc w:val="center"/>
        <w:rPr>
          <w:bCs/>
          <w:spacing w:val="-2"/>
          <w:sz w:val="28"/>
        </w:rPr>
      </w:pPr>
    </w:p>
    <w:p w14:paraId="3AAB50DC" w14:textId="4479CF48" w:rsidR="007046DB" w:rsidRDefault="007046DB" w:rsidP="00610F91">
      <w:pPr>
        <w:pStyle w:val="TableParagraph"/>
        <w:spacing w:before="163" w:line="357" w:lineRule="auto"/>
        <w:ind w:left="-1701" w:right="1841" w:firstLine="3969"/>
        <w:jc w:val="center"/>
        <w:rPr>
          <w:bCs/>
          <w:spacing w:val="-2"/>
          <w:sz w:val="28"/>
        </w:rPr>
      </w:pPr>
      <w:r w:rsidRPr="007046DB">
        <w:rPr>
          <w:bCs/>
          <w:noProof/>
          <w:spacing w:val="-2"/>
          <w:sz w:val="28"/>
        </w:rPr>
        <w:drawing>
          <wp:inline distT="0" distB="0" distL="0" distR="0" wp14:anchorId="508A553E" wp14:editId="07FB084B">
            <wp:extent cx="3472815" cy="2620761"/>
            <wp:effectExtent l="0" t="0" r="0"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76336" cy="2623418"/>
                    </a:xfrm>
                    <a:prstGeom prst="rect">
                      <a:avLst/>
                    </a:prstGeom>
                  </pic:spPr>
                </pic:pic>
              </a:graphicData>
            </a:graphic>
          </wp:inline>
        </w:drawing>
      </w:r>
    </w:p>
    <w:p w14:paraId="1D98EF46" w14:textId="0435CB1E" w:rsidR="007046DB" w:rsidRDefault="007046DB" w:rsidP="007046DB">
      <w:pPr>
        <w:pStyle w:val="TableParagraph"/>
        <w:spacing w:before="163" w:line="357" w:lineRule="auto"/>
        <w:ind w:left="-1701" w:right="1841" w:firstLine="3969"/>
        <w:jc w:val="center"/>
        <w:rPr>
          <w:bCs/>
          <w:spacing w:val="-2"/>
          <w:sz w:val="28"/>
        </w:rPr>
      </w:pPr>
      <w:r>
        <w:rPr>
          <w:bCs/>
          <w:spacing w:val="-2"/>
          <w:sz w:val="28"/>
        </w:rPr>
        <w:t xml:space="preserve">Рисунок Б.4 – </w:t>
      </w:r>
      <w:r>
        <w:rPr>
          <w:bCs/>
          <w:spacing w:val="-2"/>
          <w:sz w:val="28"/>
          <w:lang w:val="en-US"/>
        </w:rPr>
        <w:t>Wireframe</w:t>
      </w:r>
      <w:r w:rsidRPr="00B766EC">
        <w:rPr>
          <w:bCs/>
          <w:spacing w:val="-2"/>
          <w:sz w:val="28"/>
        </w:rPr>
        <w:t xml:space="preserve"> </w:t>
      </w:r>
      <w:r>
        <w:rPr>
          <w:bCs/>
          <w:spacing w:val="-2"/>
          <w:sz w:val="28"/>
        </w:rPr>
        <w:t>4</w:t>
      </w:r>
    </w:p>
    <w:p w14:paraId="1011D32D" w14:textId="77777777" w:rsidR="007046DB" w:rsidRDefault="007046DB" w:rsidP="00610F91">
      <w:pPr>
        <w:pStyle w:val="TableParagraph"/>
        <w:spacing w:before="163" w:line="357" w:lineRule="auto"/>
        <w:ind w:left="-1701" w:right="1841" w:firstLine="3969"/>
        <w:jc w:val="center"/>
        <w:rPr>
          <w:bCs/>
          <w:spacing w:val="-2"/>
          <w:sz w:val="28"/>
        </w:rPr>
      </w:pPr>
    </w:p>
    <w:p w14:paraId="031EBF3D" w14:textId="4D9B3EFB" w:rsidR="007046DB" w:rsidRDefault="007046DB" w:rsidP="00610F91">
      <w:pPr>
        <w:pStyle w:val="TableParagraph"/>
        <w:spacing w:before="163" w:line="357" w:lineRule="auto"/>
        <w:ind w:left="-1701" w:right="1841" w:firstLine="3969"/>
        <w:jc w:val="center"/>
        <w:rPr>
          <w:bCs/>
          <w:spacing w:val="-2"/>
          <w:sz w:val="28"/>
        </w:rPr>
      </w:pPr>
    </w:p>
    <w:p w14:paraId="57CC0963" w14:textId="49910284" w:rsidR="007046DB" w:rsidRDefault="007046DB" w:rsidP="00610F91">
      <w:pPr>
        <w:pStyle w:val="TableParagraph"/>
        <w:spacing w:before="163" w:line="357" w:lineRule="auto"/>
        <w:ind w:left="-1701" w:right="1841" w:firstLine="3969"/>
        <w:jc w:val="center"/>
        <w:rPr>
          <w:bCs/>
          <w:spacing w:val="-2"/>
          <w:sz w:val="28"/>
        </w:rPr>
      </w:pPr>
    </w:p>
    <w:p w14:paraId="152435D4" w14:textId="2931B6A5" w:rsidR="007046DB" w:rsidRDefault="007046DB" w:rsidP="007046DB">
      <w:pPr>
        <w:pStyle w:val="TableParagraph"/>
        <w:spacing w:before="163" w:line="357" w:lineRule="auto"/>
        <w:ind w:right="1841"/>
        <w:rPr>
          <w:bCs/>
          <w:spacing w:val="-2"/>
          <w:sz w:val="28"/>
        </w:rPr>
      </w:pPr>
    </w:p>
    <w:p w14:paraId="4AB2824E" w14:textId="77F119A0" w:rsidR="007046DB" w:rsidRPr="00434665" w:rsidRDefault="007046DB" w:rsidP="007046DB">
      <w:pPr>
        <w:spacing w:line="360" w:lineRule="auto"/>
        <w:jc w:val="right"/>
        <w:rPr>
          <w:b/>
          <w:color w:val="000000" w:themeColor="text1"/>
        </w:rPr>
      </w:pPr>
      <w:r>
        <w:rPr>
          <w:b/>
          <w:color w:val="000000" w:themeColor="text1"/>
        </w:rPr>
        <w:lastRenderedPageBreak/>
        <w:t>Продолжение</w:t>
      </w:r>
      <w:r w:rsidRPr="00434665">
        <w:rPr>
          <w:b/>
          <w:color w:val="000000" w:themeColor="text1"/>
        </w:rPr>
        <w:t xml:space="preserve"> приложения </w:t>
      </w:r>
      <w:r>
        <w:rPr>
          <w:b/>
          <w:color w:val="000000" w:themeColor="text1"/>
        </w:rPr>
        <w:t>Б</w:t>
      </w:r>
    </w:p>
    <w:p w14:paraId="05EC704F" w14:textId="77777777" w:rsidR="007046DB" w:rsidRPr="00B766EC" w:rsidRDefault="007046DB" w:rsidP="00610F91">
      <w:pPr>
        <w:pStyle w:val="TableParagraph"/>
        <w:spacing w:before="163" w:line="357" w:lineRule="auto"/>
        <w:ind w:left="-1701" w:right="1841" w:firstLine="3969"/>
        <w:jc w:val="center"/>
        <w:rPr>
          <w:bCs/>
          <w:spacing w:val="-2"/>
          <w:sz w:val="28"/>
        </w:rPr>
      </w:pPr>
    </w:p>
    <w:p w14:paraId="11BD0360" w14:textId="7F0DB47D" w:rsidR="00610F91" w:rsidRDefault="007046DB" w:rsidP="007046DB">
      <w:pPr>
        <w:pStyle w:val="TableParagraph"/>
        <w:spacing w:before="163" w:line="357" w:lineRule="auto"/>
        <w:ind w:left="-1701" w:right="1841" w:firstLine="3969"/>
        <w:jc w:val="center"/>
        <w:rPr>
          <w:bCs/>
          <w:spacing w:val="-2"/>
          <w:sz w:val="28"/>
        </w:rPr>
      </w:pPr>
      <w:r w:rsidRPr="007046DB">
        <w:rPr>
          <w:bCs/>
          <w:noProof/>
          <w:spacing w:val="-2"/>
          <w:sz w:val="28"/>
        </w:rPr>
        <w:drawing>
          <wp:inline distT="0" distB="0" distL="0" distR="0" wp14:anchorId="2366AC59" wp14:editId="0BC5D0C2">
            <wp:extent cx="3751894" cy="2524125"/>
            <wp:effectExtent l="0" t="0" r="127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72030" cy="2537671"/>
                    </a:xfrm>
                    <a:prstGeom prst="rect">
                      <a:avLst/>
                    </a:prstGeom>
                  </pic:spPr>
                </pic:pic>
              </a:graphicData>
            </a:graphic>
          </wp:inline>
        </w:drawing>
      </w:r>
    </w:p>
    <w:p w14:paraId="31D80232" w14:textId="08052C21" w:rsidR="007046DB" w:rsidRDefault="007046DB" w:rsidP="007046DB">
      <w:pPr>
        <w:pStyle w:val="TableParagraph"/>
        <w:spacing w:before="163" w:line="357" w:lineRule="auto"/>
        <w:ind w:left="-1701" w:right="1841" w:firstLine="3969"/>
        <w:jc w:val="center"/>
        <w:rPr>
          <w:bCs/>
          <w:spacing w:val="-2"/>
          <w:sz w:val="28"/>
        </w:rPr>
      </w:pPr>
      <w:r>
        <w:rPr>
          <w:bCs/>
          <w:spacing w:val="-2"/>
          <w:sz w:val="28"/>
        </w:rPr>
        <w:t xml:space="preserve">Рисунок Б.5 – </w:t>
      </w:r>
      <w:r>
        <w:rPr>
          <w:bCs/>
          <w:spacing w:val="-2"/>
          <w:sz w:val="28"/>
          <w:lang w:val="en-US"/>
        </w:rPr>
        <w:t>Wireframe</w:t>
      </w:r>
      <w:r w:rsidRPr="00B766EC">
        <w:rPr>
          <w:bCs/>
          <w:spacing w:val="-2"/>
          <w:sz w:val="28"/>
        </w:rPr>
        <w:t xml:space="preserve"> </w:t>
      </w:r>
      <w:r>
        <w:rPr>
          <w:bCs/>
          <w:spacing w:val="-2"/>
          <w:sz w:val="28"/>
        </w:rPr>
        <w:t>5</w:t>
      </w:r>
    </w:p>
    <w:p w14:paraId="4BD21054" w14:textId="77777777" w:rsidR="007046DB" w:rsidRPr="00610F91" w:rsidRDefault="007046DB" w:rsidP="00031084">
      <w:pPr>
        <w:pStyle w:val="TableParagraph"/>
        <w:spacing w:before="163" w:line="357" w:lineRule="auto"/>
        <w:ind w:left="-1701" w:right="1841" w:firstLine="4253"/>
        <w:jc w:val="center"/>
        <w:rPr>
          <w:bCs/>
          <w:spacing w:val="-2"/>
          <w:sz w:val="28"/>
        </w:rPr>
      </w:pPr>
    </w:p>
    <w:p w14:paraId="11A77C20" w14:textId="77777777" w:rsidR="007046DB" w:rsidRDefault="007046DB" w:rsidP="007046DB">
      <w:pPr>
        <w:pStyle w:val="Heading1"/>
        <w:tabs>
          <w:tab w:val="left" w:pos="8505"/>
        </w:tabs>
        <w:ind w:firstLine="993"/>
        <w:jc w:val="center"/>
        <w:rPr>
          <w:color w:val="000000" w:themeColor="text1"/>
        </w:rPr>
      </w:pPr>
      <w:r w:rsidRPr="007046DB">
        <w:rPr>
          <w:noProof/>
          <w:color w:val="000000" w:themeColor="text1"/>
        </w:rPr>
        <w:drawing>
          <wp:inline distT="0" distB="0" distL="0" distR="0" wp14:anchorId="3D363B56" wp14:editId="3FC5520D">
            <wp:extent cx="3705225" cy="2635363"/>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24195" cy="2648856"/>
                    </a:xfrm>
                    <a:prstGeom prst="rect">
                      <a:avLst/>
                    </a:prstGeom>
                  </pic:spPr>
                </pic:pic>
              </a:graphicData>
            </a:graphic>
          </wp:inline>
        </w:drawing>
      </w:r>
    </w:p>
    <w:p w14:paraId="6151919E" w14:textId="03C78608" w:rsidR="007046DB" w:rsidRDefault="007046DB" w:rsidP="007046DB">
      <w:pPr>
        <w:pStyle w:val="TableParagraph"/>
        <w:spacing w:before="163" w:line="357" w:lineRule="auto"/>
        <w:ind w:left="-1701" w:right="1841" w:firstLine="3969"/>
        <w:jc w:val="center"/>
        <w:rPr>
          <w:bCs/>
          <w:spacing w:val="-2"/>
          <w:sz w:val="28"/>
        </w:rPr>
      </w:pPr>
      <w:r>
        <w:rPr>
          <w:bCs/>
          <w:spacing w:val="-2"/>
          <w:sz w:val="28"/>
        </w:rPr>
        <w:t xml:space="preserve">Рисунок Б.6 – </w:t>
      </w:r>
      <w:r>
        <w:rPr>
          <w:bCs/>
          <w:spacing w:val="-2"/>
          <w:sz w:val="28"/>
          <w:lang w:val="en-US"/>
        </w:rPr>
        <w:t>Wireframe</w:t>
      </w:r>
      <w:r w:rsidRPr="00B766EC">
        <w:rPr>
          <w:bCs/>
          <w:spacing w:val="-2"/>
          <w:sz w:val="28"/>
        </w:rPr>
        <w:t xml:space="preserve"> </w:t>
      </w:r>
      <w:r>
        <w:rPr>
          <w:bCs/>
          <w:spacing w:val="-2"/>
          <w:sz w:val="28"/>
        </w:rPr>
        <w:t>6</w:t>
      </w:r>
    </w:p>
    <w:p w14:paraId="6E18716E" w14:textId="6579EDDF" w:rsidR="00201D0C" w:rsidRPr="004214C2" w:rsidRDefault="00F42DF9" w:rsidP="007046DB">
      <w:pPr>
        <w:pStyle w:val="Heading1"/>
        <w:tabs>
          <w:tab w:val="left" w:pos="8505"/>
        </w:tabs>
        <w:ind w:firstLine="993"/>
        <w:jc w:val="center"/>
        <w:rPr>
          <w:rFonts w:ascii="ГОСТ тип А" w:hAnsi="ГОСТ тип А"/>
          <w:b w:val="0"/>
          <w:i/>
          <w:color w:val="000000" w:themeColor="text1"/>
        </w:rPr>
      </w:pPr>
      <w:r>
        <w:rPr>
          <w:color w:val="000000" w:themeColor="text1"/>
        </w:rPr>
        <w:br w:type="page"/>
      </w:r>
    </w:p>
    <w:p w14:paraId="43423DEE" w14:textId="240DD85C" w:rsidR="007046DB" w:rsidRPr="00434665" w:rsidRDefault="007046DB" w:rsidP="007046DB">
      <w:pPr>
        <w:spacing w:line="360" w:lineRule="auto"/>
        <w:jc w:val="right"/>
        <w:rPr>
          <w:b/>
          <w:color w:val="000000" w:themeColor="text1"/>
        </w:rPr>
      </w:pPr>
      <w:r>
        <w:rPr>
          <w:b/>
          <w:color w:val="000000" w:themeColor="text1"/>
        </w:rPr>
        <w:lastRenderedPageBreak/>
        <w:t>Продолжение</w:t>
      </w:r>
      <w:r w:rsidRPr="00434665">
        <w:rPr>
          <w:b/>
          <w:color w:val="000000" w:themeColor="text1"/>
        </w:rPr>
        <w:t xml:space="preserve"> приложения </w:t>
      </w:r>
      <w:r>
        <w:rPr>
          <w:b/>
          <w:color w:val="000000" w:themeColor="text1"/>
        </w:rPr>
        <w:t>Б</w:t>
      </w:r>
    </w:p>
    <w:p w14:paraId="3E63CAF7" w14:textId="5F4EA38F" w:rsidR="007046DB" w:rsidRDefault="007046DB" w:rsidP="00031084">
      <w:pPr>
        <w:pStyle w:val="TableParagraph"/>
        <w:ind w:left="3587" w:right="3117" w:hanging="752"/>
        <w:jc w:val="center"/>
        <w:rPr>
          <w:b/>
          <w:sz w:val="28"/>
        </w:rPr>
      </w:pPr>
    </w:p>
    <w:p w14:paraId="66E58574" w14:textId="0E3DB18C" w:rsidR="007046DB" w:rsidRDefault="007046DB" w:rsidP="00031084">
      <w:pPr>
        <w:pStyle w:val="TableParagraph"/>
        <w:ind w:left="3587" w:right="3117" w:hanging="752"/>
        <w:jc w:val="center"/>
        <w:rPr>
          <w:b/>
          <w:sz w:val="28"/>
        </w:rPr>
      </w:pPr>
    </w:p>
    <w:p w14:paraId="6FD10BBE" w14:textId="5AC60048" w:rsidR="007046DB" w:rsidRDefault="007046DB" w:rsidP="007046DB">
      <w:pPr>
        <w:pStyle w:val="TableParagraph"/>
        <w:ind w:left="3587" w:right="3117" w:hanging="1460"/>
        <w:jc w:val="center"/>
        <w:rPr>
          <w:b/>
          <w:sz w:val="28"/>
        </w:rPr>
      </w:pPr>
      <w:r w:rsidRPr="007046DB">
        <w:rPr>
          <w:b/>
          <w:noProof/>
          <w:sz w:val="28"/>
        </w:rPr>
        <w:drawing>
          <wp:inline distT="0" distB="0" distL="0" distR="0" wp14:anchorId="4B86F76F" wp14:editId="77CB0F01">
            <wp:extent cx="3912080" cy="24955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921611" cy="2501630"/>
                    </a:xfrm>
                    <a:prstGeom prst="rect">
                      <a:avLst/>
                    </a:prstGeom>
                  </pic:spPr>
                </pic:pic>
              </a:graphicData>
            </a:graphic>
          </wp:inline>
        </w:drawing>
      </w:r>
    </w:p>
    <w:p w14:paraId="79059FA5" w14:textId="19D9FF7B" w:rsidR="007046DB" w:rsidRDefault="007046DB" w:rsidP="007046DB">
      <w:pPr>
        <w:pStyle w:val="TableParagraph"/>
        <w:ind w:left="3587" w:right="3117" w:hanging="1460"/>
        <w:jc w:val="center"/>
        <w:rPr>
          <w:b/>
          <w:sz w:val="28"/>
        </w:rPr>
      </w:pPr>
    </w:p>
    <w:p w14:paraId="2FDD4FBA" w14:textId="37A63F8D" w:rsidR="007046DB" w:rsidRDefault="007046DB" w:rsidP="007046DB">
      <w:pPr>
        <w:pStyle w:val="TableParagraph"/>
        <w:spacing w:before="163" w:line="357" w:lineRule="auto"/>
        <w:ind w:left="-1701" w:right="1841" w:firstLine="3969"/>
        <w:jc w:val="center"/>
        <w:rPr>
          <w:bCs/>
          <w:spacing w:val="-2"/>
          <w:sz w:val="28"/>
        </w:rPr>
      </w:pPr>
      <w:r>
        <w:rPr>
          <w:bCs/>
          <w:spacing w:val="-2"/>
          <w:sz w:val="28"/>
        </w:rPr>
        <w:t xml:space="preserve">Рисунок Б.7 – </w:t>
      </w:r>
      <w:r>
        <w:rPr>
          <w:bCs/>
          <w:spacing w:val="-2"/>
          <w:sz w:val="28"/>
          <w:lang w:val="en-US"/>
        </w:rPr>
        <w:t>Wireframe</w:t>
      </w:r>
      <w:r w:rsidRPr="00B766EC">
        <w:rPr>
          <w:bCs/>
          <w:spacing w:val="-2"/>
          <w:sz w:val="28"/>
        </w:rPr>
        <w:t xml:space="preserve"> </w:t>
      </w:r>
      <w:r>
        <w:rPr>
          <w:bCs/>
          <w:spacing w:val="-2"/>
          <w:sz w:val="28"/>
        </w:rPr>
        <w:t>7</w:t>
      </w:r>
    </w:p>
    <w:p w14:paraId="5B2AE394" w14:textId="77777777" w:rsidR="007046DB" w:rsidRDefault="007046DB" w:rsidP="007046DB">
      <w:pPr>
        <w:pStyle w:val="TableParagraph"/>
        <w:ind w:left="3587" w:right="3117" w:hanging="1460"/>
        <w:jc w:val="center"/>
        <w:rPr>
          <w:b/>
          <w:sz w:val="28"/>
        </w:rPr>
      </w:pPr>
    </w:p>
    <w:p w14:paraId="73DEF786" w14:textId="16B66357" w:rsidR="007046DB" w:rsidRDefault="007046DB" w:rsidP="007046DB">
      <w:pPr>
        <w:pStyle w:val="TableParagraph"/>
        <w:ind w:left="3587" w:right="3117" w:hanging="1460"/>
        <w:jc w:val="center"/>
        <w:rPr>
          <w:b/>
          <w:sz w:val="28"/>
        </w:rPr>
      </w:pPr>
      <w:r w:rsidRPr="007046DB">
        <w:rPr>
          <w:b/>
          <w:noProof/>
          <w:sz w:val="28"/>
        </w:rPr>
        <w:drawing>
          <wp:inline distT="0" distB="0" distL="0" distR="0" wp14:anchorId="6E0DBAF9" wp14:editId="64693013">
            <wp:extent cx="3911600" cy="252368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19347" cy="2528678"/>
                    </a:xfrm>
                    <a:prstGeom prst="rect">
                      <a:avLst/>
                    </a:prstGeom>
                  </pic:spPr>
                </pic:pic>
              </a:graphicData>
            </a:graphic>
          </wp:inline>
        </w:drawing>
      </w:r>
    </w:p>
    <w:p w14:paraId="3EAFC19C" w14:textId="77A35855" w:rsidR="007046DB" w:rsidRDefault="007046DB" w:rsidP="00031084">
      <w:pPr>
        <w:pStyle w:val="TableParagraph"/>
        <w:ind w:left="3587" w:right="3117" w:hanging="752"/>
        <w:jc w:val="center"/>
        <w:rPr>
          <w:b/>
          <w:sz w:val="28"/>
        </w:rPr>
      </w:pPr>
    </w:p>
    <w:p w14:paraId="510E0752" w14:textId="0C05701D" w:rsidR="007046DB" w:rsidRDefault="007046DB" w:rsidP="007046DB">
      <w:pPr>
        <w:pStyle w:val="TableParagraph"/>
        <w:spacing w:before="163" w:line="357" w:lineRule="auto"/>
        <w:ind w:left="-1701" w:right="1841" w:firstLine="3969"/>
        <w:jc w:val="center"/>
        <w:rPr>
          <w:bCs/>
          <w:spacing w:val="-2"/>
          <w:sz w:val="28"/>
        </w:rPr>
      </w:pPr>
      <w:r>
        <w:rPr>
          <w:bCs/>
          <w:spacing w:val="-2"/>
          <w:sz w:val="28"/>
        </w:rPr>
        <w:t xml:space="preserve">Рисунок Б.8 – </w:t>
      </w:r>
      <w:r>
        <w:rPr>
          <w:bCs/>
          <w:spacing w:val="-2"/>
          <w:sz w:val="28"/>
          <w:lang w:val="en-US"/>
        </w:rPr>
        <w:t>Wireframe</w:t>
      </w:r>
      <w:r w:rsidRPr="00B766EC">
        <w:rPr>
          <w:bCs/>
          <w:spacing w:val="-2"/>
          <w:sz w:val="28"/>
        </w:rPr>
        <w:t xml:space="preserve"> </w:t>
      </w:r>
      <w:r>
        <w:rPr>
          <w:bCs/>
          <w:spacing w:val="-2"/>
          <w:sz w:val="28"/>
        </w:rPr>
        <w:t>8</w:t>
      </w:r>
    </w:p>
    <w:p w14:paraId="5080ACD7" w14:textId="73738699" w:rsidR="007046DB" w:rsidRDefault="007046DB" w:rsidP="00031084">
      <w:pPr>
        <w:pStyle w:val="TableParagraph"/>
        <w:ind w:left="3587" w:right="3117" w:hanging="752"/>
        <w:jc w:val="center"/>
        <w:rPr>
          <w:b/>
          <w:sz w:val="28"/>
        </w:rPr>
      </w:pPr>
    </w:p>
    <w:p w14:paraId="31FF9B43" w14:textId="35F42099" w:rsidR="007046DB" w:rsidRDefault="007046DB" w:rsidP="00031084">
      <w:pPr>
        <w:pStyle w:val="TableParagraph"/>
        <w:ind w:left="3587" w:right="3117" w:hanging="752"/>
        <w:jc w:val="center"/>
        <w:rPr>
          <w:b/>
          <w:sz w:val="28"/>
        </w:rPr>
      </w:pPr>
    </w:p>
    <w:p w14:paraId="71935D74" w14:textId="3D751D1B" w:rsidR="007046DB" w:rsidRDefault="007046DB" w:rsidP="00031084">
      <w:pPr>
        <w:pStyle w:val="TableParagraph"/>
        <w:ind w:left="3587" w:right="3117" w:hanging="752"/>
        <w:jc w:val="center"/>
        <w:rPr>
          <w:b/>
          <w:sz w:val="28"/>
        </w:rPr>
      </w:pPr>
    </w:p>
    <w:p w14:paraId="50EA7949" w14:textId="4E3BD59D" w:rsidR="007046DB" w:rsidRDefault="007046DB" w:rsidP="00031084">
      <w:pPr>
        <w:pStyle w:val="TableParagraph"/>
        <w:ind w:left="3587" w:right="3117" w:hanging="752"/>
        <w:jc w:val="center"/>
        <w:rPr>
          <w:b/>
          <w:sz w:val="28"/>
        </w:rPr>
      </w:pPr>
    </w:p>
    <w:p w14:paraId="687EB7AF" w14:textId="605991A2" w:rsidR="007046DB" w:rsidRDefault="007046DB" w:rsidP="00031084">
      <w:pPr>
        <w:pStyle w:val="TableParagraph"/>
        <w:ind w:left="3587" w:right="3117" w:hanging="752"/>
        <w:jc w:val="center"/>
        <w:rPr>
          <w:b/>
          <w:sz w:val="28"/>
        </w:rPr>
      </w:pPr>
    </w:p>
    <w:p w14:paraId="6734E49E" w14:textId="73336965" w:rsidR="007046DB" w:rsidRDefault="007046DB" w:rsidP="00031084">
      <w:pPr>
        <w:pStyle w:val="TableParagraph"/>
        <w:ind w:left="3587" w:right="3117" w:hanging="752"/>
        <w:jc w:val="center"/>
        <w:rPr>
          <w:b/>
          <w:sz w:val="28"/>
        </w:rPr>
      </w:pPr>
    </w:p>
    <w:p w14:paraId="165F4C64" w14:textId="6102662D" w:rsidR="007046DB" w:rsidRDefault="007046DB" w:rsidP="00031084">
      <w:pPr>
        <w:pStyle w:val="TableParagraph"/>
        <w:ind w:left="3587" w:right="3117" w:hanging="752"/>
        <w:jc w:val="center"/>
        <w:rPr>
          <w:b/>
          <w:sz w:val="28"/>
        </w:rPr>
      </w:pPr>
    </w:p>
    <w:p w14:paraId="3416C1FC" w14:textId="681CC121" w:rsidR="007046DB" w:rsidRDefault="007046DB" w:rsidP="00031084">
      <w:pPr>
        <w:pStyle w:val="TableParagraph"/>
        <w:ind w:left="3587" w:right="3117" w:hanging="752"/>
        <w:jc w:val="center"/>
        <w:rPr>
          <w:b/>
          <w:sz w:val="28"/>
        </w:rPr>
      </w:pPr>
    </w:p>
    <w:p w14:paraId="2164DF69" w14:textId="35DB7D30" w:rsidR="007046DB" w:rsidRDefault="007046DB" w:rsidP="007046DB">
      <w:pPr>
        <w:pStyle w:val="TableParagraph"/>
        <w:ind w:right="3117"/>
        <w:rPr>
          <w:b/>
          <w:sz w:val="28"/>
        </w:rPr>
      </w:pPr>
    </w:p>
    <w:p w14:paraId="7F2A414B" w14:textId="7A4E8024" w:rsidR="007046DB" w:rsidRPr="00434665" w:rsidRDefault="00CF4162" w:rsidP="007046DB">
      <w:pPr>
        <w:spacing w:line="360" w:lineRule="auto"/>
        <w:jc w:val="right"/>
        <w:rPr>
          <w:b/>
          <w:color w:val="000000" w:themeColor="text1"/>
        </w:rPr>
      </w:pPr>
      <w:r>
        <w:rPr>
          <w:b/>
          <w:color w:val="000000" w:themeColor="text1"/>
        </w:rPr>
        <w:lastRenderedPageBreak/>
        <w:t>Продолжени</w:t>
      </w:r>
      <w:r w:rsidR="007046DB">
        <w:rPr>
          <w:b/>
          <w:color w:val="000000" w:themeColor="text1"/>
        </w:rPr>
        <w:t>е</w:t>
      </w:r>
      <w:r w:rsidR="007046DB" w:rsidRPr="00434665">
        <w:rPr>
          <w:b/>
          <w:color w:val="000000" w:themeColor="text1"/>
        </w:rPr>
        <w:t xml:space="preserve"> приложения </w:t>
      </w:r>
      <w:r w:rsidR="007046DB">
        <w:rPr>
          <w:b/>
          <w:color w:val="000000" w:themeColor="text1"/>
        </w:rPr>
        <w:t>Б</w:t>
      </w:r>
    </w:p>
    <w:p w14:paraId="405E5D33" w14:textId="77777777" w:rsidR="007046DB" w:rsidRDefault="007046DB" w:rsidP="00031084">
      <w:pPr>
        <w:pStyle w:val="TableParagraph"/>
        <w:ind w:left="3587" w:right="3117" w:hanging="752"/>
        <w:jc w:val="center"/>
        <w:rPr>
          <w:b/>
          <w:sz w:val="28"/>
        </w:rPr>
      </w:pPr>
    </w:p>
    <w:p w14:paraId="3FE5E898" w14:textId="77777777" w:rsidR="007046DB" w:rsidRDefault="007046DB" w:rsidP="00031084">
      <w:pPr>
        <w:pStyle w:val="TableParagraph"/>
        <w:ind w:left="3587" w:right="3117" w:hanging="752"/>
        <w:jc w:val="center"/>
        <w:rPr>
          <w:b/>
          <w:sz w:val="28"/>
        </w:rPr>
      </w:pPr>
    </w:p>
    <w:p w14:paraId="3ECECBD9" w14:textId="145BC850" w:rsidR="007046DB" w:rsidRDefault="00CF4162" w:rsidP="00CF4162">
      <w:pPr>
        <w:pStyle w:val="TableParagraph"/>
        <w:ind w:left="3587" w:right="3117" w:hanging="1460"/>
        <w:jc w:val="center"/>
        <w:rPr>
          <w:b/>
          <w:sz w:val="28"/>
        </w:rPr>
      </w:pPr>
      <w:r w:rsidRPr="00CF4162">
        <w:rPr>
          <w:b/>
          <w:noProof/>
          <w:sz w:val="28"/>
        </w:rPr>
        <w:drawing>
          <wp:inline distT="0" distB="0" distL="0" distR="0" wp14:anchorId="202058D7" wp14:editId="6F63BE91">
            <wp:extent cx="3867150" cy="2491280"/>
            <wp:effectExtent l="0" t="0" r="0"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88165" cy="2504818"/>
                    </a:xfrm>
                    <a:prstGeom prst="rect">
                      <a:avLst/>
                    </a:prstGeom>
                  </pic:spPr>
                </pic:pic>
              </a:graphicData>
            </a:graphic>
          </wp:inline>
        </w:drawing>
      </w:r>
    </w:p>
    <w:p w14:paraId="280B9E92" w14:textId="77777777" w:rsidR="007046DB" w:rsidRDefault="007046DB" w:rsidP="00031084">
      <w:pPr>
        <w:pStyle w:val="TableParagraph"/>
        <w:ind w:left="3587" w:right="3117" w:hanging="752"/>
        <w:jc w:val="center"/>
        <w:rPr>
          <w:b/>
          <w:sz w:val="28"/>
        </w:rPr>
      </w:pPr>
    </w:p>
    <w:p w14:paraId="1328BDD7" w14:textId="7E47DDF4" w:rsidR="00CF4162" w:rsidRDefault="00CF4162" w:rsidP="00CF4162">
      <w:pPr>
        <w:pStyle w:val="TableParagraph"/>
        <w:spacing w:before="163" w:line="357" w:lineRule="auto"/>
        <w:ind w:left="-1701" w:right="1841" w:firstLine="3969"/>
        <w:jc w:val="center"/>
        <w:rPr>
          <w:bCs/>
          <w:spacing w:val="-2"/>
          <w:sz w:val="28"/>
        </w:rPr>
      </w:pPr>
      <w:r>
        <w:rPr>
          <w:bCs/>
          <w:spacing w:val="-2"/>
          <w:sz w:val="28"/>
        </w:rPr>
        <w:t xml:space="preserve">Рисунок Б.9 – </w:t>
      </w:r>
      <w:r>
        <w:rPr>
          <w:bCs/>
          <w:spacing w:val="-2"/>
          <w:sz w:val="28"/>
          <w:lang w:val="en-US"/>
        </w:rPr>
        <w:t>Wireframe</w:t>
      </w:r>
      <w:r w:rsidRPr="00B766EC">
        <w:rPr>
          <w:bCs/>
          <w:spacing w:val="-2"/>
          <w:sz w:val="28"/>
        </w:rPr>
        <w:t xml:space="preserve"> </w:t>
      </w:r>
      <w:r>
        <w:rPr>
          <w:bCs/>
          <w:spacing w:val="-2"/>
          <w:sz w:val="28"/>
        </w:rPr>
        <w:t>9</w:t>
      </w:r>
    </w:p>
    <w:p w14:paraId="04417405" w14:textId="77777777" w:rsidR="007046DB" w:rsidRDefault="007046DB" w:rsidP="00031084">
      <w:pPr>
        <w:pStyle w:val="TableParagraph"/>
        <w:ind w:left="3587" w:right="3117" w:hanging="752"/>
        <w:jc w:val="center"/>
        <w:rPr>
          <w:b/>
          <w:sz w:val="28"/>
        </w:rPr>
      </w:pPr>
    </w:p>
    <w:p w14:paraId="22E9F75F" w14:textId="53423475" w:rsidR="007046DB" w:rsidRDefault="00CF4162" w:rsidP="00CF4162">
      <w:pPr>
        <w:pStyle w:val="TableParagraph"/>
        <w:ind w:left="3587" w:right="3117" w:hanging="1319"/>
        <w:jc w:val="center"/>
        <w:rPr>
          <w:b/>
          <w:sz w:val="28"/>
        </w:rPr>
      </w:pPr>
      <w:r w:rsidRPr="00CF4162">
        <w:rPr>
          <w:b/>
          <w:noProof/>
          <w:sz w:val="28"/>
        </w:rPr>
        <w:drawing>
          <wp:inline distT="0" distB="0" distL="0" distR="0" wp14:anchorId="2DE36105" wp14:editId="66BEC5FD">
            <wp:extent cx="3892542" cy="272669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901443" cy="2732925"/>
                    </a:xfrm>
                    <a:prstGeom prst="rect">
                      <a:avLst/>
                    </a:prstGeom>
                  </pic:spPr>
                </pic:pic>
              </a:graphicData>
            </a:graphic>
          </wp:inline>
        </w:drawing>
      </w:r>
    </w:p>
    <w:p w14:paraId="626F32FA" w14:textId="77777777" w:rsidR="007046DB" w:rsidRDefault="007046DB" w:rsidP="00031084">
      <w:pPr>
        <w:pStyle w:val="TableParagraph"/>
        <w:ind w:left="3587" w:right="3117" w:hanging="752"/>
        <w:jc w:val="center"/>
        <w:rPr>
          <w:b/>
          <w:sz w:val="28"/>
        </w:rPr>
      </w:pPr>
    </w:p>
    <w:p w14:paraId="6EEA9FA4" w14:textId="69587D71" w:rsidR="00CF4162" w:rsidRDefault="00CF4162" w:rsidP="00CF4162">
      <w:pPr>
        <w:pStyle w:val="TableParagraph"/>
        <w:spacing w:before="163" w:line="357" w:lineRule="auto"/>
        <w:ind w:left="-1701" w:right="1841" w:firstLine="3969"/>
        <w:jc w:val="center"/>
        <w:rPr>
          <w:bCs/>
          <w:spacing w:val="-2"/>
          <w:sz w:val="28"/>
        </w:rPr>
      </w:pPr>
      <w:r>
        <w:rPr>
          <w:bCs/>
          <w:spacing w:val="-2"/>
          <w:sz w:val="28"/>
        </w:rPr>
        <w:t xml:space="preserve">Рисунок Б.10 – </w:t>
      </w:r>
      <w:r>
        <w:rPr>
          <w:bCs/>
          <w:spacing w:val="-2"/>
          <w:sz w:val="28"/>
          <w:lang w:val="en-US"/>
        </w:rPr>
        <w:t>Wireframe</w:t>
      </w:r>
      <w:r w:rsidRPr="00B766EC">
        <w:rPr>
          <w:bCs/>
          <w:spacing w:val="-2"/>
          <w:sz w:val="28"/>
        </w:rPr>
        <w:t xml:space="preserve"> </w:t>
      </w:r>
      <w:r>
        <w:rPr>
          <w:bCs/>
          <w:spacing w:val="-2"/>
          <w:sz w:val="28"/>
        </w:rPr>
        <w:t>10</w:t>
      </w:r>
    </w:p>
    <w:p w14:paraId="248DEB2C" w14:textId="77777777" w:rsidR="007046DB" w:rsidRDefault="007046DB" w:rsidP="00031084">
      <w:pPr>
        <w:pStyle w:val="TableParagraph"/>
        <w:ind w:left="3587" w:right="3117" w:hanging="752"/>
        <w:jc w:val="center"/>
        <w:rPr>
          <w:b/>
          <w:sz w:val="28"/>
        </w:rPr>
      </w:pPr>
    </w:p>
    <w:p w14:paraId="1DCA7B8F" w14:textId="77777777" w:rsidR="007046DB" w:rsidRDefault="007046DB" w:rsidP="00031084">
      <w:pPr>
        <w:pStyle w:val="TableParagraph"/>
        <w:ind w:left="3587" w:right="3117" w:hanging="752"/>
        <w:jc w:val="center"/>
        <w:rPr>
          <w:b/>
          <w:sz w:val="28"/>
        </w:rPr>
      </w:pPr>
    </w:p>
    <w:p w14:paraId="2E46AADB" w14:textId="77777777" w:rsidR="007046DB" w:rsidRDefault="007046DB" w:rsidP="00031084">
      <w:pPr>
        <w:pStyle w:val="TableParagraph"/>
        <w:ind w:left="3587" w:right="3117" w:hanging="752"/>
        <w:jc w:val="center"/>
        <w:rPr>
          <w:b/>
          <w:sz w:val="28"/>
        </w:rPr>
      </w:pPr>
    </w:p>
    <w:p w14:paraId="173B48F0" w14:textId="77777777" w:rsidR="007046DB" w:rsidRDefault="007046DB" w:rsidP="00031084">
      <w:pPr>
        <w:pStyle w:val="TableParagraph"/>
        <w:ind w:left="3587" w:right="3117" w:hanging="752"/>
        <w:jc w:val="center"/>
        <w:rPr>
          <w:b/>
          <w:sz w:val="28"/>
        </w:rPr>
      </w:pPr>
    </w:p>
    <w:p w14:paraId="723EAD56" w14:textId="77777777" w:rsidR="007046DB" w:rsidRDefault="007046DB" w:rsidP="00031084">
      <w:pPr>
        <w:pStyle w:val="TableParagraph"/>
        <w:ind w:left="3587" w:right="3117" w:hanging="752"/>
        <w:jc w:val="center"/>
        <w:rPr>
          <w:b/>
          <w:sz w:val="28"/>
        </w:rPr>
      </w:pPr>
    </w:p>
    <w:p w14:paraId="555A47DA" w14:textId="77777777" w:rsidR="007046DB" w:rsidRDefault="007046DB" w:rsidP="00031084">
      <w:pPr>
        <w:pStyle w:val="TableParagraph"/>
        <w:ind w:left="3587" w:right="3117" w:hanging="752"/>
        <w:jc w:val="center"/>
        <w:rPr>
          <w:b/>
          <w:sz w:val="28"/>
        </w:rPr>
      </w:pPr>
    </w:p>
    <w:p w14:paraId="61B04346" w14:textId="77777777" w:rsidR="007046DB" w:rsidRDefault="007046DB" w:rsidP="00031084">
      <w:pPr>
        <w:pStyle w:val="TableParagraph"/>
        <w:ind w:left="3587" w:right="3117" w:hanging="752"/>
        <w:jc w:val="center"/>
        <w:rPr>
          <w:b/>
          <w:sz w:val="28"/>
        </w:rPr>
      </w:pPr>
    </w:p>
    <w:p w14:paraId="3D3D28E2" w14:textId="77777777" w:rsidR="007046DB" w:rsidRDefault="007046DB" w:rsidP="00031084">
      <w:pPr>
        <w:pStyle w:val="TableParagraph"/>
        <w:ind w:left="3587" w:right="3117" w:hanging="752"/>
        <w:jc w:val="center"/>
        <w:rPr>
          <w:b/>
          <w:sz w:val="28"/>
        </w:rPr>
      </w:pPr>
    </w:p>
    <w:p w14:paraId="051B4756" w14:textId="77777777" w:rsidR="00CF4162" w:rsidRPr="00434665" w:rsidRDefault="00CF4162" w:rsidP="00CF4162">
      <w:pPr>
        <w:spacing w:line="360" w:lineRule="auto"/>
        <w:jc w:val="right"/>
        <w:rPr>
          <w:b/>
          <w:color w:val="000000" w:themeColor="text1"/>
        </w:rPr>
      </w:pPr>
      <w:r>
        <w:rPr>
          <w:b/>
          <w:color w:val="000000" w:themeColor="text1"/>
        </w:rPr>
        <w:lastRenderedPageBreak/>
        <w:t>Окончание</w:t>
      </w:r>
      <w:r w:rsidRPr="00434665">
        <w:rPr>
          <w:b/>
          <w:color w:val="000000" w:themeColor="text1"/>
        </w:rPr>
        <w:t xml:space="preserve"> приложения </w:t>
      </w:r>
      <w:r>
        <w:rPr>
          <w:b/>
          <w:color w:val="000000" w:themeColor="text1"/>
        </w:rPr>
        <w:t>Б</w:t>
      </w:r>
    </w:p>
    <w:p w14:paraId="7CEB7D36" w14:textId="3B1D3E27" w:rsidR="007046DB" w:rsidRDefault="007046DB" w:rsidP="00031084">
      <w:pPr>
        <w:pStyle w:val="TableParagraph"/>
        <w:ind w:left="3587" w:right="3117" w:hanging="752"/>
        <w:jc w:val="center"/>
        <w:rPr>
          <w:b/>
          <w:sz w:val="28"/>
        </w:rPr>
      </w:pPr>
    </w:p>
    <w:p w14:paraId="6BE64365" w14:textId="77777777" w:rsidR="00CF4162" w:rsidRDefault="00CF4162" w:rsidP="00031084">
      <w:pPr>
        <w:pStyle w:val="TableParagraph"/>
        <w:ind w:left="3587" w:right="3117" w:hanging="752"/>
        <w:jc w:val="center"/>
        <w:rPr>
          <w:b/>
          <w:sz w:val="28"/>
        </w:rPr>
      </w:pPr>
    </w:p>
    <w:p w14:paraId="47200204" w14:textId="5DECB449" w:rsidR="007046DB" w:rsidRDefault="00CF4162" w:rsidP="00CF4162">
      <w:pPr>
        <w:pStyle w:val="TableParagraph"/>
        <w:ind w:left="3587" w:right="3117" w:hanging="1319"/>
        <w:jc w:val="center"/>
        <w:rPr>
          <w:b/>
          <w:sz w:val="28"/>
        </w:rPr>
      </w:pPr>
      <w:r w:rsidRPr="00CF4162">
        <w:rPr>
          <w:b/>
          <w:noProof/>
          <w:sz w:val="28"/>
        </w:rPr>
        <w:drawing>
          <wp:inline distT="0" distB="0" distL="0" distR="0" wp14:anchorId="5CCD4FDA" wp14:editId="4A5BB435">
            <wp:extent cx="3809132" cy="2818501"/>
            <wp:effectExtent l="0" t="0" r="1270"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25742" cy="2830792"/>
                    </a:xfrm>
                    <a:prstGeom prst="rect">
                      <a:avLst/>
                    </a:prstGeom>
                  </pic:spPr>
                </pic:pic>
              </a:graphicData>
            </a:graphic>
          </wp:inline>
        </w:drawing>
      </w:r>
    </w:p>
    <w:p w14:paraId="68998608" w14:textId="77777777" w:rsidR="007046DB" w:rsidRDefault="007046DB" w:rsidP="00031084">
      <w:pPr>
        <w:pStyle w:val="TableParagraph"/>
        <w:ind w:left="3587" w:right="3117" w:hanging="752"/>
        <w:jc w:val="center"/>
        <w:rPr>
          <w:b/>
          <w:sz w:val="28"/>
        </w:rPr>
      </w:pPr>
    </w:p>
    <w:p w14:paraId="7BB462BD" w14:textId="57920AEE" w:rsidR="00CF4162" w:rsidRDefault="00CF4162" w:rsidP="00CF4162">
      <w:pPr>
        <w:pStyle w:val="TableParagraph"/>
        <w:spacing w:before="163" w:line="357" w:lineRule="auto"/>
        <w:ind w:left="-1701" w:right="1841" w:firstLine="3969"/>
        <w:jc w:val="center"/>
        <w:rPr>
          <w:bCs/>
          <w:spacing w:val="-2"/>
          <w:sz w:val="28"/>
        </w:rPr>
      </w:pPr>
      <w:r>
        <w:rPr>
          <w:bCs/>
          <w:spacing w:val="-2"/>
          <w:sz w:val="28"/>
        </w:rPr>
        <w:t xml:space="preserve">Рисунок Б.11 – </w:t>
      </w:r>
      <w:r>
        <w:rPr>
          <w:bCs/>
          <w:spacing w:val="-2"/>
          <w:sz w:val="28"/>
          <w:lang w:val="en-US"/>
        </w:rPr>
        <w:t>Wireframe</w:t>
      </w:r>
      <w:r w:rsidRPr="00B766EC">
        <w:rPr>
          <w:bCs/>
          <w:spacing w:val="-2"/>
          <w:sz w:val="28"/>
        </w:rPr>
        <w:t xml:space="preserve"> </w:t>
      </w:r>
      <w:r>
        <w:rPr>
          <w:bCs/>
          <w:spacing w:val="-2"/>
          <w:sz w:val="28"/>
        </w:rPr>
        <w:t>11</w:t>
      </w:r>
    </w:p>
    <w:p w14:paraId="7C5DCB30" w14:textId="77777777" w:rsidR="007046DB" w:rsidRDefault="007046DB" w:rsidP="00031084">
      <w:pPr>
        <w:pStyle w:val="TableParagraph"/>
        <w:ind w:left="3587" w:right="3117" w:hanging="752"/>
        <w:jc w:val="center"/>
        <w:rPr>
          <w:b/>
          <w:sz w:val="28"/>
        </w:rPr>
      </w:pPr>
    </w:p>
    <w:p w14:paraId="47DD7100" w14:textId="1E5BACEF" w:rsidR="007046DB" w:rsidRDefault="00CF4162" w:rsidP="00CF4162">
      <w:pPr>
        <w:pStyle w:val="TableParagraph"/>
        <w:ind w:left="3587" w:right="3117" w:hanging="1177"/>
        <w:jc w:val="center"/>
        <w:rPr>
          <w:b/>
          <w:sz w:val="28"/>
        </w:rPr>
      </w:pPr>
      <w:r w:rsidRPr="00CF4162">
        <w:rPr>
          <w:b/>
          <w:noProof/>
          <w:sz w:val="28"/>
        </w:rPr>
        <w:drawing>
          <wp:inline distT="0" distB="0" distL="0" distR="0" wp14:anchorId="3E060B8A" wp14:editId="7CE95744">
            <wp:extent cx="3723005" cy="2438619"/>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32661" cy="2444944"/>
                    </a:xfrm>
                    <a:prstGeom prst="rect">
                      <a:avLst/>
                    </a:prstGeom>
                  </pic:spPr>
                </pic:pic>
              </a:graphicData>
            </a:graphic>
          </wp:inline>
        </w:drawing>
      </w:r>
    </w:p>
    <w:p w14:paraId="10416D4E" w14:textId="77777777" w:rsidR="007046DB" w:rsidRDefault="007046DB" w:rsidP="00031084">
      <w:pPr>
        <w:pStyle w:val="TableParagraph"/>
        <w:ind w:left="3587" w:right="3117" w:hanging="752"/>
        <w:jc w:val="center"/>
        <w:rPr>
          <w:b/>
          <w:sz w:val="28"/>
        </w:rPr>
      </w:pPr>
    </w:p>
    <w:p w14:paraId="1B20528F" w14:textId="184233E2" w:rsidR="00CF4162" w:rsidRDefault="00CF4162" w:rsidP="00CF4162">
      <w:pPr>
        <w:pStyle w:val="TableParagraph"/>
        <w:spacing w:before="163" w:line="357" w:lineRule="auto"/>
        <w:ind w:left="-1701" w:right="1841" w:firstLine="3969"/>
        <w:jc w:val="center"/>
        <w:rPr>
          <w:bCs/>
          <w:spacing w:val="-2"/>
          <w:sz w:val="28"/>
        </w:rPr>
      </w:pPr>
      <w:r>
        <w:rPr>
          <w:bCs/>
          <w:spacing w:val="-2"/>
          <w:sz w:val="28"/>
        </w:rPr>
        <w:t xml:space="preserve">Рисунок Б.12 – </w:t>
      </w:r>
      <w:r>
        <w:rPr>
          <w:bCs/>
          <w:spacing w:val="-2"/>
          <w:sz w:val="28"/>
          <w:lang w:val="en-US"/>
        </w:rPr>
        <w:t>Wireframe</w:t>
      </w:r>
      <w:r w:rsidRPr="00B766EC">
        <w:rPr>
          <w:bCs/>
          <w:spacing w:val="-2"/>
          <w:sz w:val="28"/>
        </w:rPr>
        <w:t xml:space="preserve"> </w:t>
      </w:r>
      <w:r>
        <w:rPr>
          <w:bCs/>
          <w:spacing w:val="-2"/>
          <w:sz w:val="28"/>
        </w:rPr>
        <w:t>12</w:t>
      </w:r>
    </w:p>
    <w:p w14:paraId="77381638" w14:textId="77777777" w:rsidR="007046DB" w:rsidRDefault="007046DB" w:rsidP="00031084">
      <w:pPr>
        <w:pStyle w:val="TableParagraph"/>
        <w:ind w:left="3587" w:right="3117" w:hanging="752"/>
        <w:jc w:val="center"/>
        <w:rPr>
          <w:b/>
          <w:sz w:val="28"/>
        </w:rPr>
      </w:pPr>
    </w:p>
    <w:p w14:paraId="0D28B979" w14:textId="77777777" w:rsidR="007046DB" w:rsidRDefault="007046DB" w:rsidP="00031084">
      <w:pPr>
        <w:pStyle w:val="TableParagraph"/>
        <w:ind w:left="3587" w:right="3117" w:hanging="752"/>
        <w:jc w:val="center"/>
        <w:rPr>
          <w:b/>
          <w:sz w:val="28"/>
        </w:rPr>
      </w:pPr>
    </w:p>
    <w:p w14:paraId="76492CD0" w14:textId="77777777" w:rsidR="007046DB" w:rsidRDefault="007046DB" w:rsidP="00031084">
      <w:pPr>
        <w:pStyle w:val="TableParagraph"/>
        <w:ind w:left="3587" w:right="3117" w:hanging="752"/>
        <w:jc w:val="center"/>
        <w:rPr>
          <w:b/>
          <w:sz w:val="28"/>
        </w:rPr>
      </w:pPr>
    </w:p>
    <w:p w14:paraId="3DDE461C" w14:textId="77777777" w:rsidR="007046DB" w:rsidRDefault="007046DB" w:rsidP="00031084">
      <w:pPr>
        <w:pStyle w:val="TableParagraph"/>
        <w:ind w:left="3587" w:right="3117" w:hanging="752"/>
        <w:jc w:val="center"/>
        <w:rPr>
          <w:b/>
          <w:sz w:val="28"/>
        </w:rPr>
      </w:pPr>
    </w:p>
    <w:p w14:paraId="60534A16" w14:textId="77777777" w:rsidR="007046DB" w:rsidRDefault="007046DB" w:rsidP="00031084">
      <w:pPr>
        <w:pStyle w:val="TableParagraph"/>
        <w:ind w:left="3587" w:right="3117" w:hanging="752"/>
        <w:jc w:val="center"/>
        <w:rPr>
          <w:b/>
          <w:sz w:val="28"/>
        </w:rPr>
      </w:pPr>
    </w:p>
    <w:p w14:paraId="2D35A988" w14:textId="77777777" w:rsidR="007046DB" w:rsidRDefault="007046DB" w:rsidP="00031084">
      <w:pPr>
        <w:pStyle w:val="TableParagraph"/>
        <w:ind w:left="3587" w:right="3117" w:hanging="752"/>
        <w:jc w:val="center"/>
        <w:rPr>
          <w:b/>
          <w:sz w:val="28"/>
        </w:rPr>
      </w:pPr>
    </w:p>
    <w:p w14:paraId="16C07A5B" w14:textId="77777777" w:rsidR="007046DB" w:rsidRDefault="007046DB" w:rsidP="00031084">
      <w:pPr>
        <w:pStyle w:val="TableParagraph"/>
        <w:ind w:left="3587" w:right="3117" w:hanging="752"/>
        <w:jc w:val="center"/>
        <w:rPr>
          <w:b/>
          <w:sz w:val="28"/>
        </w:rPr>
      </w:pPr>
    </w:p>
    <w:p w14:paraId="16B2E4BB" w14:textId="77777777" w:rsidR="00CF4162" w:rsidRDefault="00CF4162" w:rsidP="00CF4162">
      <w:pPr>
        <w:pStyle w:val="TableParagraph"/>
        <w:ind w:right="3117"/>
        <w:rPr>
          <w:b/>
          <w:sz w:val="28"/>
        </w:rPr>
      </w:pPr>
    </w:p>
    <w:p w14:paraId="3BBB5481" w14:textId="3EE2A08F" w:rsidR="00031084" w:rsidRPr="00B45563" w:rsidRDefault="00031084" w:rsidP="00031084">
      <w:pPr>
        <w:pStyle w:val="TableParagraph"/>
        <w:ind w:left="3587" w:right="3117" w:hanging="752"/>
        <w:jc w:val="center"/>
        <w:rPr>
          <w:b/>
          <w:sz w:val="28"/>
        </w:rPr>
      </w:pPr>
      <w:r>
        <w:rPr>
          <w:b/>
          <w:sz w:val="28"/>
        </w:rPr>
        <w:lastRenderedPageBreak/>
        <w:t>ПРИЛОЖЕНИЕ</w:t>
      </w:r>
      <w:r>
        <w:rPr>
          <w:b/>
          <w:spacing w:val="-3"/>
          <w:sz w:val="28"/>
        </w:rPr>
        <w:t xml:space="preserve"> </w:t>
      </w:r>
      <w:r>
        <w:rPr>
          <w:b/>
          <w:spacing w:val="-10"/>
          <w:sz w:val="28"/>
        </w:rPr>
        <w:t>В</w:t>
      </w:r>
    </w:p>
    <w:p w14:paraId="1CA5BEEB" w14:textId="77777777" w:rsidR="00031084" w:rsidRDefault="00031084" w:rsidP="00031084">
      <w:pPr>
        <w:pStyle w:val="TableParagraph"/>
        <w:spacing w:before="163" w:line="357" w:lineRule="auto"/>
        <w:ind w:left="4023" w:right="3117" w:hanging="1046"/>
        <w:jc w:val="center"/>
        <w:rPr>
          <w:b/>
          <w:spacing w:val="-2"/>
          <w:w w:val="90"/>
          <w:sz w:val="28"/>
        </w:rPr>
      </w:pPr>
      <w:r>
        <w:rPr>
          <w:b/>
          <w:spacing w:val="-2"/>
          <w:sz w:val="28"/>
        </w:rPr>
        <w:t xml:space="preserve">(Обязательное) </w:t>
      </w:r>
    </w:p>
    <w:p w14:paraId="1D99FFFC" w14:textId="77777777" w:rsidR="00031084" w:rsidRPr="00B45563" w:rsidRDefault="00031084" w:rsidP="00031084">
      <w:pPr>
        <w:pStyle w:val="TableParagraph"/>
        <w:ind w:right="140" w:firstLine="633"/>
        <w:jc w:val="center"/>
        <w:rPr>
          <w:b/>
          <w:bCs/>
          <w:sz w:val="20"/>
        </w:rPr>
      </w:pPr>
      <w:r w:rsidRPr="00B45563">
        <w:rPr>
          <w:b/>
          <w:bCs/>
          <w:sz w:val="28"/>
          <w:szCs w:val="28"/>
          <w:shd w:val="clear" w:color="auto" w:fill="FFFFFF"/>
        </w:rPr>
        <w:t>Разработка пользовательских историй и сценариев использования, описание функций системы</w:t>
      </w:r>
    </w:p>
    <w:p w14:paraId="37FE2C62" w14:textId="77777777" w:rsidR="00031084" w:rsidRDefault="00031084" w:rsidP="00031084">
      <w:pPr>
        <w:pStyle w:val="TableParagraph"/>
        <w:spacing w:before="31"/>
        <w:rPr>
          <w:sz w:val="20"/>
        </w:rPr>
      </w:pPr>
    </w:p>
    <w:p w14:paraId="2CF96A2B" w14:textId="0BB819D9" w:rsidR="00031084" w:rsidRDefault="005225A5" w:rsidP="00031084">
      <w:pPr>
        <w:pStyle w:val="TableParagraph"/>
        <w:ind w:left="2868" w:hanging="2868"/>
        <w:jc w:val="center"/>
        <w:rPr>
          <w:sz w:val="20"/>
        </w:rPr>
      </w:pPr>
      <w:r w:rsidRPr="005225A5">
        <w:rPr>
          <w:noProof/>
          <w:sz w:val="20"/>
        </w:rPr>
        <w:drawing>
          <wp:inline distT="0" distB="0" distL="0" distR="0" wp14:anchorId="30C45FF7" wp14:editId="19AC867A">
            <wp:extent cx="5072505" cy="5963285"/>
            <wp:effectExtent l="0" t="0" r="0" b="0"/>
            <wp:docPr id="1422551117" name="Picture 1422551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75050" cy="5966277"/>
                    </a:xfrm>
                    <a:prstGeom prst="rect">
                      <a:avLst/>
                    </a:prstGeom>
                  </pic:spPr>
                </pic:pic>
              </a:graphicData>
            </a:graphic>
          </wp:inline>
        </w:drawing>
      </w:r>
    </w:p>
    <w:p w14:paraId="07FED4EB" w14:textId="3BF5DEAC" w:rsidR="00031084" w:rsidRDefault="00031084" w:rsidP="00031084">
      <w:pPr>
        <w:pStyle w:val="TableParagraph"/>
        <w:ind w:left="2868" w:hanging="2868"/>
        <w:jc w:val="center"/>
        <w:rPr>
          <w:sz w:val="20"/>
        </w:rPr>
      </w:pPr>
    </w:p>
    <w:p w14:paraId="626C5109" w14:textId="77777777" w:rsidR="00BA16A0" w:rsidRDefault="00BA16A0" w:rsidP="00031084">
      <w:pPr>
        <w:pStyle w:val="TableParagraph"/>
        <w:ind w:left="2868" w:hanging="2868"/>
        <w:jc w:val="center"/>
        <w:rPr>
          <w:sz w:val="20"/>
        </w:rPr>
      </w:pPr>
    </w:p>
    <w:p w14:paraId="51390219" w14:textId="776AC0CB" w:rsidR="00AB5138" w:rsidRPr="00826BBB" w:rsidRDefault="00031084" w:rsidP="00BA16A0">
      <w:pPr>
        <w:spacing w:line="360" w:lineRule="auto"/>
        <w:ind w:right="565" w:firstLine="709"/>
        <w:jc w:val="center"/>
        <w:rPr>
          <w:i/>
        </w:rPr>
      </w:pPr>
      <w:r>
        <w:t>Рисунок</w:t>
      </w:r>
      <w:r>
        <w:rPr>
          <w:spacing w:val="-11"/>
        </w:rPr>
        <w:t xml:space="preserve"> </w:t>
      </w:r>
      <w:r>
        <w:t>В.1</w:t>
      </w:r>
      <w:r>
        <w:rPr>
          <w:spacing w:val="-11"/>
        </w:rPr>
        <w:t xml:space="preserve"> </w:t>
      </w:r>
      <w:r>
        <w:t>–</w:t>
      </w:r>
      <w:r>
        <w:rPr>
          <w:spacing w:val="-4"/>
        </w:rPr>
        <w:t xml:space="preserve"> </w:t>
      </w:r>
      <w:r w:rsidRPr="00491745">
        <w:rPr>
          <w:shd w:val="clear" w:color="auto" w:fill="FFFFFF"/>
        </w:rPr>
        <w:t>Разработка пользовательских историй</w:t>
      </w:r>
      <w:r>
        <w:rPr>
          <w:shd w:val="clear" w:color="auto" w:fill="FFFFFF"/>
        </w:rPr>
        <w:t xml:space="preserve"> 1</w:t>
      </w:r>
    </w:p>
    <w:p w14:paraId="39E48FC8" w14:textId="77777777" w:rsidR="00FE4BCA" w:rsidRPr="004214C2" w:rsidRDefault="00A15C2E" w:rsidP="00852EA1">
      <w:pPr>
        <w:spacing w:line="360" w:lineRule="auto"/>
        <w:jc w:val="center"/>
        <w:rPr>
          <w:b/>
          <w:bCs/>
          <w:color w:val="000000"/>
        </w:rPr>
      </w:pPr>
      <w:r w:rsidRPr="004214C2">
        <w:rPr>
          <w:b/>
          <w:bCs/>
          <w:color w:val="000000"/>
        </w:rPr>
        <w:br w:type="page"/>
      </w:r>
    </w:p>
    <w:p w14:paraId="50A27B64" w14:textId="77777777" w:rsidR="00BA16A0" w:rsidRDefault="00BA16A0" w:rsidP="005B221D">
      <w:pPr>
        <w:pStyle w:val="TableParagraph"/>
        <w:ind w:left="6320" w:right="140" w:hanging="508"/>
        <w:rPr>
          <w:b/>
          <w:sz w:val="28"/>
        </w:rPr>
      </w:pPr>
      <w:r>
        <w:rPr>
          <w:b/>
          <w:sz w:val="28"/>
        </w:rPr>
        <w:lastRenderedPageBreak/>
        <w:t>Окончание</w:t>
      </w:r>
      <w:r>
        <w:rPr>
          <w:b/>
          <w:spacing w:val="-14"/>
          <w:sz w:val="28"/>
        </w:rPr>
        <w:t xml:space="preserve"> </w:t>
      </w:r>
      <w:r>
        <w:rPr>
          <w:b/>
          <w:sz w:val="28"/>
        </w:rPr>
        <w:t>приложения</w:t>
      </w:r>
      <w:r>
        <w:rPr>
          <w:b/>
          <w:spacing w:val="-17"/>
          <w:sz w:val="28"/>
        </w:rPr>
        <w:t xml:space="preserve"> </w:t>
      </w:r>
      <w:r>
        <w:rPr>
          <w:b/>
          <w:spacing w:val="-10"/>
          <w:sz w:val="28"/>
        </w:rPr>
        <w:t>В</w:t>
      </w:r>
    </w:p>
    <w:p w14:paraId="04647B21" w14:textId="77777777" w:rsidR="00BA16A0" w:rsidRDefault="00BA16A0" w:rsidP="00BA16A0">
      <w:pPr>
        <w:pStyle w:val="TableParagraph"/>
        <w:rPr>
          <w:sz w:val="20"/>
        </w:rPr>
      </w:pPr>
    </w:p>
    <w:p w14:paraId="1DD465A0" w14:textId="77777777" w:rsidR="00BA16A0" w:rsidRDefault="00BA16A0" w:rsidP="00BA16A0">
      <w:pPr>
        <w:pStyle w:val="TableParagraph"/>
        <w:spacing w:before="187" w:after="1"/>
        <w:rPr>
          <w:sz w:val="20"/>
        </w:rPr>
      </w:pPr>
    </w:p>
    <w:p w14:paraId="784B6D49" w14:textId="75E06569" w:rsidR="00BA16A0" w:rsidRDefault="005225A5" w:rsidP="00BA16A0">
      <w:pPr>
        <w:pStyle w:val="TableParagraph"/>
        <w:ind w:left="3799" w:hanging="3450"/>
        <w:jc w:val="center"/>
        <w:rPr>
          <w:sz w:val="20"/>
        </w:rPr>
      </w:pPr>
      <w:r w:rsidRPr="005225A5">
        <w:rPr>
          <w:noProof/>
          <w:sz w:val="20"/>
        </w:rPr>
        <w:drawing>
          <wp:inline distT="0" distB="0" distL="0" distR="0" wp14:anchorId="3C9F6FD2" wp14:editId="78C4B6F1">
            <wp:extent cx="5193826" cy="4934553"/>
            <wp:effectExtent l="0" t="0" r="6985" b="0"/>
            <wp:docPr id="1422551118" name="Picture 1422551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07965" cy="4947987"/>
                    </a:xfrm>
                    <a:prstGeom prst="rect">
                      <a:avLst/>
                    </a:prstGeom>
                  </pic:spPr>
                </pic:pic>
              </a:graphicData>
            </a:graphic>
          </wp:inline>
        </w:drawing>
      </w:r>
    </w:p>
    <w:p w14:paraId="00AC7246" w14:textId="5BB6C000" w:rsidR="00BA16A0" w:rsidRDefault="00BA16A0" w:rsidP="00BA16A0">
      <w:pPr>
        <w:pStyle w:val="TableParagraph"/>
        <w:spacing w:before="169"/>
        <w:ind w:left="102" w:right="8"/>
        <w:jc w:val="center"/>
        <w:rPr>
          <w:sz w:val="28"/>
        </w:rPr>
      </w:pPr>
      <w:r>
        <w:rPr>
          <w:sz w:val="28"/>
        </w:rPr>
        <w:t>Рисунок</w:t>
      </w:r>
      <w:r>
        <w:rPr>
          <w:spacing w:val="-8"/>
          <w:sz w:val="28"/>
        </w:rPr>
        <w:t xml:space="preserve"> </w:t>
      </w:r>
      <w:r w:rsidR="00811DB2">
        <w:rPr>
          <w:sz w:val="28"/>
        </w:rPr>
        <w:t>В</w:t>
      </w:r>
      <w:r>
        <w:rPr>
          <w:sz w:val="28"/>
        </w:rPr>
        <w:t>.2</w:t>
      </w:r>
      <w:r>
        <w:rPr>
          <w:spacing w:val="-8"/>
          <w:sz w:val="28"/>
        </w:rPr>
        <w:t xml:space="preserve"> </w:t>
      </w:r>
      <w:r>
        <w:rPr>
          <w:sz w:val="28"/>
        </w:rPr>
        <w:t>–</w:t>
      </w:r>
      <w:r>
        <w:rPr>
          <w:spacing w:val="-5"/>
          <w:sz w:val="28"/>
        </w:rPr>
        <w:t xml:space="preserve"> </w:t>
      </w:r>
      <w:r w:rsidRPr="00491745">
        <w:rPr>
          <w:sz w:val="28"/>
          <w:szCs w:val="28"/>
          <w:shd w:val="clear" w:color="auto" w:fill="FFFFFF"/>
        </w:rPr>
        <w:t>Разработка пользовательских историй</w:t>
      </w:r>
      <w:r>
        <w:rPr>
          <w:sz w:val="28"/>
          <w:szCs w:val="28"/>
          <w:shd w:val="clear" w:color="auto" w:fill="FFFFFF"/>
        </w:rPr>
        <w:t xml:space="preserve"> 2</w:t>
      </w:r>
    </w:p>
    <w:p w14:paraId="185C73EB" w14:textId="1B426E6D" w:rsidR="004C3377" w:rsidRDefault="004C3377">
      <w:pPr>
        <w:jc w:val="left"/>
      </w:pPr>
      <w:r>
        <w:br w:type="page"/>
      </w:r>
    </w:p>
    <w:p w14:paraId="0360B570" w14:textId="2505FE3F" w:rsidR="0036131D" w:rsidRPr="004C3377" w:rsidRDefault="0036131D" w:rsidP="0036131D">
      <w:pPr>
        <w:pStyle w:val="Heading1"/>
        <w:ind w:firstLine="0"/>
        <w:jc w:val="center"/>
      </w:pPr>
      <w:bookmarkStart w:id="8" w:name="_Toc166750550"/>
      <w:bookmarkStart w:id="9" w:name="_Toc167144244"/>
      <w:bookmarkStart w:id="10" w:name="_Toc169686421"/>
      <w:r w:rsidRPr="004C3377">
        <w:lastRenderedPageBreak/>
        <w:t xml:space="preserve">ПРИЛОЖЕНИЕ </w:t>
      </w:r>
      <w:r w:rsidR="00811DB2">
        <w:t>Г</w:t>
      </w:r>
    </w:p>
    <w:p w14:paraId="301D488E" w14:textId="77777777" w:rsidR="0036131D" w:rsidRPr="004C3377" w:rsidRDefault="0036131D" w:rsidP="0036131D">
      <w:pPr>
        <w:spacing w:line="360" w:lineRule="auto"/>
        <w:jc w:val="center"/>
        <w:rPr>
          <w:b/>
          <w:color w:val="000000" w:themeColor="text1"/>
        </w:rPr>
      </w:pPr>
      <w:r w:rsidRPr="004C3377">
        <w:rPr>
          <w:b/>
          <w:color w:val="000000" w:themeColor="text1"/>
        </w:rPr>
        <w:t>(обязательное)</w:t>
      </w:r>
    </w:p>
    <w:p w14:paraId="6E753245" w14:textId="6A8E7AD6" w:rsidR="0036131D" w:rsidRDefault="0036131D" w:rsidP="0036131D">
      <w:pPr>
        <w:shd w:val="clear" w:color="auto" w:fill="FFFFFF"/>
        <w:tabs>
          <w:tab w:val="left" w:pos="1134"/>
        </w:tabs>
        <w:spacing w:line="360" w:lineRule="auto"/>
        <w:jc w:val="center"/>
        <w:rPr>
          <w:b/>
          <w:color w:val="000000" w:themeColor="text1"/>
        </w:rPr>
      </w:pPr>
      <w:r>
        <w:rPr>
          <w:b/>
          <w:color w:val="000000" w:themeColor="text1"/>
        </w:rPr>
        <w:t>Создание базы данных</w:t>
      </w:r>
    </w:p>
    <w:p w14:paraId="770B5362" w14:textId="088AC92C" w:rsidR="00811DB2" w:rsidRDefault="00811DB2" w:rsidP="0036131D">
      <w:pPr>
        <w:shd w:val="clear" w:color="auto" w:fill="FFFFFF"/>
        <w:tabs>
          <w:tab w:val="left" w:pos="1134"/>
        </w:tabs>
        <w:spacing w:line="360" w:lineRule="auto"/>
        <w:jc w:val="center"/>
        <w:rPr>
          <w:b/>
          <w:color w:val="000000" w:themeColor="text1"/>
        </w:rPr>
      </w:pPr>
    </w:p>
    <w:p w14:paraId="4F54461F" w14:textId="676542D5" w:rsidR="00811DB2" w:rsidRDefault="00CF4162" w:rsidP="0036131D">
      <w:pPr>
        <w:shd w:val="clear" w:color="auto" w:fill="FFFFFF"/>
        <w:tabs>
          <w:tab w:val="left" w:pos="1134"/>
        </w:tabs>
        <w:spacing w:line="360" w:lineRule="auto"/>
        <w:jc w:val="center"/>
        <w:rPr>
          <w:b/>
          <w:color w:val="000000" w:themeColor="text1"/>
        </w:rPr>
      </w:pPr>
      <w:r w:rsidRPr="00CF4162">
        <w:rPr>
          <w:b/>
          <w:noProof/>
          <w:color w:val="000000" w:themeColor="text1"/>
        </w:rPr>
        <w:drawing>
          <wp:inline distT="0" distB="0" distL="0" distR="0" wp14:anchorId="32C1C477" wp14:editId="1526313C">
            <wp:extent cx="5008365" cy="1704975"/>
            <wp:effectExtent l="0" t="0" r="190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15763" cy="1707494"/>
                    </a:xfrm>
                    <a:prstGeom prst="rect">
                      <a:avLst/>
                    </a:prstGeom>
                  </pic:spPr>
                </pic:pic>
              </a:graphicData>
            </a:graphic>
          </wp:inline>
        </w:drawing>
      </w:r>
    </w:p>
    <w:p w14:paraId="75E0B69F" w14:textId="3EF3202A" w:rsidR="00811DB2" w:rsidRDefault="00811DB2" w:rsidP="0036131D">
      <w:pPr>
        <w:shd w:val="clear" w:color="auto" w:fill="FFFFFF"/>
        <w:tabs>
          <w:tab w:val="left" w:pos="1134"/>
        </w:tabs>
        <w:spacing w:line="360" w:lineRule="auto"/>
        <w:jc w:val="center"/>
        <w:rPr>
          <w:b/>
          <w:color w:val="000000" w:themeColor="text1"/>
        </w:rPr>
      </w:pPr>
    </w:p>
    <w:p w14:paraId="1025B631" w14:textId="039D632A" w:rsidR="00811DB2" w:rsidRDefault="00811DB2" w:rsidP="0036131D">
      <w:pPr>
        <w:shd w:val="clear" w:color="auto" w:fill="FFFFFF"/>
        <w:tabs>
          <w:tab w:val="left" w:pos="1134"/>
        </w:tabs>
        <w:spacing w:line="360" w:lineRule="auto"/>
        <w:jc w:val="center"/>
        <w:rPr>
          <w:bCs/>
          <w:color w:val="000000" w:themeColor="text1"/>
        </w:rPr>
      </w:pPr>
      <w:r w:rsidRPr="00811DB2">
        <w:rPr>
          <w:bCs/>
          <w:color w:val="000000" w:themeColor="text1"/>
        </w:rPr>
        <w:t>Рисунок</w:t>
      </w:r>
      <w:r>
        <w:rPr>
          <w:bCs/>
          <w:color w:val="000000" w:themeColor="text1"/>
        </w:rPr>
        <w:t xml:space="preserve"> Г.1 – Таблица «</w:t>
      </w:r>
      <w:r w:rsidR="00CF4162">
        <w:rPr>
          <w:bCs/>
          <w:color w:val="000000" w:themeColor="text1"/>
          <w:lang w:val="en-US"/>
        </w:rPr>
        <w:t>Order</w:t>
      </w:r>
      <w:r>
        <w:rPr>
          <w:bCs/>
          <w:color w:val="000000" w:themeColor="text1"/>
        </w:rPr>
        <w:t>»</w:t>
      </w:r>
    </w:p>
    <w:p w14:paraId="214C200E" w14:textId="0076891D" w:rsidR="00811DB2" w:rsidRDefault="00811DB2" w:rsidP="0036131D">
      <w:pPr>
        <w:shd w:val="clear" w:color="auto" w:fill="FFFFFF"/>
        <w:tabs>
          <w:tab w:val="left" w:pos="1134"/>
        </w:tabs>
        <w:spacing w:line="360" w:lineRule="auto"/>
        <w:jc w:val="center"/>
        <w:rPr>
          <w:bCs/>
          <w:color w:val="000000" w:themeColor="text1"/>
        </w:rPr>
      </w:pPr>
    </w:p>
    <w:p w14:paraId="4B19C26F" w14:textId="6796960C" w:rsidR="00811DB2" w:rsidRDefault="00CF4162" w:rsidP="00811DB2">
      <w:pPr>
        <w:shd w:val="clear" w:color="auto" w:fill="FFFFFF"/>
        <w:tabs>
          <w:tab w:val="left" w:pos="1134"/>
        </w:tabs>
        <w:spacing w:line="360" w:lineRule="auto"/>
        <w:jc w:val="center"/>
        <w:rPr>
          <w:bCs/>
          <w:color w:val="000000" w:themeColor="text1"/>
        </w:rPr>
      </w:pPr>
      <w:r w:rsidRPr="00CF4162">
        <w:rPr>
          <w:bCs/>
          <w:noProof/>
          <w:color w:val="000000" w:themeColor="text1"/>
        </w:rPr>
        <w:drawing>
          <wp:inline distT="0" distB="0" distL="0" distR="0" wp14:anchorId="34CC0EF6" wp14:editId="1366BE13">
            <wp:extent cx="5563376" cy="146705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63376" cy="1467055"/>
                    </a:xfrm>
                    <a:prstGeom prst="rect">
                      <a:avLst/>
                    </a:prstGeom>
                  </pic:spPr>
                </pic:pic>
              </a:graphicData>
            </a:graphic>
          </wp:inline>
        </w:drawing>
      </w:r>
    </w:p>
    <w:p w14:paraId="17073E93" w14:textId="77777777" w:rsidR="00CF4162" w:rsidRDefault="00CF4162" w:rsidP="00811DB2">
      <w:pPr>
        <w:shd w:val="clear" w:color="auto" w:fill="FFFFFF"/>
        <w:tabs>
          <w:tab w:val="left" w:pos="1134"/>
        </w:tabs>
        <w:spacing w:line="360" w:lineRule="auto"/>
        <w:jc w:val="center"/>
        <w:rPr>
          <w:bCs/>
          <w:color w:val="000000" w:themeColor="text1"/>
        </w:rPr>
      </w:pPr>
    </w:p>
    <w:p w14:paraId="1CE3936E" w14:textId="2DEF58A5" w:rsidR="00811DB2" w:rsidRDefault="00811DB2" w:rsidP="0036131D">
      <w:pPr>
        <w:shd w:val="clear" w:color="auto" w:fill="FFFFFF"/>
        <w:tabs>
          <w:tab w:val="left" w:pos="1134"/>
        </w:tabs>
        <w:spacing w:line="360" w:lineRule="auto"/>
        <w:jc w:val="center"/>
        <w:rPr>
          <w:bCs/>
          <w:color w:val="000000" w:themeColor="text1"/>
        </w:rPr>
      </w:pPr>
      <w:r>
        <w:rPr>
          <w:bCs/>
          <w:color w:val="000000" w:themeColor="text1"/>
        </w:rPr>
        <w:t>Рисунок Г.2 – Таблица «</w:t>
      </w:r>
      <w:r w:rsidR="00CF4162">
        <w:rPr>
          <w:bCs/>
          <w:color w:val="000000" w:themeColor="text1"/>
          <w:lang w:val="en-US"/>
        </w:rPr>
        <w:t>Product</w:t>
      </w:r>
      <w:r>
        <w:rPr>
          <w:bCs/>
          <w:color w:val="000000" w:themeColor="text1"/>
        </w:rPr>
        <w:t>»</w:t>
      </w:r>
    </w:p>
    <w:p w14:paraId="6B419AD5" w14:textId="4EDDBE43" w:rsidR="00811DB2" w:rsidRDefault="00811DB2" w:rsidP="0036131D">
      <w:pPr>
        <w:shd w:val="clear" w:color="auto" w:fill="FFFFFF"/>
        <w:tabs>
          <w:tab w:val="left" w:pos="1134"/>
        </w:tabs>
        <w:spacing w:line="360" w:lineRule="auto"/>
        <w:jc w:val="center"/>
        <w:rPr>
          <w:bCs/>
          <w:color w:val="000000" w:themeColor="text1"/>
        </w:rPr>
      </w:pPr>
    </w:p>
    <w:p w14:paraId="2BD8E4EF" w14:textId="0553E14B" w:rsidR="00811DB2" w:rsidRPr="00811DB2" w:rsidRDefault="00CF4162" w:rsidP="0036131D">
      <w:pPr>
        <w:shd w:val="clear" w:color="auto" w:fill="FFFFFF"/>
        <w:tabs>
          <w:tab w:val="left" w:pos="1134"/>
        </w:tabs>
        <w:spacing w:line="360" w:lineRule="auto"/>
        <w:jc w:val="center"/>
        <w:rPr>
          <w:bCs/>
          <w:color w:val="000000" w:themeColor="text1"/>
        </w:rPr>
      </w:pPr>
      <w:r w:rsidRPr="00CF4162">
        <w:rPr>
          <w:bCs/>
          <w:noProof/>
          <w:color w:val="000000" w:themeColor="text1"/>
        </w:rPr>
        <w:drawing>
          <wp:inline distT="0" distB="0" distL="0" distR="0" wp14:anchorId="7DF6BFDA" wp14:editId="248236E9">
            <wp:extent cx="5242359" cy="85915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45072" cy="859600"/>
                    </a:xfrm>
                    <a:prstGeom prst="rect">
                      <a:avLst/>
                    </a:prstGeom>
                  </pic:spPr>
                </pic:pic>
              </a:graphicData>
            </a:graphic>
          </wp:inline>
        </w:drawing>
      </w:r>
    </w:p>
    <w:p w14:paraId="3C7B38F8" w14:textId="77777777" w:rsidR="0036131D" w:rsidRDefault="0036131D" w:rsidP="00AB5138">
      <w:pPr>
        <w:pStyle w:val="Heading1"/>
        <w:jc w:val="center"/>
      </w:pPr>
    </w:p>
    <w:p w14:paraId="05F87CA1" w14:textId="04B3239A" w:rsidR="00CF4162" w:rsidRDefault="00CF4162" w:rsidP="00CF4162">
      <w:pPr>
        <w:shd w:val="clear" w:color="auto" w:fill="FFFFFF"/>
        <w:tabs>
          <w:tab w:val="left" w:pos="1134"/>
        </w:tabs>
        <w:spacing w:line="360" w:lineRule="auto"/>
        <w:jc w:val="center"/>
        <w:rPr>
          <w:bCs/>
          <w:color w:val="000000" w:themeColor="text1"/>
        </w:rPr>
      </w:pPr>
      <w:r>
        <w:rPr>
          <w:bCs/>
          <w:color w:val="000000" w:themeColor="text1"/>
        </w:rPr>
        <w:t>Рисунок Г.3 – Таблица «</w:t>
      </w:r>
      <w:r>
        <w:rPr>
          <w:bCs/>
          <w:color w:val="000000" w:themeColor="text1"/>
          <w:lang w:val="en-US"/>
        </w:rPr>
        <w:t>User</w:t>
      </w:r>
      <w:r>
        <w:rPr>
          <w:bCs/>
          <w:color w:val="000000" w:themeColor="text1"/>
        </w:rPr>
        <w:t>»</w:t>
      </w:r>
    </w:p>
    <w:p w14:paraId="25019BB7" w14:textId="77777777" w:rsidR="0036131D" w:rsidRDefault="0036131D" w:rsidP="00AB5138">
      <w:pPr>
        <w:pStyle w:val="Heading1"/>
        <w:jc w:val="center"/>
      </w:pPr>
    </w:p>
    <w:p w14:paraId="52CAFF40" w14:textId="77777777" w:rsidR="0036131D" w:rsidRDefault="0036131D" w:rsidP="00AB5138">
      <w:pPr>
        <w:pStyle w:val="Heading1"/>
        <w:jc w:val="center"/>
      </w:pPr>
    </w:p>
    <w:p w14:paraId="5F2E041D" w14:textId="77777777" w:rsidR="0036131D" w:rsidRDefault="0036131D" w:rsidP="00811DB2">
      <w:pPr>
        <w:pStyle w:val="Heading1"/>
        <w:ind w:firstLine="0"/>
      </w:pPr>
    </w:p>
    <w:p w14:paraId="70C0EFD0" w14:textId="093E7142" w:rsidR="004C3377" w:rsidRPr="004C3377" w:rsidRDefault="004C3377" w:rsidP="00AB5138">
      <w:pPr>
        <w:pStyle w:val="Heading1"/>
        <w:jc w:val="center"/>
      </w:pPr>
      <w:r w:rsidRPr="004C3377">
        <w:lastRenderedPageBreak/>
        <w:t xml:space="preserve">ПРИЛОЖЕНИЕ </w:t>
      </w:r>
      <w:bookmarkEnd w:id="8"/>
      <w:bookmarkEnd w:id="9"/>
      <w:bookmarkEnd w:id="10"/>
      <w:r w:rsidR="00811DB2">
        <w:t>Д</w:t>
      </w:r>
    </w:p>
    <w:p w14:paraId="34BCE9F0" w14:textId="77777777" w:rsidR="004C3377" w:rsidRPr="004C3377" w:rsidRDefault="004C3377" w:rsidP="00AB5138">
      <w:pPr>
        <w:spacing w:line="360" w:lineRule="auto"/>
        <w:ind w:firstLine="709"/>
        <w:jc w:val="center"/>
        <w:rPr>
          <w:b/>
          <w:color w:val="000000" w:themeColor="text1"/>
        </w:rPr>
      </w:pPr>
      <w:bookmarkStart w:id="11" w:name="_Hlk152152876"/>
      <w:r w:rsidRPr="004C3377">
        <w:rPr>
          <w:b/>
          <w:color w:val="000000" w:themeColor="text1"/>
        </w:rPr>
        <w:t>(обязательное)</w:t>
      </w:r>
      <w:bookmarkEnd w:id="11"/>
    </w:p>
    <w:p w14:paraId="5E92FA20" w14:textId="643E1D3C" w:rsidR="00CB1745" w:rsidRDefault="00BA16A0" w:rsidP="00AB5138">
      <w:pPr>
        <w:shd w:val="clear" w:color="auto" w:fill="FFFFFF"/>
        <w:tabs>
          <w:tab w:val="left" w:pos="1134"/>
        </w:tabs>
        <w:spacing w:line="360" w:lineRule="auto"/>
        <w:ind w:firstLine="709"/>
        <w:jc w:val="center"/>
        <w:rPr>
          <w:b/>
          <w:color w:val="000000" w:themeColor="text1"/>
        </w:rPr>
      </w:pPr>
      <w:r>
        <w:rPr>
          <w:b/>
          <w:color w:val="000000" w:themeColor="text1"/>
        </w:rPr>
        <w:t>Разработка программного решения</w:t>
      </w:r>
    </w:p>
    <w:p w14:paraId="1776E128" w14:textId="62F3E61E" w:rsidR="004C3377" w:rsidRDefault="004C3377" w:rsidP="004C3377">
      <w:pPr>
        <w:shd w:val="clear" w:color="auto" w:fill="FFFFFF"/>
        <w:tabs>
          <w:tab w:val="left" w:pos="1134"/>
        </w:tabs>
        <w:spacing w:line="360" w:lineRule="auto"/>
        <w:jc w:val="center"/>
        <w:rPr>
          <w:b/>
          <w:color w:val="000000" w:themeColor="text1"/>
        </w:rPr>
      </w:pPr>
    </w:p>
    <w:p w14:paraId="65A9F9F8" w14:textId="6DC56FE3" w:rsidR="00434665" w:rsidRDefault="00F81681" w:rsidP="00BA16A0">
      <w:pPr>
        <w:shd w:val="clear" w:color="auto" w:fill="FFFFFF"/>
        <w:tabs>
          <w:tab w:val="left" w:pos="1134"/>
        </w:tabs>
        <w:spacing w:line="360" w:lineRule="auto"/>
        <w:jc w:val="center"/>
      </w:pPr>
      <w:r w:rsidRPr="00F81681">
        <w:drawing>
          <wp:inline distT="0" distB="0" distL="0" distR="0" wp14:anchorId="4A625AD0" wp14:editId="7B8829B3">
            <wp:extent cx="4648200" cy="26356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58820" cy="2641692"/>
                    </a:xfrm>
                    <a:prstGeom prst="rect">
                      <a:avLst/>
                    </a:prstGeom>
                  </pic:spPr>
                </pic:pic>
              </a:graphicData>
            </a:graphic>
          </wp:inline>
        </w:drawing>
      </w:r>
    </w:p>
    <w:p w14:paraId="40C6838E" w14:textId="1AB1B20F" w:rsidR="00BA16A0" w:rsidRDefault="00BA16A0" w:rsidP="00BA16A0">
      <w:pPr>
        <w:shd w:val="clear" w:color="auto" w:fill="FFFFFF"/>
        <w:tabs>
          <w:tab w:val="left" w:pos="1134"/>
        </w:tabs>
        <w:spacing w:line="360" w:lineRule="auto"/>
        <w:jc w:val="center"/>
      </w:pPr>
    </w:p>
    <w:p w14:paraId="2E08AA43" w14:textId="78337C2C" w:rsidR="00BA16A0" w:rsidRDefault="00BA16A0" w:rsidP="00BA16A0">
      <w:pPr>
        <w:shd w:val="clear" w:color="auto" w:fill="FFFFFF"/>
        <w:tabs>
          <w:tab w:val="left" w:pos="1134"/>
        </w:tabs>
        <w:spacing w:line="360" w:lineRule="auto"/>
        <w:jc w:val="center"/>
      </w:pPr>
      <w:r>
        <w:t xml:space="preserve">Рисунок </w:t>
      </w:r>
      <w:r w:rsidR="00811DB2">
        <w:t>Д</w:t>
      </w:r>
      <w:r>
        <w:t>.1 – Окно «Авторизация»</w:t>
      </w:r>
    </w:p>
    <w:p w14:paraId="37FAE7BB" w14:textId="2F98BD10" w:rsidR="00BA16A0" w:rsidRDefault="00BA16A0" w:rsidP="00BA16A0">
      <w:pPr>
        <w:shd w:val="clear" w:color="auto" w:fill="FFFFFF"/>
        <w:tabs>
          <w:tab w:val="left" w:pos="1134"/>
        </w:tabs>
        <w:spacing w:line="360" w:lineRule="auto"/>
        <w:jc w:val="center"/>
      </w:pPr>
    </w:p>
    <w:p w14:paraId="54416648" w14:textId="0C9F0791" w:rsidR="00BA16A0" w:rsidRDefault="00F81681" w:rsidP="00BA16A0">
      <w:pPr>
        <w:shd w:val="clear" w:color="auto" w:fill="FFFFFF"/>
        <w:tabs>
          <w:tab w:val="left" w:pos="1134"/>
        </w:tabs>
        <w:spacing w:line="360" w:lineRule="auto"/>
        <w:jc w:val="center"/>
      </w:pPr>
      <w:r w:rsidRPr="00F81681">
        <w:drawing>
          <wp:inline distT="0" distB="0" distL="0" distR="0" wp14:anchorId="4BF20883" wp14:editId="2E5ACB4C">
            <wp:extent cx="4643473" cy="2661285"/>
            <wp:effectExtent l="0" t="0" r="5080" b="5715"/>
            <wp:docPr id="1422551105" name="Picture 1422551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649312" cy="2664632"/>
                    </a:xfrm>
                    <a:prstGeom prst="rect">
                      <a:avLst/>
                    </a:prstGeom>
                  </pic:spPr>
                </pic:pic>
              </a:graphicData>
            </a:graphic>
          </wp:inline>
        </w:drawing>
      </w:r>
    </w:p>
    <w:p w14:paraId="68D2E3D4" w14:textId="77777777" w:rsidR="00BA16A0" w:rsidRDefault="00BA16A0" w:rsidP="00BA16A0">
      <w:pPr>
        <w:shd w:val="clear" w:color="auto" w:fill="FFFFFF"/>
        <w:tabs>
          <w:tab w:val="left" w:pos="1134"/>
        </w:tabs>
        <w:spacing w:line="360" w:lineRule="auto"/>
        <w:jc w:val="center"/>
      </w:pPr>
    </w:p>
    <w:p w14:paraId="5F1114C5" w14:textId="7DB1D603" w:rsidR="00BA16A0" w:rsidRDefault="00BA16A0" w:rsidP="00BA16A0">
      <w:pPr>
        <w:shd w:val="clear" w:color="auto" w:fill="FFFFFF"/>
        <w:tabs>
          <w:tab w:val="left" w:pos="1134"/>
        </w:tabs>
        <w:spacing w:line="360" w:lineRule="auto"/>
        <w:jc w:val="center"/>
      </w:pPr>
      <w:r>
        <w:t xml:space="preserve">Рисунок </w:t>
      </w:r>
      <w:r w:rsidR="00811DB2">
        <w:t>Д</w:t>
      </w:r>
      <w:r>
        <w:t>.2 – Окно «</w:t>
      </w:r>
      <w:r w:rsidR="00F81681">
        <w:t>Регистрация»</w:t>
      </w:r>
    </w:p>
    <w:p w14:paraId="66FD0CE3" w14:textId="77777777" w:rsidR="006A0618" w:rsidRDefault="006A0618">
      <w:pPr>
        <w:jc w:val="left"/>
      </w:pPr>
      <w:r>
        <w:br w:type="page"/>
      </w:r>
    </w:p>
    <w:p w14:paraId="11ED2714" w14:textId="1AAECCC2" w:rsidR="00434665" w:rsidRPr="00434665" w:rsidRDefault="00434665" w:rsidP="00434665">
      <w:pPr>
        <w:spacing w:line="360" w:lineRule="auto"/>
        <w:jc w:val="right"/>
        <w:rPr>
          <w:b/>
          <w:color w:val="000000" w:themeColor="text1"/>
        </w:rPr>
      </w:pPr>
      <w:r w:rsidRPr="00434665">
        <w:rPr>
          <w:b/>
          <w:color w:val="000000" w:themeColor="text1"/>
        </w:rPr>
        <w:lastRenderedPageBreak/>
        <w:t xml:space="preserve">Продолжение приложения </w:t>
      </w:r>
      <w:r w:rsidR="00811DB2">
        <w:rPr>
          <w:b/>
          <w:color w:val="000000" w:themeColor="text1"/>
        </w:rPr>
        <w:t>Д</w:t>
      </w:r>
    </w:p>
    <w:p w14:paraId="0E4A9493" w14:textId="5E327390" w:rsidR="00434665" w:rsidRDefault="00434665" w:rsidP="004C3377">
      <w:pPr>
        <w:shd w:val="clear" w:color="auto" w:fill="FFFFFF"/>
        <w:tabs>
          <w:tab w:val="left" w:pos="1134"/>
        </w:tabs>
        <w:spacing w:line="360" w:lineRule="auto"/>
        <w:jc w:val="center"/>
      </w:pPr>
    </w:p>
    <w:p w14:paraId="7413EFEA" w14:textId="68FA2B99" w:rsidR="00920C67" w:rsidRDefault="00F81681" w:rsidP="004C3377">
      <w:pPr>
        <w:shd w:val="clear" w:color="auto" w:fill="FFFFFF"/>
        <w:tabs>
          <w:tab w:val="left" w:pos="1134"/>
        </w:tabs>
        <w:spacing w:line="360" w:lineRule="auto"/>
        <w:jc w:val="center"/>
      </w:pPr>
      <w:r w:rsidRPr="00F81681">
        <w:drawing>
          <wp:inline distT="0" distB="0" distL="0" distR="0" wp14:anchorId="60676A8A" wp14:editId="27968179">
            <wp:extent cx="5064286" cy="5895340"/>
            <wp:effectExtent l="0" t="0" r="3175" b="0"/>
            <wp:docPr id="1422551106" name="Picture 1422551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69108" cy="5900953"/>
                    </a:xfrm>
                    <a:prstGeom prst="rect">
                      <a:avLst/>
                    </a:prstGeom>
                  </pic:spPr>
                </pic:pic>
              </a:graphicData>
            </a:graphic>
          </wp:inline>
        </w:drawing>
      </w:r>
    </w:p>
    <w:p w14:paraId="489B2F44" w14:textId="2A6C3C3C" w:rsidR="00920C67" w:rsidRDefault="00920C67" w:rsidP="004C3377">
      <w:pPr>
        <w:shd w:val="clear" w:color="auto" w:fill="FFFFFF"/>
        <w:tabs>
          <w:tab w:val="left" w:pos="1134"/>
        </w:tabs>
        <w:spacing w:line="360" w:lineRule="auto"/>
        <w:jc w:val="center"/>
      </w:pPr>
    </w:p>
    <w:p w14:paraId="057DB07E" w14:textId="63808267" w:rsidR="00920C67" w:rsidRDefault="00920C67" w:rsidP="004C3377">
      <w:pPr>
        <w:shd w:val="clear" w:color="auto" w:fill="FFFFFF"/>
        <w:tabs>
          <w:tab w:val="left" w:pos="1134"/>
        </w:tabs>
        <w:spacing w:line="360" w:lineRule="auto"/>
        <w:jc w:val="center"/>
      </w:pPr>
    </w:p>
    <w:p w14:paraId="54178AAD" w14:textId="1D2163E6" w:rsidR="00920C67" w:rsidRDefault="00920C67" w:rsidP="004C3377">
      <w:pPr>
        <w:shd w:val="clear" w:color="auto" w:fill="FFFFFF"/>
        <w:tabs>
          <w:tab w:val="left" w:pos="1134"/>
        </w:tabs>
        <w:spacing w:line="360" w:lineRule="auto"/>
        <w:jc w:val="center"/>
      </w:pPr>
      <w:r>
        <w:t xml:space="preserve">Рисунок </w:t>
      </w:r>
      <w:r w:rsidR="00811DB2">
        <w:t>Д</w:t>
      </w:r>
      <w:r>
        <w:t>.4 – Окно «</w:t>
      </w:r>
      <w:r w:rsidR="00F81681">
        <w:t>Функционал администратора</w:t>
      </w:r>
      <w:r>
        <w:t>»</w:t>
      </w:r>
    </w:p>
    <w:p w14:paraId="2CA5D5A2" w14:textId="77777777" w:rsidR="00F06F33" w:rsidRDefault="00F06F33">
      <w:pPr>
        <w:jc w:val="left"/>
      </w:pPr>
      <w:r>
        <w:br w:type="page"/>
      </w:r>
    </w:p>
    <w:p w14:paraId="408403DB" w14:textId="7D492441" w:rsidR="00F06F33" w:rsidRPr="00434665" w:rsidRDefault="00F06F33" w:rsidP="00F06F33">
      <w:pPr>
        <w:spacing w:line="360" w:lineRule="auto"/>
        <w:jc w:val="right"/>
        <w:rPr>
          <w:b/>
          <w:color w:val="000000" w:themeColor="text1"/>
        </w:rPr>
      </w:pPr>
      <w:r w:rsidRPr="00434665">
        <w:rPr>
          <w:b/>
          <w:color w:val="000000" w:themeColor="text1"/>
        </w:rPr>
        <w:lastRenderedPageBreak/>
        <w:t xml:space="preserve">Продолжение приложения </w:t>
      </w:r>
      <w:r w:rsidR="00811DB2">
        <w:rPr>
          <w:b/>
          <w:color w:val="000000" w:themeColor="text1"/>
        </w:rPr>
        <w:t>Д</w:t>
      </w:r>
    </w:p>
    <w:p w14:paraId="16B1A5B7" w14:textId="77777777" w:rsidR="00F06F33" w:rsidRDefault="00F06F33" w:rsidP="004C3377">
      <w:pPr>
        <w:shd w:val="clear" w:color="auto" w:fill="FFFFFF"/>
        <w:tabs>
          <w:tab w:val="left" w:pos="1134"/>
        </w:tabs>
        <w:spacing w:line="360" w:lineRule="auto"/>
        <w:jc w:val="center"/>
      </w:pPr>
    </w:p>
    <w:p w14:paraId="5A8257F3" w14:textId="3A53AE84" w:rsidR="00920C67" w:rsidRDefault="00F81681" w:rsidP="004C3377">
      <w:pPr>
        <w:shd w:val="clear" w:color="auto" w:fill="FFFFFF"/>
        <w:tabs>
          <w:tab w:val="left" w:pos="1134"/>
        </w:tabs>
        <w:spacing w:line="360" w:lineRule="auto"/>
        <w:jc w:val="center"/>
      </w:pPr>
      <w:r w:rsidRPr="00F81681">
        <w:drawing>
          <wp:inline distT="0" distB="0" distL="0" distR="0" wp14:anchorId="375AE222" wp14:editId="724406F4">
            <wp:extent cx="4972050" cy="5787968"/>
            <wp:effectExtent l="0" t="0" r="0" b="3810"/>
            <wp:docPr id="1422551107" name="Picture 1422551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982509" cy="5800143"/>
                    </a:xfrm>
                    <a:prstGeom prst="rect">
                      <a:avLst/>
                    </a:prstGeom>
                  </pic:spPr>
                </pic:pic>
              </a:graphicData>
            </a:graphic>
          </wp:inline>
        </w:drawing>
      </w:r>
    </w:p>
    <w:p w14:paraId="7F9D73B2" w14:textId="25023A9C" w:rsidR="00920C67" w:rsidRDefault="00920C67" w:rsidP="004C3377">
      <w:pPr>
        <w:shd w:val="clear" w:color="auto" w:fill="FFFFFF"/>
        <w:tabs>
          <w:tab w:val="left" w:pos="1134"/>
        </w:tabs>
        <w:spacing w:line="360" w:lineRule="auto"/>
        <w:jc w:val="center"/>
      </w:pPr>
    </w:p>
    <w:p w14:paraId="4DB51A56" w14:textId="05A531D6" w:rsidR="00920C67" w:rsidRDefault="00920C67" w:rsidP="004C3377">
      <w:pPr>
        <w:shd w:val="clear" w:color="auto" w:fill="FFFFFF"/>
        <w:tabs>
          <w:tab w:val="left" w:pos="1134"/>
        </w:tabs>
        <w:spacing w:line="360" w:lineRule="auto"/>
        <w:jc w:val="center"/>
      </w:pPr>
    </w:p>
    <w:p w14:paraId="2D7582DC" w14:textId="0EA25F8C" w:rsidR="00920C67" w:rsidRDefault="00920C67" w:rsidP="004C3377">
      <w:pPr>
        <w:shd w:val="clear" w:color="auto" w:fill="FFFFFF"/>
        <w:tabs>
          <w:tab w:val="left" w:pos="1134"/>
        </w:tabs>
        <w:spacing w:line="360" w:lineRule="auto"/>
        <w:jc w:val="center"/>
      </w:pPr>
      <w:r>
        <w:t xml:space="preserve">Рисунок </w:t>
      </w:r>
      <w:r w:rsidR="00610F91">
        <w:t>Д</w:t>
      </w:r>
      <w:r>
        <w:t>.6 – Окно «</w:t>
      </w:r>
      <w:r w:rsidR="00F81681">
        <w:t>Функционал курьера» 1</w:t>
      </w:r>
    </w:p>
    <w:p w14:paraId="3072928B" w14:textId="77777777" w:rsidR="00F06F33" w:rsidRDefault="00F06F33">
      <w:pPr>
        <w:jc w:val="left"/>
      </w:pPr>
      <w:r>
        <w:br w:type="page"/>
      </w:r>
    </w:p>
    <w:p w14:paraId="0258FEE5" w14:textId="0F7BC76A" w:rsidR="00F06F33" w:rsidRDefault="00206940" w:rsidP="00F06F33">
      <w:pPr>
        <w:spacing w:line="360" w:lineRule="auto"/>
        <w:jc w:val="right"/>
        <w:rPr>
          <w:b/>
          <w:color w:val="000000" w:themeColor="text1"/>
        </w:rPr>
      </w:pPr>
      <w:r>
        <w:rPr>
          <w:b/>
          <w:color w:val="000000" w:themeColor="text1"/>
        </w:rPr>
        <w:lastRenderedPageBreak/>
        <w:t>Продолжение</w:t>
      </w:r>
      <w:r w:rsidR="00F06F33" w:rsidRPr="00434665">
        <w:rPr>
          <w:b/>
          <w:color w:val="000000" w:themeColor="text1"/>
        </w:rPr>
        <w:t xml:space="preserve"> приложения </w:t>
      </w:r>
      <w:r w:rsidR="00811DB2">
        <w:rPr>
          <w:b/>
          <w:color w:val="000000" w:themeColor="text1"/>
        </w:rPr>
        <w:t>Д</w:t>
      </w:r>
    </w:p>
    <w:p w14:paraId="5B9D535D" w14:textId="77777777" w:rsidR="00F06F33" w:rsidRPr="00434665" w:rsidRDefault="00F06F33" w:rsidP="00F06F33">
      <w:pPr>
        <w:spacing w:line="360" w:lineRule="auto"/>
        <w:jc w:val="right"/>
        <w:rPr>
          <w:b/>
          <w:color w:val="000000" w:themeColor="text1"/>
        </w:rPr>
      </w:pPr>
    </w:p>
    <w:p w14:paraId="64C058BD" w14:textId="3CD608FF" w:rsidR="0036131D" w:rsidRDefault="00F81681" w:rsidP="0036131D">
      <w:pPr>
        <w:jc w:val="center"/>
      </w:pPr>
      <w:r w:rsidRPr="00F81681">
        <w:drawing>
          <wp:inline distT="0" distB="0" distL="0" distR="0" wp14:anchorId="7A23F986" wp14:editId="15F9FB5A">
            <wp:extent cx="4661855" cy="2724150"/>
            <wp:effectExtent l="0" t="0" r="5715" b="0"/>
            <wp:docPr id="1422551114" name="Picture 1422551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667368" cy="2727372"/>
                    </a:xfrm>
                    <a:prstGeom prst="rect">
                      <a:avLst/>
                    </a:prstGeom>
                  </pic:spPr>
                </pic:pic>
              </a:graphicData>
            </a:graphic>
          </wp:inline>
        </w:drawing>
      </w:r>
    </w:p>
    <w:p w14:paraId="5DF561FE" w14:textId="77777777" w:rsidR="0036131D" w:rsidRDefault="0036131D" w:rsidP="0036131D">
      <w:pPr>
        <w:jc w:val="center"/>
      </w:pPr>
    </w:p>
    <w:p w14:paraId="5654D416" w14:textId="58E22881" w:rsidR="0036131D" w:rsidRDefault="0036131D" w:rsidP="00F81681">
      <w:pPr>
        <w:shd w:val="clear" w:color="auto" w:fill="FFFFFF"/>
        <w:tabs>
          <w:tab w:val="left" w:pos="1134"/>
        </w:tabs>
        <w:spacing w:line="360" w:lineRule="auto"/>
        <w:jc w:val="center"/>
      </w:pPr>
      <w:r>
        <w:t xml:space="preserve">Рисунок </w:t>
      </w:r>
      <w:r w:rsidR="00610F91">
        <w:t>Д</w:t>
      </w:r>
      <w:r>
        <w:t xml:space="preserve">.7 – </w:t>
      </w:r>
      <w:r w:rsidR="00F81681">
        <w:t>Окно «Функционал к</w:t>
      </w:r>
      <w:r w:rsidR="00F81681">
        <w:t>урьера</w:t>
      </w:r>
      <w:r w:rsidR="00F81681">
        <w:t xml:space="preserve">» </w:t>
      </w:r>
      <w:r w:rsidR="00F81681">
        <w:t>2</w:t>
      </w:r>
    </w:p>
    <w:p w14:paraId="69EEAA53" w14:textId="77777777" w:rsidR="0036131D" w:rsidRDefault="0036131D" w:rsidP="0036131D">
      <w:pPr>
        <w:jc w:val="center"/>
      </w:pPr>
    </w:p>
    <w:p w14:paraId="22E7F20D" w14:textId="0B9A1211" w:rsidR="0036131D" w:rsidRDefault="00F81681" w:rsidP="0036131D">
      <w:pPr>
        <w:jc w:val="center"/>
      </w:pPr>
      <w:r w:rsidRPr="00F81681">
        <w:drawing>
          <wp:inline distT="0" distB="0" distL="0" distR="0" wp14:anchorId="30B3BAF8" wp14:editId="6616C52F">
            <wp:extent cx="4475184" cy="2619375"/>
            <wp:effectExtent l="0" t="0" r="1905" b="0"/>
            <wp:docPr id="1422551115" name="Picture 1422551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486332" cy="2625900"/>
                    </a:xfrm>
                    <a:prstGeom prst="rect">
                      <a:avLst/>
                    </a:prstGeom>
                  </pic:spPr>
                </pic:pic>
              </a:graphicData>
            </a:graphic>
          </wp:inline>
        </w:drawing>
      </w:r>
    </w:p>
    <w:p w14:paraId="4FB7E75D" w14:textId="77777777" w:rsidR="0036131D" w:rsidRDefault="0036131D" w:rsidP="0036131D">
      <w:pPr>
        <w:jc w:val="center"/>
      </w:pPr>
    </w:p>
    <w:p w14:paraId="4A9D2CB1" w14:textId="316AE6E5" w:rsidR="00584A22" w:rsidRDefault="0036131D" w:rsidP="0036131D">
      <w:pPr>
        <w:jc w:val="center"/>
      </w:pPr>
      <w:r>
        <w:t xml:space="preserve">Рисунок </w:t>
      </w:r>
      <w:r w:rsidR="00610F91">
        <w:t>Д</w:t>
      </w:r>
      <w:r>
        <w:t>.8 – Окно «</w:t>
      </w:r>
      <w:r w:rsidR="00206940">
        <w:t>Функционал клиента</w:t>
      </w:r>
      <w:r>
        <w:t>»</w:t>
      </w:r>
      <w:r w:rsidR="00206940">
        <w:t xml:space="preserve"> 1</w:t>
      </w:r>
      <w:r w:rsidR="00584A22">
        <w:br w:type="page"/>
      </w:r>
    </w:p>
    <w:p w14:paraId="1A9DE69B" w14:textId="77777777" w:rsidR="00206940" w:rsidRDefault="00206940" w:rsidP="00206940">
      <w:pPr>
        <w:spacing w:line="360" w:lineRule="auto"/>
        <w:jc w:val="right"/>
        <w:rPr>
          <w:b/>
          <w:color w:val="000000" w:themeColor="text1"/>
        </w:rPr>
      </w:pPr>
      <w:bookmarkStart w:id="12" w:name="_Toc169686422"/>
      <w:r>
        <w:rPr>
          <w:b/>
          <w:color w:val="000000" w:themeColor="text1"/>
        </w:rPr>
        <w:lastRenderedPageBreak/>
        <w:t>Окончание</w:t>
      </w:r>
      <w:r w:rsidRPr="00434665">
        <w:rPr>
          <w:b/>
          <w:color w:val="000000" w:themeColor="text1"/>
        </w:rPr>
        <w:t xml:space="preserve"> приложения </w:t>
      </w:r>
      <w:r>
        <w:rPr>
          <w:b/>
          <w:color w:val="000000" w:themeColor="text1"/>
        </w:rPr>
        <w:t>Д</w:t>
      </w:r>
    </w:p>
    <w:p w14:paraId="4C133350" w14:textId="77777777" w:rsidR="00206940" w:rsidRDefault="00206940" w:rsidP="00811DB2">
      <w:pPr>
        <w:pStyle w:val="Heading1"/>
        <w:ind w:firstLine="0"/>
        <w:jc w:val="center"/>
      </w:pPr>
    </w:p>
    <w:p w14:paraId="19CFA047" w14:textId="3FFD35BF" w:rsidR="00206940" w:rsidRDefault="00206940" w:rsidP="00811DB2">
      <w:pPr>
        <w:pStyle w:val="Heading1"/>
        <w:ind w:firstLine="0"/>
        <w:jc w:val="center"/>
      </w:pPr>
      <w:r w:rsidRPr="00206940">
        <w:drawing>
          <wp:inline distT="0" distB="0" distL="0" distR="0" wp14:anchorId="7003B760" wp14:editId="41B2D63C">
            <wp:extent cx="4714875" cy="2675492"/>
            <wp:effectExtent l="0" t="0" r="0" b="0"/>
            <wp:docPr id="1422551119" name="Picture 1422551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720176" cy="2678500"/>
                    </a:xfrm>
                    <a:prstGeom prst="rect">
                      <a:avLst/>
                    </a:prstGeom>
                  </pic:spPr>
                </pic:pic>
              </a:graphicData>
            </a:graphic>
          </wp:inline>
        </w:drawing>
      </w:r>
    </w:p>
    <w:p w14:paraId="5B2F6F3B" w14:textId="77777777" w:rsidR="00206940" w:rsidRDefault="00206940" w:rsidP="00811DB2">
      <w:pPr>
        <w:pStyle w:val="Heading1"/>
        <w:ind w:firstLine="0"/>
        <w:jc w:val="center"/>
      </w:pPr>
    </w:p>
    <w:p w14:paraId="1A97AA46" w14:textId="5E3B6A88" w:rsidR="00206940" w:rsidRDefault="00206940" w:rsidP="00811DB2">
      <w:pPr>
        <w:pStyle w:val="Heading1"/>
        <w:ind w:firstLine="0"/>
        <w:jc w:val="center"/>
        <w:rPr>
          <w:b w:val="0"/>
          <w:bCs/>
        </w:rPr>
      </w:pPr>
      <w:r w:rsidRPr="00206940">
        <w:rPr>
          <w:b w:val="0"/>
          <w:bCs/>
        </w:rPr>
        <w:t>Рисунок Д.</w:t>
      </w:r>
      <w:r>
        <w:rPr>
          <w:b w:val="0"/>
          <w:bCs/>
        </w:rPr>
        <w:t>9</w:t>
      </w:r>
      <w:r w:rsidRPr="00206940">
        <w:rPr>
          <w:b w:val="0"/>
          <w:bCs/>
        </w:rPr>
        <w:t xml:space="preserve"> – Окно «Функционал клиента» </w:t>
      </w:r>
      <w:r>
        <w:rPr>
          <w:b w:val="0"/>
          <w:bCs/>
        </w:rPr>
        <w:t>2</w:t>
      </w:r>
    </w:p>
    <w:p w14:paraId="2872DD2B" w14:textId="599B7477" w:rsidR="00206940" w:rsidRDefault="00206940" w:rsidP="00206940"/>
    <w:p w14:paraId="3BCFDBC3" w14:textId="1E2F4816" w:rsidR="00206940" w:rsidRDefault="00206940" w:rsidP="00206940">
      <w:pPr>
        <w:jc w:val="center"/>
      </w:pPr>
      <w:r w:rsidRPr="00206940">
        <w:drawing>
          <wp:inline distT="0" distB="0" distL="0" distR="0" wp14:anchorId="7F2FD34A" wp14:editId="68C9BB9C">
            <wp:extent cx="3124636" cy="2953162"/>
            <wp:effectExtent l="0" t="0" r="0" b="0"/>
            <wp:docPr id="1422551120" name="Picture 1422551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124636" cy="2953162"/>
                    </a:xfrm>
                    <a:prstGeom prst="rect">
                      <a:avLst/>
                    </a:prstGeom>
                  </pic:spPr>
                </pic:pic>
              </a:graphicData>
            </a:graphic>
          </wp:inline>
        </w:drawing>
      </w:r>
    </w:p>
    <w:p w14:paraId="16ED2380" w14:textId="4E86391C" w:rsidR="00206940" w:rsidRDefault="00206940" w:rsidP="00206940">
      <w:pPr>
        <w:jc w:val="center"/>
      </w:pPr>
    </w:p>
    <w:p w14:paraId="0E49C50F" w14:textId="5C66D03E" w:rsidR="00206940" w:rsidRPr="00206940" w:rsidRDefault="00206940" w:rsidP="00206940">
      <w:pPr>
        <w:jc w:val="center"/>
        <w:rPr>
          <w:lang w:val="en-US"/>
        </w:rPr>
      </w:pPr>
      <w:r>
        <w:t xml:space="preserve">Рисунок Д.10 – Разработка </w:t>
      </w:r>
      <w:r>
        <w:rPr>
          <w:lang w:val="en-US"/>
        </w:rPr>
        <w:t>API</w:t>
      </w:r>
    </w:p>
    <w:p w14:paraId="156927E7" w14:textId="77777777" w:rsidR="00206940" w:rsidRDefault="00206940" w:rsidP="00811DB2">
      <w:pPr>
        <w:pStyle w:val="Heading1"/>
        <w:ind w:firstLine="0"/>
        <w:jc w:val="center"/>
      </w:pPr>
    </w:p>
    <w:p w14:paraId="0BB87FD9" w14:textId="77777777" w:rsidR="00206940" w:rsidRDefault="00206940" w:rsidP="00811DB2">
      <w:pPr>
        <w:pStyle w:val="Heading1"/>
        <w:ind w:firstLine="0"/>
        <w:jc w:val="center"/>
      </w:pPr>
    </w:p>
    <w:p w14:paraId="5EB09220" w14:textId="77777777" w:rsidR="00206940" w:rsidRDefault="00206940" w:rsidP="00811DB2">
      <w:pPr>
        <w:pStyle w:val="Heading1"/>
        <w:ind w:firstLine="0"/>
        <w:jc w:val="center"/>
      </w:pPr>
    </w:p>
    <w:p w14:paraId="31BCF68B" w14:textId="77777777" w:rsidR="00206940" w:rsidRDefault="00206940" w:rsidP="00811DB2">
      <w:pPr>
        <w:pStyle w:val="Heading1"/>
        <w:ind w:firstLine="0"/>
        <w:jc w:val="center"/>
      </w:pPr>
    </w:p>
    <w:p w14:paraId="0EA2B367" w14:textId="77777777" w:rsidR="00206940" w:rsidRDefault="00206940" w:rsidP="00206940">
      <w:pPr>
        <w:pStyle w:val="Heading1"/>
        <w:ind w:firstLine="0"/>
      </w:pPr>
    </w:p>
    <w:p w14:paraId="640FFC2B" w14:textId="377E983A" w:rsidR="00811DB2" w:rsidRPr="004C3377" w:rsidRDefault="00811DB2" w:rsidP="00811DB2">
      <w:pPr>
        <w:pStyle w:val="Heading1"/>
        <w:ind w:firstLine="0"/>
        <w:jc w:val="center"/>
      </w:pPr>
      <w:r w:rsidRPr="004C3377">
        <w:lastRenderedPageBreak/>
        <w:t xml:space="preserve">ПРИЛОЖЕНИЕ </w:t>
      </w:r>
      <w:r w:rsidR="0023005E">
        <w:t>Е</w:t>
      </w:r>
    </w:p>
    <w:p w14:paraId="5449E9E4" w14:textId="77777777" w:rsidR="00811DB2" w:rsidRPr="004C3377" w:rsidRDefault="00811DB2" w:rsidP="00811DB2">
      <w:pPr>
        <w:spacing w:line="360" w:lineRule="auto"/>
        <w:jc w:val="center"/>
        <w:rPr>
          <w:b/>
          <w:color w:val="000000" w:themeColor="text1"/>
        </w:rPr>
      </w:pPr>
      <w:r w:rsidRPr="004C3377">
        <w:rPr>
          <w:b/>
          <w:color w:val="000000" w:themeColor="text1"/>
        </w:rPr>
        <w:t>(обязательное)</w:t>
      </w:r>
    </w:p>
    <w:p w14:paraId="329EBBBA" w14:textId="367D9E3D" w:rsidR="00811DB2" w:rsidRDefault="00811DB2" w:rsidP="00811DB2">
      <w:pPr>
        <w:shd w:val="clear" w:color="auto" w:fill="FFFFFF"/>
        <w:tabs>
          <w:tab w:val="left" w:pos="1134"/>
        </w:tabs>
        <w:spacing w:line="360" w:lineRule="auto"/>
        <w:jc w:val="center"/>
        <w:rPr>
          <w:b/>
          <w:color w:val="000000" w:themeColor="text1"/>
        </w:rPr>
      </w:pPr>
      <w:r>
        <w:rPr>
          <w:b/>
          <w:color w:val="000000" w:themeColor="text1"/>
        </w:rPr>
        <w:t>Выполнение тестирования</w:t>
      </w:r>
    </w:p>
    <w:p w14:paraId="0C2C4C67" w14:textId="3E211865" w:rsidR="0023005E" w:rsidRDefault="0023005E" w:rsidP="00811DB2">
      <w:pPr>
        <w:shd w:val="clear" w:color="auto" w:fill="FFFFFF"/>
        <w:tabs>
          <w:tab w:val="left" w:pos="1134"/>
        </w:tabs>
        <w:spacing w:line="360" w:lineRule="auto"/>
        <w:jc w:val="center"/>
        <w:rPr>
          <w:b/>
          <w:color w:val="000000" w:themeColor="text1"/>
        </w:rPr>
      </w:pPr>
    </w:p>
    <w:p w14:paraId="16B1BC53" w14:textId="4C1CAC7E" w:rsidR="0023005E" w:rsidRDefault="00923E8A" w:rsidP="00811DB2">
      <w:pPr>
        <w:shd w:val="clear" w:color="auto" w:fill="FFFFFF"/>
        <w:tabs>
          <w:tab w:val="left" w:pos="1134"/>
        </w:tabs>
        <w:spacing w:line="360" w:lineRule="auto"/>
        <w:jc w:val="center"/>
        <w:rPr>
          <w:b/>
          <w:color w:val="000000" w:themeColor="text1"/>
        </w:rPr>
      </w:pPr>
      <w:r w:rsidRPr="00923E8A">
        <w:rPr>
          <w:b/>
          <w:noProof/>
          <w:color w:val="000000" w:themeColor="text1"/>
        </w:rPr>
        <w:drawing>
          <wp:inline distT="0" distB="0" distL="0" distR="0" wp14:anchorId="03122B2E" wp14:editId="35554825">
            <wp:extent cx="2909570" cy="2845568"/>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934128" cy="2869586"/>
                    </a:xfrm>
                    <a:prstGeom prst="rect">
                      <a:avLst/>
                    </a:prstGeom>
                  </pic:spPr>
                </pic:pic>
              </a:graphicData>
            </a:graphic>
          </wp:inline>
        </w:drawing>
      </w:r>
    </w:p>
    <w:p w14:paraId="1E734461" w14:textId="0E3CB886" w:rsidR="0023005E" w:rsidRDefault="0023005E" w:rsidP="00811DB2">
      <w:pPr>
        <w:shd w:val="clear" w:color="auto" w:fill="FFFFFF"/>
        <w:tabs>
          <w:tab w:val="left" w:pos="1134"/>
        </w:tabs>
        <w:spacing w:line="360" w:lineRule="auto"/>
        <w:jc w:val="center"/>
        <w:rPr>
          <w:bCs/>
          <w:color w:val="000000" w:themeColor="text1"/>
        </w:rPr>
      </w:pPr>
      <w:r w:rsidRPr="0023005E">
        <w:rPr>
          <w:bCs/>
          <w:color w:val="000000" w:themeColor="text1"/>
        </w:rPr>
        <w:t>Рисунок</w:t>
      </w:r>
      <w:r>
        <w:rPr>
          <w:bCs/>
          <w:color w:val="000000" w:themeColor="text1"/>
        </w:rPr>
        <w:t xml:space="preserve"> Е.1 – Тестовый сценарий 1</w:t>
      </w:r>
    </w:p>
    <w:p w14:paraId="4A7FAD31" w14:textId="26488990" w:rsidR="0023005E" w:rsidRDefault="0023005E" w:rsidP="00811DB2">
      <w:pPr>
        <w:shd w:val="clear" w:color="auto" w:fill="FFFFFF"/>
        <w:tabs>
          <w:tab w:val="left" w:pos="1134"/>
        </w:tabs>
        <w:spacing w:line="360" w:lineRule="auto"/>
        <w:jc w:val="center"/>
        <w:rPr>
          <w:bCs/>
          <w:color w:val="000000" w:themeColor="text1"/>
        </w:rPr>
      </w:pPr>
    </w:p>
    <w:p w14:paraId="47D213C2" w14:textId="7352CDC3" w:rsidR="0023005E" w:rsidRDefault="00923E8A" w:rsidP="00811DB2">
      <w:pPr>
        <w:shd w:val="clear" w:color="auto" w:fill="FFFFFF"/>
        <w:tabs>
          <w:tab w:val="left" w:pos="1134"/>
        </w:tabs>
        <w:spacing w:line="360" w:lineRule="auto"/>
        <w:jc w:val="center"/>
        <w:rPr>
          <w:bCs/>
          <w:color w:val="000000" w:themeColor="text1"/>
        </w:rPr>
      </w:pPr>
      <w:r w:rsidRPr="00923E8A">
        <w:rPr>
          <w:bCs/>
          <w:noProof/>
          <w:color w:val="000000" w:themeColor="text1"/>
        </w:rPr>
        <w:drawing>
          <wp:inline distT="0" distB="0" distL="0" distR="0" wp14:anchorId="4AACA4C8" wp14:editId="35ABD509">
            <wp:extent cx="2866622" cy="32385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885183" cy="3259559"/>
                    </a:xfrm>
                    <a:prstGeom prst="rect">
                      <a:avLst/>
                    </a:prstGeom>
                  </pic:spPr>
                </pic:pic>
              </a:graphicData>
            </a:graphic>
          </wp:inline>
        </w:drawing>
      </w:r>
    </w:p>
    <w:p w14:paraId="4F5802A1" w14:textId="7F83A188" w:rsidR="0023005E" w:rsidRDefault="0023005E" w:rsidP="00811DB2">
      <w:pPr>
        <w:shd w:val="clear" w:color="auto" w:fill="FFFFFF"/>
        <w:tabs>
          <w:tab w:val="left" w:pos="1134"/>
        </w:tabs>
        <w:spacing w:line="360" w:lineRule="auto"/>
        <w:jc w:val="center"/>
        <w:rPr>
          <w:bCs/>
          <w:color w:val="000000" w:themeColor="text1"/>
        </w:rPr>
      </w:pPr>
    </w:p>
    <w:p w14:paraId="77D8E20D" w14:textId="6EE3EF4C" w:rsidR="0023005E" w:rsidRPr="0023005E" w:rsidRDefault="0023005E" w:rsidP="00811DB2">
      <w:pPr>
        <w:shd w:val="clear" w:color="auto" w:fill="FFFFFF"/>
        <w:tabs>
          <w:tab w:val="left" w:pos="1134"/>
        </w:tabs>
        <w:spacing w:line="360" w:lineRule="auto"/>
        <w:jc w:val="center"/>
        <w:rPr>
          <w:bCs/>
          <w:color w:val="000000" w:themeColor="text1"/>
        </w:rPr>
      </w:pPr>
      <w:r>
        <w:rPr>
          <w:bCs/>
          <w:color w:val="000000" w:themeColor="text1"/>
        </w:rPr>
        <w:t>Рисунок Е.2 – Тестовый сценарий 2</w:t>
      </w:r>
    </w:p>
    <w:bookmarkEnd w:id="12"/>
    <w:p w14:paraId="6D62E81A" w14:textId="77777777" w:rsidR="0023005E" w:rsidRDefault="0023005E" w:rsidP="00923E8A">
      <w:pPr>
        <w:spacing w:line="360" w:lineRule="auto"/>
      </w:pPr>
    </w:p>
    <w:p w14:paraId="4617482F" w14:textId="39CAAAD4" w:rsidR="00B243DD" w:rsidRDefault="00B243DD" w:rsidP="00B243DD">
      <w:pPr>
        <w:spacing w:line="360" w:lineRule="auto"/>
        <w:jc w:val="right"/>
        <w:rPr>
          <w:b/>
          <w:color w:val="000000" w:themeColor="text1"/>
        </w:rPr>
      </w:pPr>
      <w:r w:rsidRPr="00434665">
        <w:rPr>
          <w:b/>
          <w:color w:val="000000" w:themeColor="text1"/>
        </w:rPr>
        <w:lastRenderedPageBreak/>
        <w:t xml:space="preserve">Продолжение приложения </w:t>
      </w:r>
      <w:r w:rsidR="0023005E">
        <w:rPr>
          <w:b/>
          <w:color w:val="000000" w:themeColor="text1"/>
        </w:rPr>
        <w:t>Е</w:t>
      </w:r>
    </w:p>
    <w:p w14:paraId="7E6FD207" w14:textId="77777777" w:rsidR="00B243DD" w:rsidRDefault="00B243DD">
      <w:pPr>
        <w:jc w:val="left"/>
      </w:pPr>
    </w:p>
    <w:p w14:paraId="52DF18A0" w14:textId="1AC1B9D8" w:rsidR="00B243DD" w:rsidRDefault="00923E8A" w:rsidP="00B243DD">
      <w:pPr>
        <w:shd w:val="clear" w:color="auto" w:fill="FFFFFF"/>
        <w:tabs>
          <w:tab w:val="left" w:pos="1134"/>
        </w:tabs>
        <w:spacing w:line="360" w:lineRule="auto"/>
        <w:ind w:hanging="142"/>
        <w:jc w:val="center"/>
      </w:pPr>
      <w:r w:rsidRPr="00923E8A">
        <w:rPr>
          <w:noProof/>
        </w:rPr>
        <w:drawing>
          <wp:inline distT="0" distB="0" distL="0" distR="0" wp14:anchorId="150359D4" wp14:editId="6E134082">
            <wp:extent cx="2903399" cy="33724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917291" cy="3388621"/>
                    </a:xfrm>
                    <a:prstGeom prst="rect">
                      <a:avLst/>
                    </a:prstGeom>
                  </pic:spPr>
                </pic:pic>
              </a:graphicData>
            </a:graphic>
          </wp:inline>
        </w:drawing>
      </w:r>
    </w:p>
    <w:p w14:paraId="7E339849" w14:textId="7E78AB50" w:rsidR="00B243DD" w:rsidRDefault="00B243DD" w:rsidP="00B243DD">
      <w:pPr>
        <w:shd w:val="clear" w:color="auto" w:fill="FFFFFF"/>
        <w:tabs>
          <w:tab w:val="left" w:pos="1134"/>
        </w:tabs>
        <w:spacing w:line="360" w:lineRule="auto"/>
        <w:ind w:hanging="142"/>
        <w:jc w:val="center"/>
      </w:pPr>
    </w:p>
    <w:p w14:paraId="765117D7" w14:textId="3A16BAB5" w:rsidR="00B243DD" w:rsidRDefault="00B243DD" w:rsidP="00B243DD">
      <w:pPr>
        <w:shd w:val="clear" w:color="auto" w:fill="FFFFFF"/>
        <w:tabs>
          <w:tab w:val="left" w:pos="1134"/>
        </w:tabs>
        <w:spacing w:line="360" w:lineRule="auto"/>
        <w:ind w:hanging="142"/>
        <w:jc w:val="center"/>
      </w:pPr>
      <w:r>
        <w:t xml:space="preserve">Рисунок </w:t>
      </w:r>
      <w:r w:rsidR="0023005E">
        <w:t>Е</w:t>
      </w:r>
      <w:r>
        <w:t xml:space="preserve">.3 – </w:t>
      </w:r>
      <w:r w:rsidR="0023005E">
        <w:t>Тестовый сценарий 3</w:t>
      </w:r>
    </w:p>
    <w:p w14:paraId="59A87125" w14:textId="2E096FF6" w:rsidR="00B243DD" w:rsidRDefault="00B243DD" w:rsidP="00B243DD">
      <w:pPr>
        <w:shd w:val="clear" w:color="auto" w:fill="FFFFFF"/>
        <w:tabs>
          <w:tab w:val="left" w:pos="1134"/>
        </w:tabs>
        <w:spacing w:line="360" w:lineRule="auto"/>
        <w:ind w:hanging="142"/>
        <w:jc w:val="center"/>
      </w:pPr>
    </w:p>
    <w:p w14:paraId="3B18E9D6" w14:textId="28FC2DAD" w:rsidR="00B243DD" w:rsidRDefault="00923E8A" w:rsidP="00B243DD">
      <w:pPr>
        <w:shd w:val="clear" w:color="auto" w:fill="FFFFFF"/>
        <w:tabs>
          <w:tab w:val="left" w:pos="1134"/>
        </w:tabs>
        <w:spacing w:line="360" w:lineRule="auto"/>
        <w:ind w:hanging="142"/>
        <w:jc w:val="center"/>
      </w:pPr>
      <w:r w:rsidRPr="00923E8A">
        <w:rPr>
          <w:noProof/>
        </w:rPr>
        <w:drawing>
          <wp:inline distT="0" distB="0" distL="0" distR="0" wp14:anchorId="6D710F20" wp14:editId="70D234AC">
            <wp:extent cx="2619375" cy="3234906"/>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634807" cy="3253964"/>
                    </a:xfrm>
                    <a:prstGeom prst="rect">
                      <a:avLst/>
                    </a:prstGeom>
                  </pic:spPr>
                </pic:pic>
              </a:graphicData>
            </a:graphic>
          </wp:inline>
        </w:drawing>
      </w:r>
    </w:p>
    <w:p w14:paraId="68FC87EF" w14:textId="3AE51E85" w:rsidR="00B243DD" w:rsidRDefault="00B243DD" w:rsidP="00B243DD">
      <w:pPr>
        <w:shd w:val="clear" w:color="auto" w:fill="FFFFFF"/>
        <w:tabs>
          <w:tab w:val="left" w:pos="1134"/>
        </w:tabs>
        <w:spacing w:line="360" w:lineRule="auto"/>
        <w:ind w:hanging="142"/>
        <w:jc w:val="center"/>
        <w:rPr>
          <w:lang w:val="en-US"/>
        </w:rPr>
      </w:pPr>
    </w:p>
    <w:p w14:paraId="02D0B534" w14:textId="7E7CE3E7" w:rsidR="00B243DD" w:rsidRDefault="00B243DD" w:rsidP="00B243DD">
      <w:pPr>
        <w:shd w:val="clear" w:color="auto" w:fill="FFFFFF"/>
        <w:tabs>
          <w:tab w:val="left" w:pos="1134"/>
        </w:tabs>
        <w:spacing w:line="360" w:lineRule="auto"/>
        <w:ind w:hanging="142"/>
        <w:jc w:val="center"/>
      </w:pPr>
      <w:r>
        <w:t xml:space="preserve">Рисунок </w:t>
      </w:r>
      <w:r w:rsidR="0023005E">
        <w:t>Е</w:t>
      </w:r>
      <w:r>
        <w:t xml:space="preserve">.4 – </w:t>
      </w:r>
      <w:r w:rsidR="0023005E">
        <w:t>Тестовый сценарий 4</w:t>
      </w:r>
    </w:p>
    <w:p w14:paraId="087BF22C" w14:textId="77777777" w:rsidR="00B243DD" w:rsidRDefault="00B243DD">
      <w:pPr>
        <w:jc w:val="left"/>
      </w:pPr>
      <w:r>
        <w:br w:type="page"/>
      </w:r>
    </w:p>
    <w:p w14:paraId="1EAA30DA" w14:textId="36B21818" w:rsidR="00B243DD" w:rsidRDefault="00B243DD" w:rsidP="00B243DD">
      <w:pPr>
        <w:spacing w:line="360" w:lineRule="auto"/>
        <w:jc w:val="right"/>
        <w:rPr>
          <w:b/>
          <w:color w:val="000000" w:themeColor="text1"/>
        </w:rPr>
      </w:pPr>
      <w:r>
        <w:rPr>
          <w:b/>
          <w:color w:val="000000" w:themeColor="text1"/>
        </w:rPr>
        <w:lastRenderedPageBreak/>
        <w:t>Окончание</w:t>
      </w:r>
      <w:r w:rsidRPr="00434665">
        <w:rPr>
          <w:b/>
          <w:color w:val="000000" w:themeColor="text1"/>
        </w:rPr>
        <w:t xml:space="preserve"> приложения </w:t>
      </w:r>
      <w:r w:rsidR="0023005E">
        <w:rPr>
          <w:b/>
          <w:color w:val="000000" w:themeColor="text1"/>
        </w:rPr>
        <w:t>Е</w:t>
      </w:r>
    </w:p>
    <w:p w14:paraId="43398779" w14:textId="640CB87F" w:rsidR="00B243DD" w:rsidRDefault="00B243DD" w:rsidP="00B243DD">
      <w:pPr>
        <w:shd w:val="clear" w:color="auto" w:fill="FFFFFF"/>
        <w:tabs>
          <w:tab w:val="left" w:pos="1134"/>
        </w:tabs>
        <w:spacing w:line="360" w:lineRule="auto"/>
        <w:ind w:hanging="142"/>
        <w:jc w:val="center"/>
      </w:pPr>
    </w:p>
    <w:p w14:paraId="570EC1B1" w14:textId="074B8CB7" w:rsidR="00B243DD" w:rsidRDefault="00923E8A" w:rsidP="00B243DD">
      <w:pPr>
        <w:shd w:val="clear" w:color="auto" w:fill="FFFFFF"/>
        <w:tabs>
          <w:tab w:val="left" w:pos="1134"/>
        </w:tabs>
        <w:spacing w:line="360" w:lineRule="auto"/>
        <w:jc w:val="center"/>
        <w:rPr>
          <w:lang w:val="en-US"/>
        </w:rPr>
      </w:pPr>
      <w:r w:rsidRPr="00923E8A">
        <w:rPr>
          <w:noProof/>
          <w:lang w:val="en-US"/>
        </w:rPr>
        <w:drawing>
          <wp:inline distT="0" distB="0" distL="0" distR="0" wp14:anchorId="7861FB34" wp14:editId="56535005">
            <wp:extent cx="2758799" cy="3457575"/>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779469" cy="3483480"/>
                    </a:xfrm>
                    <a:prstGeom prst="rect">
                      <a:avLst/>
                    </a:prstGeom>
                  </pic:spPr>
                </pic:pic>
              </a:graphicData>
            </a:graphic>
          </wp:inline>
        </w:drawing>
      </w:r>
    </w:p>
    <w:p w14:paraId="0777AB4B" w14:textId="77777777" w:rsidR="00B243DD" w:rsidRDefault="00B243DD" w:rsidP="00B243DD">
      <w:pPr>
        <w:shd w:val="clear" w:color="auto" w:fill="FFFFFF"/>
        <w:tabs>
          <w:tab w:val="left" w:pos="1134"/>
        </w:tabs>
        <w:spacing w:line="360" w:lineRule="auto"/>
        <w:jc w:val="center"/>
        <w:rPr>
          <w:lang w:val="en-US"/>
        </w:rPr>
      </w:pPr>
    </w:p>
    <w:p w14:paraId="3BCAF20A" w14:textId="25A557B6" w:rsidR="00B243DD" w:rsidRDefault="00B243DD" w:rsidP="00B243DD">
      <w:pPr>
        <w:shd w:val="clear" w:color="auto" w:fill="FFFFFF"/>
        <w:tabs>
          <w:tab w:val="left" w:pos="1134"/>
        </w:tabs>
        <w:spacing w:line="360" w:lineRule="auto"/>
        <w:jc w:val="center"/>
      </w:pPr>
      <w:r>
        <w:t xml:space="preserve">Рисунок </w:t>
      </w:r>
      <w:r w:rsidR="0023005E">
        <w:t>Е</w:t>
      </w:r>
      <w:r>
        <w:t xml:space="preserve">.5 – </w:t>
      </w:r>
      <w:r w:rsidR="0023005E">
        <w:t>Тестовый сценарий 5</w:t>
      </w:r>
    </w:p>
    <w:p w14:paraId="34B051DF" w14:textId="6B41A4F6" w:rsidR="00B243DD" w:rsidRDefault="00B243DD" w:rsidP="00B243DD">
      <w:pPr>
        <w:shd w:val="clear" w:color="auto" w:fill="FFFFFF"/>
        <w:tabs>
          <w:tab w:val="left" w:pos="1134"/>
        </w:tabs>
        <w:spacing w:line="360" w:lineRule="auto"/>
        <w:jc w:val="center"/>
      </w:pPr>
    </w:p>
    <w:p w14:paraId="5C9DFD92" w14:textId="2FA015F7" w:rsidR="00B243DD" w:rsidRDefault="00923E8A" w:rsidP="0023005E">
      <w:pPr>
        <w:shd w:val="clear" w:color="auto" w:fill="FFFFFF"/>
        <w:tabs>
          <w:tab w:val="left" w:pos="1134"/>
        </w:tabs>
        <w:spacing w:line="360" w:lineRule="auto"/>
        <w:jc w:val="center"/>
      </w:pPr>
      <w:r w:rsidRPr="00923E8A">
        <w:rPr>
          <w:noProof/>
        </w:rPr>
        <w:drawing>
          <wp:inline distT="0" distB="0" distL="0" distR="0" wp14:anchorId="2B777C9F" wp14:editId="66740CD2">
            <wp:extent cx="2781300" cy="305170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799387" cy="3071549"/>
                    </a:xfrm>
                    <a:prstGeom prst="rect">
                      <a:avLst/>
                    </a:prstGeom>
                  </pic:spPr>
                </pic:pic>
              </a:graphicData>
            </a:graphic>
          </wp:inline>
        </w:drawing>
      </w:r>
    </w:p>
    <w:p w14:paraId="607117CB" w14:textId="77777777" w:rsidR="0023005E" w:rsidRDefault="0023005E" w:rsidP="00206940">
      <w:pPr>
        <w:shd w:val="clear" w:color="auto" w:fill="FFFFFF"/>
        <w:tabs>
          <w:tab w:val="left" w:pos="1134"/>
        </w:tabs>
        <w:spacing w:line="360" w:lineRule="auto"/>
      </w:pPr>
    </w:p>
    <w:p w14:paraId="513C8FFD" w14:textId="14843690" w:rsidR="00B243DD" w:rsidRDefault="00B243DD" w:rsidP="00B243DD">
      <w:pPr>
        <w:shd w:val="clear" w:color="auto" w:fill="FFFFFF"/>
        <w:tabs>
          <w:tab w:val="left" w:pos="1134"/>
        </w:tabs>
        <w:spacing w:line="360" w:lineRule="auto"/>
        <w:jc w:val="center"/>
      </w:pPr>
      <w:r>
        <w:t xml:space="preserve">Рисунок </w:t>
      </w:r>
      <w:r w:rsidR="0023005E">
        <w:t>Е</w:t>
      </w:r>
      <w:r>
        <w:t>.6</w:t>
      </w:r>
      <w:r w:rsidRPr="005D1C6B">
        <w:t xml:space="preserve"> – </w:t>
      </w:r>
      <w:r w:rsidR="0023005E">
        <w:t>Тестовый сценарий 6</w:t>
      </w:r>
    </w:p>
    <w:p w14:paraId="4A72D325" w14:textId="6CA26194" w:rsidR="00BA16A0" w:rsidRPr="001E1011" w:rsidRDefault="00BA16A0" w:rsidP="0023005E">
      <w:pPr>
        <w:jc w:val="left"/>
      </w:pPr>
    </w:p>
    <w:sectPr w:rsidR="00BA16A0" w:rsidRPr="001E1011" w:rsidSect="00171C00">
      <w:headerReference w:type="default" r:id="rId44"/>
      <w:footerReference w:type="default" r:id="rId45"/>
      <w:type w:val="nextColumn"/>
      <w:pgSz w:w="11906" w:h="16838"/>
      <w:pgMar w:top="1134" w:right="851"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5563E4" w14:textId="77777777" w:rsidR="00B75438" w:rsidRDefault="00B75438">
      <w:r>
        <w:separator/>
      </w:r>
    </w:p>
  </w:endnote>
  <w:endnote w:type="continuationSeparator" w:id="0">
    <w:p w14:paraId="4D75216C" w14:textId="77777777" w:rsidR="00B75438" w:rsidRDefault="00B7543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ISOCPEUR">
    <w:altName w:val="Arial"/>
    <w:charset w:val="00"/>
    <w:family w:val="swiss"/>
    <w:pitch w:val="variable"/>
    <w:sig w:usb0="00000001" w:usb1="00000000" w:usb2="00000000" w:usb3="00000000" w:csb0="0000009F" w:csb1="00000000"/>
  </w:font>
  <w:font w:name="Tahoma">
    <w:panose1 w:val="020B0604030504040204"/>
    <w:charset w:val="CC"/>
    <w:family w:val="swiss"/>
    <w:pitch w:val="variable"/>
    <w:sig w:usb0="E1002EFF" w:usb1="C000605B" w:usb2="00000029" w:usb3="00000000" w:csb0="000101FF" w:csb1="00000000"/>
  </w:font>
  <w:font w:name="Andale Sans UI">
    <w:altName w:val="Times New Roman"/>
    <w:charset w:val="00"/>
    <w:family w:val="auto"/>
    <w:pitch w:val="default"/>
  </w:font>
  <w:font w:name="Consolas">
    <w:panose1 w:val="020B0609020204030204"/>
    <w:charset w:val="CC"/>
    <w:family w:val="modern"/>
    <w:pitch w:val="fixed"/>
    <w:sig w:usb0="E00006FF" w:usb1="0000FCFF" w:usb2="00000001" w:usb3="00000000" w:csb0="0000019F" w:csb1="00000000"/>
  </w:font>
  <w:font w:name="Calibri">
    <w:panose1 w:val="020F0502020204030204"/>
    <w:charset w:val="CC"/>
    <w:family w:val="swiss"/>
    <w:pitch w:val="variable"/>
    <w:sig w:usb0="E4002EFF" w:usb1="C000247B" w:usb2="00000009" w:usb3="00000000" w:csb0="000001FF" w:csb1="00000000"/>
  </w:font>
  <w:font w:name="ГОСТ тип А">
    <w:altName w:val="Calibri"/>
    <w:charset w:val="CC"/>
    <w:family w:val="swiss"/>
    <w:pitch w:val="variable"/>
    <w:sig w:usb0="00000287" w:usb1="00000000" w:usb2="00000000" w:usb3="00000000" w:csb0="0000009F" w:csb1="00000000"/>
  </w:font>
  <w:font w:name="GOST type A">
    <w:altName w:val="Calibri"/>
    <w:charset w:val="CC"/>
    <w:family w:val="swiss"/>
    <w:pitch w:val="variable"/>
    <w:sig w:usb0="00000203" w:usb1="00000000" w:usb2="00000000" w:usb3="00000000" w:csb0="00000005"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46BC5C" w14:textId="77777777" w:rsidR="00B33B5E" w:rsidRDefault="00B33B5E">
    <w:pPr>
      <w:pStyle w:val="Footer"/>
    </w:pPr>
    <w:r>
      <w:rPr>
        <w:noProof/>
      </w:rPr>
      <mc:AlternateContent>
        <mc:Choice Requires="wpg">
          <w:drawing>
            <wp:anchor distT="0" distB="0" distL="114300" distR="114300" simplePos="0" relativeHeight="251668992" behindDoc="1" locked="0" layoutInCell="1" allowOverlap="1" wp14:anchorId="21B3AEED" wp14:editId="054A8AA6">
              <wp:simplePos x="0" y="0"/>
              <wp:positionH relativeFrom="column">
                <wp:posOffset>-357505</wp:posOffset>
              </wp:positionH>
              <wp:positionV relativeFrom="paragraph">
                <wp:posOffset>-1216550</wp:posOffset>
              </wp:positionV>
              <wp:extent cx="6654800" cy="1400810"/>
              <wp:effectExtent l="19050" t="19050" r="12700" b="8890"/>
              <wp:wrapNone/>
              <wp:docPr id="8" name="Group 2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54800" cy="1400810"/>
                        <a:chOff x="1418" y="13315"/>
                        <a:chExt cx="10490" cy="2285"/>
                      </a:xfrm>
                    </wpg:grpSpPr>
                    <wps:wsp>
                      <wps:cNvPr id="9" name="Rectangle 245"/>
                      <wps:cNvSpPr>
                        <a:spLocks/>
                      </wps:cNvSpPr>
                      <wps:spPr bwMode="auto">
                        <a:xfrm>
                          <a:off x="1418" y="13317"/>
                          <a:ext cx="10490" cy="2266"/>
                        </a:xfrm>
                        <a:prstGeom prst="rect">
                          <a:avLst/>
                        </a:prstGeom>
                        <a:solidFill>
                          <a:srgbClr val="FFFFFF"/>
                        </a:solidFill>
                        <a:ln w="28575">
                          <a:solidFill>
                            <a:srgbClr val="000000"/>
                          </a:solidFill>
                          <a:miter lim="800000"/>
                          <a:headEnd/>
                          <a:tailEnd/>
                        </a:ln>
                      </wps:spPr>
                      <wps:txbx>
                        <w:txbxContent>
                          <w:p w14:paraId="3D4CB631" w14:textId="77777777" w:rsidR="00B33B5E" w:rsidRDefault="00B33B5E" w:rsidP="00C316E9">
                            <w:pPr>
                              <w:jc w:val="center"/>
                            </w:pPr>
                          </w:p>
                        </w:txbxContent>
                      </wps:txbx>
                      <wps:bodyPr rot="0" vert="horz" wrap="square" lIns="0" tIns="0" rIns="0" bIns="0" anchor="t" anchorCtr="0" upright="1">
                        <a:noAutofit/>
                      </wps:bodyPr>
                    </wps:wsp>
                    <wpg:grpSp>
                      <wpg:cNvPr id="10" name="Group 246"/>
                      <wpg:cNvGrpSpPr>
                        <a:grpSpLocks/>
                      </wpg:cNvGrpSpPr>
                      <wpg:grpSpPr bwMode="auto">
                        <a:xfrm>
                          <a:off x="1421" y="13315"/>
                          <a:ext cx="10487" cy="2285"/>
                          <a:chOff x="1135" y="11234"/>
                          <a:chExt cx="10487" cy="2285"/>
                        </a:xfrm>
                      </wpg:grpSpPr>
                      <wpg:grpSp>
                        <wpg:cNvPr id="11" name="Group 247"/>
                        <wpg:cNvGrpSpPr>
                          <a:grpSpLocks/>
                        </wpg:cNvGrpSpPr>
                        <wpg:grpSpPr bwMode="auto">
                          <a:xfrm>
                            <a:off x="4817" y="11234"/>
                            <a:ext cx="6805" cy="2268"/>
                            <a:chOff x="4667" y="12846"/>
                            <a:chExt cx="6805" cy="2268"/>
                          </a:xfrm>
                        </wpg:grpSpPr>
                        <wpg:grpSp>
                          <wpg:cNvPr id="12" name="Group 248"/>
                          <wpg:cNvGrpSpPr>
                            <a:grpSpLocks/>
                          </wpg:cNvGrpSpPr>
                          <wpg:grpSpPr bwMode="auto">
                            <a:xfrm>
                              <a:off x="8629" y="13691"/>
                              <a:ext cx="2841" cy="577"/>
                              <a:chOff x="6360" y="12791"/>
                              <a:chExt cx="2841" cy="577"/>
                            </a:xfrm>
                          </wpg:grpSpPr>
                          <wps:wsp>
                            <wps:cNvPr id="13" name="Text Box 249"/>
                            <wps:cNvSpPr txBox="1">
                              <a:spLocks/>
                            </wps:cNvSpPr>
                            <wps:spPr bwMode="auto">
                              <a:xfrm>
                                <a:off x="6365" y="12791"/>
                                <a:ext cx="848" cy="283"/>
                              </a:xfrm>
                              <a:prstGeom prst="rect">
                                <a:avLst/>
                              </a:prstGeom>
                              <a:solidFill>
                                <a:srgbClr val="FFFFFF"/>
                              </a:solidFill>
                              <a:ln w="28575">
                                <a:solidFill>
                                  <a:srgbClr val="000000"/>
                                </a:solidFill>
                                <a:miter lim="800000"/>
                                <a:headEnd/>
                                <a:tailEnd/>
                              </a:ln>
                            </wps:spPr>
                            <wps:txbx>
                              <w:txbxContent>
                                <w:p w14:paraId="7BD63537" w14:textId="77777777" w:rsidR="00B33B5E" w:rsidRPr="00C84C12" w:rsidRDefault="00B33B5E" w:rsidP="00C316E9">
                                  <w:pPr>
                                    <w:pStyle w:val="a"/>
                                    <w:rPr>
                                      <w:rFonts w:ascii="GOST type A" w:hAnsi="GOST type A"/>
                                      <w:noProof w:val="0"/>
                                    </w:rPr>
                                  </w:pPr>
                                  <w:r w:rsidRPr="00C84C12">
                                    <w:rPr>
                                      <w:rFonts w:ascii="GOST type A" w:hAnsi="GOST type A"/>
                                      <w:noProof w:val="0"/>
                                    </w:rPr>
                                    <w:t>Лит</w:t>
                                  </w:r>
                                </w:p>
                              </w:txbxContent>
                            </wps:txbx>
                            <wps:bodyPr rot="0" vert="horz" wrap="square" lIns="0" tIns="0" rIns="0" bIns="0" anchor="t" anchorCtr="0" upright="1">
                              <a:noAutofit/>
                            </wps:bodyPr>
                          </wps:wsp>
                          <wps:wsp>
                            <wps:cNvPr id="14" name="Text Box 250"/>
                            <wps:cNvSpPr txBox="1">
                              <a:spLocks/>
                            </wps:cNvSpPr>
                            <wps:spPr bwMode="auto">
                              <a:xfrm>
                                <a:off x="7218" y="12791"/>
                                <a:ext cx="847" cy="283"/>
                              </a:xfrm>
                              <a:prstGeom prst="rect">
                                <a:avLst/>
                              </a:prstGeom>
                              <a:solidFill>
                                <a:srgbClr val="FFFFFF"/>
                              </a:solidFill>
                              <a:ln w="28575">
                                <a:solidFill>
                                  <a:srgbClr val="000000"/>
                                </a:solidFill>
                                <a:miter lim="800000"/>
                                <a:headEnd/>
                                <a:tailEnd/>
                              </a:ln>
                            </wps:spPr>
                            <wps:txbx>
                              <w:txbxContent>
                                <w:p w14:paraId="049ABC76" w14:textId="77777777" w:rsidR="00B33B5E" w:rsidRPr="00C84C12" w:rsidRDefault="00B33B5E" w:rsidP="00C316E9">
                                  <w:pPr>
                                    <w:pStyle w:val="a"/>
                                    <w:rPr>
                                      <w:rFonts w:ascii="GOST type A" w:hAnsi="GOST type A"/>
                                      <w:noProof w:val="0"/>
                                    </w:rPr>
                                  </w:pPr>
                                  <w:r w:rsidRPr="00C84C12">
                                    <w:rPr>
                                      <w:rFonts w:ascii="GOST type A" w:hAnsi="GOST type A"/>
                                      <w:noProof w:val="0"/>
                                    </w:rPr>
                                    <w:t>Лист</w:t>
                                  </w:r>
                                </w:p>
                              </w:txbxContent>
                            </wps:txbx>
                            <wps:bodyPr rot="0" vert="horz" wrap="square" lIns="0" tIns="0" rIns="0" bIns="0" anchor="t" anchorCtr="0" upright="1">
                              <a:noAutofit/>
                            </wps:bodyPr>
                          </wps:wsp>
                          <wps:wsp>
                            <wps:cNvPr id="15" name="Text Box 251"/>
                            <wps:cNvSpPr txBox="1">
                              <a:spLocks/>
                            </wps:cNvSpPr>
                            <wps:spPr bwMode="auto">
                              <a:xfrm>
                                <a:off x="8070" y="12791"/>
                                <a:ext cx="1131" cy="283"/>
                              </a:xfrm>
                              <a:prstGeom prst="rect">
                                <a:avLst/>
                              </a:prstGeom>
                              <a:solidFill>
                                <a:srgbClr val="FFFFFF"/>
                              </a:solidFill>
                              <a:ln w="28575">
                                <a:solidFill>
                                  <a:srgbClr val="000000"/>
                                </a:solidFill>
                                <a:miter lim="800000"/>
                                <a:headEnd/>
                                <a:tailEnd/>
                              </a:ln>
                            </wps:spPr>
                            <wps:txbx>
                              <w:txbxContent>
                                <w:p w14:paraId="1823FEAF" w14:textId="77777777" w:rsidR="00B33B5E" w:rsidRPr="00C84C12" w:rsidRDefault="00B33B5E" w:rsidP="00C316E9">
                                  <w:pPr>
                                    <w:pStyle w:val="a"/>
                                    <w:rPr>
                                      <w:rFonts w:ascii="GOST type A" w:hAnsi="GOST type A"/>
                                      <w:noProof w:val="0"/>
                                    </w:rPr>
                                  </w:pPr>
                                  <w:r w:rsidRPr="00C84C12">
                                    <w:rPr>
                                      <w:rFonts w:ascii="GOST type A" w:hAnsi="GOST type A"/>
                                      <w:noProof w:val="0"/>
                                    </w:rPr>
                                    <w:t>Листов</w:t>
                                  </w:r>
                                </w:p>
                              </w:txbxContent>
                            </wps:txbx>
                            <wps:bodyPr rot="0" vert="horz" wrap="square" lIns="0" tIns="0" rIns="0" bIns="0" anchor="t" anchorCtr="0" upright="1">
                              <a:noAutofit/>
                            </wps:bodyPr>
                          </wps:wsp>
                          <wps:wsp>
                            <wps:cNvPr id="16" name="Text Box 252"/>
                            <wps:cNvSpPr txBox="1">
                              <a:spLocks/>
                            </wps:cNvSpPr>
                            <wps:spPr bwMode="auto">
                              <a:xfrm>
                                <a:off x="7223" y="13077"/>
                                <a:ext cx="847" cy="283"/>
                              </a:xfrm>
                              <a:prstGeom prst="rect">
                                <a:avLst/>
                              </a:prstGeom>
                              <a:solidFill>
                                <a:srgbClr val="FFFFFF"/>
                              </a:solidFill>
                              <a:ln w="28575">
                                <a:solidFill>
                                  <a:srgbClr val="000000"/>
                                </a:solidFill>
                                <a:miter lim="800000"/>
                                <a:headEnd/>
                                <a:tailEnd/>
                              </a:ln>
                            </wps:spPr>
                            <wps:txbx>
                              <w:txbxContent>
                                <w:p w14:paraId="49A1DA74" w14:textId="77777777" w:rsidR="00B33B5E" w:rsidRPr="00C84C12" w:rsidRDefault="00B33B5E" w:rsidP="00C316E9">
                                  <w:pPr>
                                    <w:pStyle w:val="a"/>
                                    <w:rPr>
                                      <w:rFonts w:ascii="GOST type A" w:hAnsi="GOST type A"/>
                                      <w:noProof w:val="0"/>
                                      <w:lang w:val="en-US"/>
                                    </w:rPr>
                                  </w:pPr>
                                  <w:r w:rsidRPr="00C84C12">
                                    <w:rPr>
                                      <w:rFonts w:ascii="GOST type A" w:hAnsi="GOST type A"/>
                                      <w:noProof w:val="0"/>
                                      <w:lang w:val="en-US"/>
                                    </w:rPr>
                                    <w:fldChar w:fldCharType="begin"/>
                                  </w:r>
                                  <w:r w:rsidRPr="00C84C12">
                                    <w:rPr>
                                      <w:rFonts w:ascii="GOST type A" w:hAnsi="GOST type A"/>
                                      <w:noProof w:val="0"/>
                                      <w:lang w:val="en-US"/>
                                    </w:rPr>
                                    <w:instrText xml:space="preserve"> PAGE  \* MERGEFORMAT </w:instrText>
                                  </w:r>
                                  <w:r w:rsidRPr="00C84C12">
                                    <w:rPr>
                                      <w:rFonts w:ascii="GOST type A" w:hAnsi="GOST type A"/>
                                      <w:noProof w:val="0"/>
                                      <w:lang w:val="en-US"/>
                                    </w:rPr>
                                    <w:fldChar w:fldCharType="separate"/>
                                  </w:r>
                                  <w:r>
                                    <w:rPr>
                                      <w:rFonts w:ascii="GOST type A" w:hAnsi="GOST type A"/>
                                      <w:lang w:val="en-US"/>
                                    </w:rPr>
                                    <w:t>1</w:t>
                                  </w:r>
                                  <w:r w:rsidRPr="00C84C12">
                                    <w:rPr>
                                      <w:rFonts w:ascii="GOST type A" w:hAnsi="GOST type A"/>
                                      <w:noProof w:val="0"/>
                                      <w:lang w:val="en-US"/>
                                    </w:rPr>
                                    <w:fldChar w:fldCharType="end"/>
                                  </w:r>
                                </w:p>
                              </w:txbxContent>
                            </wps:txbx>
                            <wps:bodyPr rot="0" vert="horz" wrap="square" lIns="0" tIns="0" rIns="0" bIns="0" anchor="t" anchorCtr="0" upright="1">
                              <a:noAutofit/>
                            </wps:bodyPr>
                          </wps:wsp>
                          <wps:wsp>
                            <wps:cNvPr id="17" name="Text Box 253"/>
                            <wps:cNvSpPr txBox="1">
                              <a:spLocks/>
                            </wps:cNvSpPr>
                            <wps:spPr bwMode="auto">
                              <a:xfrm>
                                <a:off x="8070" y="13072"/>
                                <a:ext cx="1131" cy="283"/>
                              </a:xfrm>
                              <a:prstGeom prst="rect">
                                <a:avLst/>
                              </a:prstGeom>
                              <a:solidFill>
                                <a:srgbClr val="FFFFFF"/>
                              </a:solidFill>
                              <a:ln w="28575">
                                <a:solidFill>
                                  <a:srgbClr val="000000"/>
                                </a:solidFill>
                                <a:miter lim="800000"/>
                                <a:headEnd/>
                                <a:tailEnd/>
                              </a:ln>
                            </wps:spPr>
                            <wps:txbx>
                              <w:txbxContent>
                                <w:p w14:paraId="657A6D6A" w14:textId="2326812C" w:rsidR="00B33B5E" w:rsidRDefault="00B33B5E" w:rsidP="00C316E9">
                                  <w:pPr>
                                    <w:pStyle w:val="a"/>
                                    <w:rPr>
                                      <w:rFonts w:ascii="GOST type A" w:hAnsi="GOST type A"/>
                                      <w:noProof w:val="0"/>
                                    </w:rPr>
                                  </w:pPr>
                                  <w:r>
                                    <w:rPr>
                                      <w:rFonts w:ascii="GOST type A" w:hAnsi="GOST type A"/>
                                      <w:noProof w:val="0"/>
                                    </w:rPr>
                                    <w:t xml:space="preserve"> </w:t>
                                  </w:r>
                                  <w:r w:rsidR="00206940">
                                    <w:rPr>
                                      <w:rFonts w:ascii="GOST type A" w:hAnsi="GOST type A"/>
                                      <w:noProof w:val="0"/>
                                    </w:rPr>
                                    <w:t>32</w:t>
                                  </w:r>
                                </w:p>
                                <w:p w14:paraId="24C46CA7" w14:textId="77777777" w:rsidR="00B33B5E" w:rsidRPr="00C84C12" w:rsidRDefault="00B33B5E" w:rsidP="00C316E9">
                                  <w:pPr>
                                    <w:pStyle w:val="a"/>
                                    <w:rPr>
                                      <w:rFonts w:ascii="GOST type A" w:hAnsi="GOST type A"/>
                                      <w:noProof w:val="0"/>
                                    </w:rPr>
                                  </w:pPr>
                                </w:p>
                              </w:txbxContent>
                            </wps:txbx>
                            <wps:bodyPr rot="0" vert="horz" wrap="square" lIns="0" tIns="0" rIns="0" bIns="0" anchor="t" anchorCtr="0" upright="1">
                              <a:noAutofit/>
                            </wps:bodyPr>
                          </wps:wsp>
                          <wpg:grpSp>
                            <wpg:cNvPr id="18" name="Group 254"/>
                            <wpg:cNvGrpSpPr>
                              <a:grpSpLocks/>
                            </wpg:cNvGrpSpPr>
                            <wpg:grpSpPr bwMode="auto">
                              <a:xfrm>
                                <a:off x="6360" y="13084"/>
                                <a:ext cx="848" cy="284"/>
                                <a:chOff x="6125" y="9275"/>
                                <a:chExt cx="850" cy="284"/>
                              </a:xfrm>
                            </wpg:grpSpPr>
                            <wps:wsp>
                              <wps:cNvPr id="19" name="Text Box 255"/>
                              <wps:cNvSpPr txBox="1">
                                <a:spLocks/>
                              </wps:cNvSpPr>
                              <wps:spPr bwMode="auto">
                                <a:xfrm>
                                  <a:off x="6125" y="9275"/>
                                  <a:ext cx="283" cy="283"/>
                                </a:xfrm>
                                <a:prstGeom prst="rect">
                                  <a:avLst/>
                                </a:prstGeom>
                                <a:solidFill>
                                  <a:srgbClr val="FFFFFF"/>
                                </a:solidFill>
                                <a:ln w="12700">
                                  <a:solidFill>
                                    <a:srgbClr val="000000"/>
                                  </a:solidFill>
                                  <a:miter lim="800000"/>
                                  <a:headEnd/>
                                  <a:tailEnd/>
                                </a:ln>
                              </wps:spPr>
                              <wps:txbx>
                                <w:txbxContent>
                                  <w:p w14:paraId="08EFE8C1" w14:textId="77777777" w:rsidR="00B33B5E" w:rsidRPr="00C84C12" w:rsidRDefault="00B33B5E" w:rsidP="00C316E9">
                                    <w:pPr>
                                      <w:pStyle w:val="a"/>
                                      <w:rPr>
                                        <w:rFonts w:ascii="GOST type A" w:hAnsi="GOST type A"/>
                                      </w:rPr>
                                    </w:pPr>
                                  </w:p>
                                </w:txbxContent>
                              </wps:txbx>
                              <wps:bodyPr rot="0" vert="horz" wrap="square" lIns="0" tIns="0" rIns="0" bIns="0" anchor="t" anchorCtr="0" upright="1">
                                <a:noAutofit/>
                              </wps:bodyPr>
                            </wps:wsp>
                            <wps:wsp>
                              <wps:cNvPr id="20" name="Text Box 256"/>
                              <wps:cNvSpPr txBox="1">
                                <a:spLocks/>
                              </wps:cNvSpPr>
                              <wps:spPr bwMode="auto">
                                <a:xfrm>
                                  <a:off x="6409" y="9276"/>
                                  <a:ext cx="283" cy="283"/>
                                </a:xfrm>
                                <a:prstGeom prst="rect">
                                  <a:avLst/>
                                </a:prstGeom>
                                <a:solidFill>
                                  <a:srgbClr val="FFFFFF"/>
                                </a:solidFill>
                                <a:ln w="12700">
                                  <a:solidFill>
                                    <a:srgbClr val="000000"/>
                                  </a:solidFill>
                                  <a:miter lim="800000"/>
                                  <a:headEnd/>
                                  <a:tailEnd/>
                                </a:ln>
                              </wps:spPr>
                              <wps:txbx>
                                <w:txbxContent>
                                  <w:p w14:paraId="5FFA6F1D" w14:textId="77777777" w:rsidR="00B33B5E" w:rsidRPr="00C84C12" w:rsidRDefault="00B33B5E" w:rsidP="00C316E9">
                                    <w:pPr>
                                      <w:pStyle w:val="a"/>
                                      <w:rPr>
                                        <w:rFonts w:ascii="GOST type A" w:hAnsi="GOST type A"/>
                                      </w:rPr>
                                    </w:pPr>
                                  </w:p>
                                </w:txbxContent>
                              </wps:txbx>
                              <wps:bodyPr rot="0" vert="horz" wrap="square" lIns="0" tIns="0" rIns="0" bIns="0" anchor="t" anchorCtr="0" upright="1">
                                <a:noAutofit/>
                              </wps:bodyPr>
                            </wps:wsp>
                            <wps:wsp>
                              <wps:cNvPr id="22" name="Text Box 257"/>
                              <wps:cNvSpPr txBox="1">
                                <a:spLocks/>
                              </wps:cNvSpPr>
                              <wps:spPr bwMode="auto">
                                <a:xfrm>
                                  <a:off x="6692" y="9275"/>
                                  <a:ext cx="283" cy="283"/>
                                </a:xfrm>
                                <a:prstGeom prst="rect">
                                  <a:avLst/>
                                </a:prstGeom>
                                <a:solidFill>
                                  <a:srgbClr val="FFFFFF"/>
                                </a:solidFill>
                                <a:ln w="12700">
                                  <a:solidFill>
                                    <a:srgbClr val="000000"/>
                                  </a:solidFill>
                                  <a:miter lim="800000"/>
                                  <a:headEnd/>
                                  <a:tailEnd/>
                                </a:ln>
                              </wps:spPr>
                              <wps:txbx>
                                <w:txbxContent>
                                  <w:p w14:paraId="11CFDDB8" w14:textId="77777777" w:rsidR="00B33B5E" w:rsidRPr="00C84C12" w:rsidRDefault="00B33B5E" w:rsidP="00C316E9">
                                    <w:pPr>
                                      <w:pStyle w:val="a"/>
                                      <w:rPr>
                                        <w:rFonts w:ascii="GOST type A" w:hAnsi="GOST type A"/>
                                      </w:rPr>
                                    </w:pPr>
                                  </w:p>
                                </w:txbxContent>
                              </wps:txbx>
                              <wps:bodyPr rot="0" vert="horz" wrap="square" lIns="0" tIns="0" rIns="0" bIns="0" anchor="t" anchorCtr="0" upright="1">
                                <a:noAutofit/>
                              </wps:bodyPr>
                            </wps:wsp>
                          </wpg:grpSp>
                        </wpg:grpSp>
                        <wps:wsp>
                          <wps:cNvPr id="23" name="Text Box 258"/>
                          <wps:cNvSpPr txBox="1">
                            <a:spLocks/>
                          </wps:cNvSpPr>
                          <wps:spPr bwMode="auto">
                            <a:xfrm>
                              <a:off x="8614" y="14264"/>
                              <a:ext cx="2858" cy="850"/>
                            </a:xfrm>
                            <a:prstGeom prst="rect">
                              <a:avLst/>
                            </a:prstGeom>
                            <a:solidFill>
                              <a:srgbClr val="FFFFFF"/>
                            </a:solidFill>
                            <a:ln w="28575">
                              <a:solidFill>
                                <a:srgbClr val="000000"/>
                              </a:solidFill>
                              <a:miter lim="800000"/>
                              <a:headEnd/>
                              <a:tailEnd/>
                            </a:ln>
                          </wps:spPr>
                          <wps:txbx>
                            <w:txbxContent>
                              <w:p w14:paraId="47EC54ED" w14:textId="77777777" w:rsidR="00B33B5E" w:rsidRDefault="00B33B5E" w:rsidP="00565598">
                                <w:pPr>
                                  <w:jc w:val="center"/>
                                  <w:rPr>
                                    <w:rFonts w:ascii="GOST type A" w:hAnsi="GOST type A"/>
                                    <w:sz w:val="24"/>
                                    <w:szCs w:val="18"/>
                                  </w:rPr>
                                </w:pPr>
                              </w:p>
                              <w:p w14:paraId="5082EFB9" w14:textId="5AC08775" w:rsidR="00B33B5E" w:rsidRPr="009E55D9" w:rsidRDefault="00B33B5E" w:rsidP="00565598">
                                <w:pPr>
                                  <w:jc w:val="center"/>
                                  <w:rPr>
                                    <w:rFonts w:ascii="GOST type A" w:hAnsi="GOST type A"/>
                                    <w:sz w:val="24"/>
                                    <w:szCs w:val="18"/>
                                  </w:rPr>
                                </w:pPr>
                                <w:r w:rsidRPr="009E55D9">
                                  <w:rPr>
                                    <w:rFonts w:ascii="GOST type A" w:hAnsi="GOST type A"/>
                                    <w:sz w:val="24"/>
                                    <w:szCs w:val="18"/>
                                  </w:rPr>
                                  <w:t>ФДП и СПО, д/о, ИСиП, 314</w:t>
                                </w:r>
                                <w:r w:rsidR="00787AB4" w:rsidRPr="009E55D9">
                                  <w:rPr>
                                    <w:rFonts w:ascii="GOST type A" w:hAnsi="GOST type A"/>
                                    <w:sz w:val="24"/>
                                    <w:szCs w:val="18"/>
                                  </w:rPr>
                                  <w:t>Б</w:t>
                                </w:r>
                              </w:p>
                            </w:txbxContent>
                          </wps:txbx>
                          <wps:bodyPr rot="0" vert="horz" wrap="square" lIns="0" tIns="0" rIns="0" bIns="0" anchor="t" anchorCtr="0" upright="1">
                            <a:noAutofit/>
                          </wps:bodyPr>
                        </wps:wsp>
                        <wps:wsp>
                          <wps:cNvPr id="24" name="Text Box 259"/>
                          <wps:cNvSpPr txBox="1">
                            <a:spLocks/>
                          </wps:cNvSpPr>
                          <wps:spPr bwMode="auto">
                            <a:xfrm>
                              <a:off x="4679" y="13697"/>
                              <a:ext cx="3979" cy="1417"/>
                            </a:xfrm>
                            <a:prstGeom prst="rect">
                              <a:avLst/>
                            </a:prstGeom>
                            <a:solidFill>
                              <a:srgbClr val="FFFFFF"/>
                            </a:solidFill>
                            <a:ln w="28575">
                              <a:solidFill>
                                <a:srgbClr val="000000"/>
                              </a:solidFill>
                              <a:miter lim="800000"/>
                              <a:headEnd/>
                              <a:tailEnd/>
                            </a:ln>
                          </wps:spPr>
                          <wps:txbx>
                            <w:txbxContent>
                              <w:p w14:paraId="32123E32" w14:textId="77777777" w:rsidR="00B33B5E" w:rsidRDefault="00B33B5E" w:rsidP="00C316E9">
                                <w:pPr>
                                  <w:rPr>
                                    <w:rFonts w:ascii="GOST type A" w:hAnsi="GOST type A"/>
                                    <w:color w:val="000000"/>
                                    <w:sz w:val="20"/>
                                    <w:szCs w:val="21"/>
                                    <w:lang w:val="uk-UA"/>
                                  </w:rPr>
                                </w:pPr>
                              </w:p>
                              <w:p w14:paraId="00E8CA9A" w14:textId="2742DEF7" w:rsidR="00B33B5E" w:rsidRPr="004078EE" w:rsidRDefault="00B33B5E" w:rsidP="00C316E9">
                                <w:pPr>
                                  <w:pStyle w:val="a"/>
                                  <w:spacing w:before="240"/>
                                  <w:rPr>
                                    <w:rFonts w:ascii="GOST type A" w:hAnsi="GOST type A"/>
                                    <w:noProof w:val="0"/>
                                    <w:sz w:val="22"/>
                                    <w:szCs w:val="22"/>
                                  </w:rPr>
                                </w:pPr>
                                <w:r>
                                  <w:rPr>
                                    <w:rFonts w:ascii="GOST type A" w:hAnsi="GOST type A"/>
                                    <w:noProof w:val="0"/>
                                    <w:sz w:val="22"/>
                                    <w:szCs w:val="22"/>
                                  </w:rPr>
                                  <w:t>Отчёт по</w:t>
                                </w:r>
                                <w:r w:rsidRPr="004078EE">
                                  <w:rPr>
                                    <w:rFonts w:ascii="GOST type A" w:hAnsi="GOST type A"/>
                                    <w:noProof w:val="0"/>
                                    <w:sz w:val="22"/>
                                    <w:szCs w:val="22"/>
                                  </w:rPr>
                                  <w:t xml:space="preserve"> </w:t>
                                </w:r>
                                <w:r>
                                  <w:rPr>
                                    <w:rFonts w:ascii="GOST type A" w:hAnsi="GOST type A"/>
                                    <w:noProof w:val="0"/>
                                    <w:sz w:val="22"/>
                                    <w:szCs w:val="22"/>
                                  </w:rPr>
                                  <w:t xml:space="preserve">Производственной </w:t>
                                </w:r>
                                <w:r w:rsidRPr="004078EE">
                                  <w:rPr>
                                    <w:rFonts w:ascii="GOST type A" w:hAnsi="GOST type A"/>
                                    <w:noProof w:val="0"/>
                                    <w:sz w:val="22"/>
                                    <w:szCs w:val="22"/>
                                  </w:rPr>
                                  <w:t>практик</w:t>
                                </w:r>
                                <w:r>
                                  <w:rPr>
                                    <w:rFonts w:ascii="GOST type A" w:hAnsi="GOST type A"/>
                                    <w:noProof w:val="0"/>
                                    <w:sz w:val="22"/>
                                    <w:szCs w:val="22"/>
                                  </w:rPr>
                                  <w:t>е</w:t>
                                </w:r>
                                <w:r w:rsidRPr="004078EE">
                                  <w:rPr>
                                    <w:rFonts w:ascii="GOST type A" w:hAnsi="GOST type A"/>
                                    <w:noProof w:val="0"/>
                                    <w:sz w:val="22"/>
                                    <w:szCs w:val="22"/>
                                  </w:rPr>
                                  <w:t xml:space="preserve"> по </w:t>
                                </w:r>
                                <w:r w:rsidRPr="004078EE">
                                  <w:rPr>
                                    <w:rFonts w:ascii="GOST type A" w:hAnsi="GOST type A"/>
                                    <w:bCs/>
                                    <w:iCs/>
                                    <w:sz w:val="22"/>
                                    <w:szCs w:val="22"/>
                                  </w:rPr>
                                  <w:t>ПМ.0</w:t>
                                </w:r>
                                <w:r w:rsidR="00D53AC3">
                                  <w:rPr>
                                    <w:rFonts w:ascii="GOST type A" w:hAnsi="GOST type A"/>
                                    <w:bCs/>
                                    <w:iCs/>
                                    <w:sz w:val="22"/>
                                    <w:szCs w:val="22"/>
                                  </w:rPr>
                                  <w:t>5</w:t>
                                </w:r>
                              </w:p>
                              <w:p w14:paraId="7DB11F87" w14:textId="77777777" w:rsidR="00B33B5E" w:rsidRDefault="00B33B5E" w:rsidP="00C316E9">
                                <w:pPr>
                                  <w:jc w:val="center"/>
                                  <w:rPr>
                                    <w:rFonts w:ascii="GOST type A" w:hAnsi="GOST type A"/>
                                    <w:color w:val="000000"/>
                                    <w:sz w:val="20"/>
                                    <w:szCs w:val="21"/>
                                  </w:rPr>
                                </w:pPr>
                              </w:p>
                            </w:txbxContent>
                          </wps:txbx>
                          <wps:bodyPr rot="0" vert="horz" wrap="square" lIns="0" tIns="0" rIns="0" bIns="0" anchor="t" anchorCtr="0" upright="1">
                            <a:noAutofit/>
                          </wps:bodyPr>
                        </wps:wsp>
                        <wps:wsp>
                          <wps:cNvPr id="25" name="Text Box 260"/>
                          <wps:cNvSpPr txBox="1">
                            <a:spLocks/>
                          </wps:cNvSpPr>
                          <wps:spPr bwMode="auto">
                            <a:xfrm>
                              <a:off x="4667" y="12846"/>
                              <a:ext cx="6803" cy="850"/>
                            </a:xfrm>
                            <a:prstGeom prst="rect">
                              <a:avLst/>
                            </a:prstGeom>
                            <a:solidFill>
                              <a:srgbClr val="FFFFFF"/>
                            </a:solidFill>
                            <a:ln w="28575">
                              <a:solidFill>
                                <a:srgbClr val="000000"/>
                              </a:solidFill>
                              <a:miter lim="800000"/>
                              <a:headEnd/>
                              <a:tailEnd/>
                            </a:ln>
                          </wps:spPr>
                          <wps:txbx>
                            <w:txbxContent>
                              <w:p w14:paraId="78C840A4" w14:textId="55E7A643" w:rsidR="00B33B5E" w:rsidRPr="00C84C12" w:rsidRDefault="00B33B5E" w:rsidP="00C316E9">
                                <w:pPr>
                                  <w:pStyle w:val="a"/>
                                  <w:spacing w:before="160"/>
                                  <w:rPr>
                                    <w:rFonts w:ascii="GOST type A" w:hAnsi="GOST type A"/>
                                    <w:noProof w:val="0"/>
                                    <w:sz w:val="32"/>
                                    <w:szCs w:val="32"/>
                                    <w:lang w:val="en-US"/>
                                  </w:rPr>
                                </w:pPr>
                                <w:r>
                                  <w:rPr>
                                    <w:rFonts w:ascii="GOST type A" w:hAnsi="GOST type A"/>
                                    <w:sz w:val="32"/>
                                    <w:szCs w:val="32"/>
                                  </w:rPr>
                                  <w:t>ОП-02069964-П-09.02.07-</w:t>
                                </w:r>
                                <w:r w:rsidR="00EB37A4">
                                  <w:rPr>
                                    <w:rFonts w:ascii="GOST type A" w:hAnsi="GOST type A"/>
                                    <w:sz w:val="32"/>
                                    <w:szCs w:val="32"/>
                                  </w:rPr>
                                  <w:t>34</w:t>
                                </w:r>
                                <w:r w:rsidRPr="005E3686">
                                  <w:rPr>
                                    <w:rFonts w:ascii="GOST type A" w:hAnsi="GOST type A"/>
                                    <w:sz w:val="32"/>
                                    <w:szCs w:val="32"/>
                                  </w:rPr>
                                  <w:t>-2</w:t>
                                </w:r>
                                <w:r w:rsidR="00D53AC3">
                                  <w:rPr>
                                    <w:rFonts w:ascii="GOST type A" w:hAnsi="GOST type A"/>
                                    <w:sz w:val="32"/>
                                    <w:szCs w:val="32"/>
                                  </w:rPr>
                                  <w:t>4</w:t>
                                </w:r>
                              </w:p>
                            </w:txbxContent>
                          </wps:txbx>
                          <wps:bodyPr rot="0" vert="horz" wrap="square" lIns="0" tIns="0" rIns="0" bIns="0" anchor="t" anchorCtr="0" upright="1">
                            <a:noAutofit/>
                          </wps:bodyPr>
                        </wps:wsp>
                      </wpg:grpSp>
                      <wpg:grpSp>
                        <wpg:cNvPr id="41" name="Group 261"/>
                        <wpg:cNvGrpSpPr>
                          <a:grpSpLocks/>
                        </wpg:cNvGrpSpPr>
                        <wpg:grpSpPr bwMode="auto">
                          <a:xfrm>
                            <a:off x="1135" y="11238"/>
                            <a:ext cx="3685" cy="2281"/>
                            <a:chOff x="3028" y="10033"/>
                            <a:chExt cx="3685" cy="2281"/>
                          </a:xfrm>
                        </wpg:grpSpPr>
                        <wpg:grpSp>
                          <wpg:cNvPr id="42" name="Group 262"/>
                          <wpg:cNvGrpSpPr>
                            <a:grpSpLocks/>
                          </wpg:cNvGrpSpPr>
                          <wpg:grpSpPr bwMode="auto">
                            <a:xfrm>
                              <a:off x="3031" y="10614"/>
                              <a:ext cx="3682" cy="1700"/>
                              <a:chOff x="3314" y="10614"/>
                              <a:chExt cx="3682" cy="1700"/>
                            </a:xfrm>
                          </wpg:grpSpPr>
                          <wpg:grpSp>
                            <wpg:cNvPr id="43" name="Group 263"/>
                            <wpg:cNvGrpSpPr>
                              <a:grpSpLocks/>
                            </wpg:cNvGrpSpPr>
                            <wpg:grpSpPr bwMode="auto">
                              <a:xfrm>
                                <a:off x="3314" y="10614"/>
                                <a:ext cx="3682" cy="280"/>
                                <a:chOff x="3332" y="11725"/>
                                <a:chExt cx="3681" cy="283"/>
                              </a:xfrm>
                            </wpg:grpSpPr>
                            <wps:wsp>
                              <wps:cNvPr id="45" name="Text Box 264"/>
                              <wps:cNvSpPr txBox="1">
                                <a:spLocks/>
                              </wps:cNvSpPr>
                              <wps:spPr bwMode="auto">
                                <a:xfrm>
                                  <a:off x="3332" y="11725"/>
                                  <a:ext cx="397" cy="283"/>
                                </a:xfrm>
                                <a:prstGeom prst="rect">
                                  <a:avLst/>
                                </a:prstGeom>
                                <a:solidFill>
                                  <a:srgbClr val="FFFFFF"/>
                                </a:solidFill>
                                <a:ln w="28575">
                                  <a:solidFill>
                                    <a:srgbClr val="000000"/>
                                  </a:solidFill>
                                  <a:miter lim="800000"/>
                                  <a:headEnd/>
                                  <a:tailEnd/>
                                </a:ln>
                              </wps:spPr>
                              <wps:txbx>
                                <w:txbxContent>
                                  <w:p w14:paraId="748E3A79" w14:textId="77777777" w:rsidR="00B33B5E" w:rsidRPr="00C44F7C" w:rsidRDefault="00B33B5E" w:rsidP="00C44F7C">
                                    <w:pPr>
                                      <w:pStyle w:val="a"/>
                                      <w:rPr>
                                        <w:rFonts w:ascii="GOST type A" w:hAnsi="GOST type A"/>
                                        <w:noProof w:val="0"/>
                                      </w:rPr>
                                    </w:pPr>
                                    <w:r>
                                      <w:rPr>
                                        <w:rFonts w:ascii="GOST type A" w:hAnsi="GOST type A"/>
                                        <w:noProof w:val="0"/>
                                      </w:rPr>
                                      <w:t>Изм.</w:t>
                                    </w:r>
                                  </w:p>
                                  <w:p w14:paraId="0F661D4F" w14:textId="77777777" w:rsidR="00B33B5E" w:rsidRPr="00C84C12" w:rsidRDefault="00B33B5E" w:rsidP="009F36F6">
                                    <w:pPr>
                                      <w:pStyle w:val="a"/>
                                      <w:rPr>
                                        <w:rFonts w:ascii="GOST type A" w:hAnsi="GOST type A"/>
                                        <w:noProof w:val="0"/>
                                      </w:rPr>
                                    </w:pPr>
                                    <w:r w:rsidRPr="00C84C12">
                                      <w:rPr>
                                        <w:rFonts w:ascii="GOST type A" w:hAnsi="GOST type A"/>
                                        <w:noProof w:val="0"/>
                                      </w:rPr>
                                      <w:t>.</w:t>
                                    </w:r>
                                  </w:p>
                                  <w:p w14:paraId="5B7F2229" w14:textId="77777777" w:rsidR="00B33B5E" w:rsidRPr="00C84C12" w:rsidRDefault="00B33B5E" w:rsidP="00C316E9">
                                    <w:pPr>
                                      <w:pStyle w:val="a"/>
                                      <w:rPr>
                                        <w:rFonts w:ascii="GOST type A" w:hAnsi="GOST type A"/>
                                        <w:noProof w:val="0"/>
                                      </w:rPr>
                                    </w:pPr>
                                  </w:p>
                                </w:txbxContent>
                              </wps:txbx>
                              <wps:bodyPr rot="0" vert="horz" wrap="square" lIns="0" tIns="0" rIns="0" bIns="0" anchor="t" anchorCtr="0" upright="1">
                                <a:noAutofit/>
                              </wps:bodyPr>
                            </wps:wsp>
                            <wps:wsp>
                              <wps:cNvPr id="46" name="Text Box 265"/>
                              <wps:cNvSpPr txBox="1">
                                <a:spLocks/>
                              </wps:cNvSpPr>
                              <wps:spPr bwMode="auto">
                                <a:xfrm>
                                  <a:off x="4295" y="11725"/>
                                  <a:ext cx="1304" cy="283"/>
                                </a:xfrm>
                                <a:prstGeom prst="rect">
                                  <a:avLst/>
                                </a:prstGeom>
                                <a:solidFill>
                                  <a:srgbClr val="FFFFFF"/>
                                </a:solidFill>
                                <a:ln w="28575">
                                  <a:solidFill>
                                    <a:srgbClr val="000000"/>
                                  </a:solidFill>
                                  <a:miter lim="800000"/>
                                  <a:headEnd/>
                                  <a:tailEnd/>
                                </a:ln>
                              </wps:spPr>
                              <wps:txbx>
                                <w:txbxContent>
                                  <w:p w14:paraId="54588E56" w14:textId="77777777" w:rsidR="00B33B5E" w:rsidRPr="00C84C12" w:rsidRDefault="00B33B5E" w:rsidP="00C316E9">
                                    <w:pPr>
                                      <w:pStyle w:val="a"/>
                                      <w:rPr>
                                        <w:rFonts w:ascii="GOST type A" w:hAnsi="GOST type A"/>
                                      </w:rPr>
                                    </w:pPr>
                                    <w:r w:rsidRPr="00C84C12">
                                      <w:rPr>
                                        <w:rFonts w:ascii="GOST type A" w:hAnsi="GOST type A"/>
                                      </w:rPr>
                                      <w:t>№ докум.</w:t>
                                    </w:r>
                                  </w:p>
                                </w:txbxContent>
                              </wps:txbx>
                              <wps:bodyPr rot="0" vert="horz" wrap="square" lIns="0" tIns="0" rIns="0" bIns="0" anchor="t" anchorCtr="0" upright="1">
                                <a:noAutofit/>
                              </wps:bodyPr>
                            </wps:wsp>
                            <wps:wsp>
                              <wps:cNvPr id="47" name="Text Box 266"/>
                              <wps:cNvSpPr txBox="1">
                                <a:spLocks/>
                              </wps:cNvSpPr>
                              <wps:spPr bwMode="auto">
                                <a:xfrm>
                                  <a:off x="3728" y="11725"/>
                                  <a:ext cx="567" cy="283"/>
                                </a:xfrm>
                                <a:prstGeom prst="rect">
                                  <a:avLst/>
                                </a:prstGeom>
                                <a:solidFill>
                                  <a:srgbClr val="FFFFFF"/>
                                </a:solidFill>
                                <a:ln w="28575">
                                  <a:solidFill>
                                    <a:srgbClr val="000000"/>
                                  </a:solidFill>
                                  <a:miter lim="800000"/>
                                  <a:headEnd/>
                                  <a:tailEnd/>
                                </a:ln>
                              </wps:spPr>
                              <wps:txbx>
                                <w:txbxContent>
                                  <w:p w14:paraId="5592533C" w14:textId="77777777" w:rsidR="00B33B5E" w:rsidRPr="00C84C12" w:rsidRDefault="00B33B5E" w:rsidP="00C316E9">
                                    <w:pPr>
                                      <w:pStyle w:val="a"/>
                                      <w:rPr>
                                        <w:rFonts w:ascii="GOST type A" w:hAnsi="GOST type A"/>
                                        <w:noProof w:val="0"/>
                                      </w:rPr>
                                    </w:pPr>
                                    <w:r>
                                      <w:rPr>
                                        <w:rFonts w:ascii="GOST type A" w:hAnsi="GOST type A"/>
                                        <w:noProof w:val="0"/>
                                      </w:rPr>
                                      <w:t>Лист</w:t>
                                    </w:r>
                                  </w:p>
                                </w:txbxContent>
                              </wps:txbx>
                              <wps:bodyPr rot="0" vert="horz" wrap="square" lIns="0" tIns="0" rIns="0" bIns="0" anchor="t" anchorCtr="0" upright="1">
                                <a:noAutofit/>
                              </wps:bodyPr>
                            </wps:wsp>
                            <wps:wsp>
                              <wps:cNvPr id="48" name="Text Box 267"/>
                              <wps:cNvSpPr txBox="1">
                                <a:spLocks/>
                              </wps:cNvSpPr>
                              <wps:spPr bwMode="auto">
                                <a:xfrm>
                                  <a:off x="5597" y="11725"/>
                                  <a:ext cx="850" cy="283"/>
                                </a:xfrm>
                                <a:prstGeom prst="rect">
                                  <a:avLst/>
                                </a:prstGeom>
                                <a:solidFill>
                                  <a:srgbClr val="FFFFFF"/>
                                </a:solidFill>
                                <a:ln w="28575">
                                  <a:solidFill>
                                    <a:srgbClr val="000000"/>
                                  </a:solidFill>
                                  <a:miter lim="800000"/>
                                  <a:headEnd/>
                                  <a:tailEnd/>
                                </a:ln>
                              </wps:spPr>
                              <wps:txbx>
                                <w:txbxContent>
                                  <w:p w14:paraId="55679688" w14:textId="77777777" w:rsidR="00B33B5E" w:rsidRPr="00C84C12" w:rsidRDefault="00B33B5E" w:rsidP="00C316E9">
                                    <w:pPr>
                                      <w:pStyle w:val="a"/>
                                      <w:rPr>
                                        <w:rFonts w:ascii="GOST type A" w:hAnsi="GOST type A"/>
                                        <w:noProof w:val="0"/>
                                      </w:rPr>
                                    </w:pPr>
                                    <w:r w:rsidRPr="00C84C12">
                                      <w:rPr>
                                        <w:rFonts w:ascii="GOST type A" w:hAnsi="GOST type A"/>
                                      </w:rPr>
                                      <w:t>Под</w:t>
                                    </w:r>
                                    <w:r>
                                      <w:rPr>
                                        <w:rFonts w:ascii="GOST type A" w:hAnsi="GOST type A"/>
                                      </w:rPr>
                                      <w:t>пись</w:t>
                                    </w:r>
                                  </w:p>
                                </w:txbxContent>
                              </wps:txbx>
                              <wps:bodyPr rot="0" vert="horz" wrap="square" lIns="0" tIns="0" rIns="0" bIns="0" anchor="t" anchorCtr="0" upright="1">
                                <a:noAutofit/>
                              </wps:bodyPr>
                            </wps:wsp>
                            <wps:wsp>
                              <wps:cNvPr id="49" name="Text Box 268"/>
                              <wps:cNvSpPr txBox="1">
                                <a:spLocks/>
                              </wps:cNvSpPr>
                              <wps:spPr bwMode="auto">
                                <a:xfrm>
                                  <a:off x="6446" y="11725"/>
                                  <a:ext cx="567" cy="283"/>
                                </a:xfrm>
                                <a:prstGeom prst="rect">
                                  <a:avLst/>
                                </a:prstGeom>
                                <a:solidFill>
                                  <a:srgbClr val="FFFFFF"/>
                                </a:solidFill>
                                <a:ln w="28575">
                                  <a:solidFill>
                                    <a:srgbClr val="000000"/>
                                  </a:solidFill>
                                  <a:miter lim="800000"/>
                                  <a:headEnd/>
                                  <a:tailEnd/>
                                </a:ln>
                              </wps:spPr>
                              <wps:txbx>
                                <w:txbxContent>
                                  <w:p w14:paraId="575C534A" w14:textId="77777777" w:rsidR="00B33B5E" w:rsidRPr="00C84C12" w:rsidRDefault="00B33B5E" w:rsidP="00C316E9">
                                    <w:pPr>
                                      <w:pStyle w:val="a"/>
                                      <w:rPr>
                                        <w:rFonts w:ascii="GOST type A" w:hAnsi="GOST type A"/>
                                        <w:noProof w:val="0"/>
                                      </w:rPr>
                                    </w:pPr>
                                    <w:r w:rsidRPr="00C84C12">
                                      <w:rPr>
                                        <w:rFonts w:ascii="GOST type A" w:hAnsi="GOST type A"/>
                                        <w:noProof w:val="0"/>
                                      </w:rPr>
                                      <w:t>Дата</w:t>
                                    </w:r>
                                  </w:p>
                                </w:txbxContent>
                              </wps:txbx>
                              <wps:bodyPr rot="0" vert="horz" wrap="square" lIns="0" tIns="0" rIns="0" bIns="0" anchor="t" anchorCtr="0" upright="1">
                                <a:noAutofit/>
                              </wps:bodyPr>
                            </wps:wsp>
                          </wpg:grpSp>
                          <wpg:grpSp>
                            <wpg:cNvPr id="50" name="Group 269"/>
                            <wpg:cNvGrpSpPr>
                              <a:grpSpLocks/>
                            </wpg:cNvGrpSpPr>
                            <wpg:grpSpPr bwMode="auto">
                              <a:xfrm>
                                <a:off x="3314" y="10907"/>
                                <a:ext cx="3682" cy="1407"/>
                                <a:chOff x="2358" y="10607"/>
                                <a:chExt cx="3682" cy="1407"/>
                              </a:xfrm>
                            </wpg:grpSpPr>
                            <wpg:grpSp>
                              <wpg:cNvPr id="51" name="Group 270"/>
                              <wpg:cNvGrpSpPr>
                                <a:grpSpLocks/>
                              </wpg:cNvGrpSpPr>
                              <wpg:grpSpPr bwMode="auto">
                                <a:xfrm>
                                  <a:off x="2358" y="10609"/>
                                  <a:ext cx="3681" cy="1391"/>
                                  <a:chOff x="2924" y="10616"/>
                                  <a:chExt cx="3681" cy="1391"/>
                                </a:xfrm>
                              </wpg:grpSpPr>
                              <wpg:grpSp>
                                <wpg:cNvPr id="52" name="Group 271"/>
                                <wpg:cNvGrpSpPr>
                                  <a:grpSpLocks/>
                                </wpg:cNvGrpSpPr>
                                <wpg:grpSpPr bwMode="auto">
                                  <a:xfrm>
                                    <a:off x="2924" y="10616"/>
                                    <a:ext cx="3680" cy="281"/>
                                    <a:chOff x="2196" y="10916"/>
                                    <a:chExt cx="3683" cy="284"/>
                                  </a:xfrm>
                                </wpg:grpSpPr>
                                <wps:wsp>
                                  <wps:cNvPr id="53" name="Text Box 272"/>
                                  <wps:cNvSpPr txBox="1">
                                    <a:spLocks/>
                                  </wps:cNvSpPr>
                                  <wps:spPr bwMode="auto">
                                    <a:xfrm>
                                      <a:off x="3158" y="10917"/>
                                      <a:ext cx="1305" cy="283"/>
                                    </a:xfrm>
                                    <a:prstGeom prst="rect">
                                      <a:avLst/>
                                    </a:prstGeom>
                                    <a:solidFill>
                                      <a:srgbClr val="FFFFFF"/>
                                    </a:solidFill>
                                    <a:ln w="12700">
                                      <a:solidFill>
                                        <a:srgbClr val="000000"/>
                                      </a:solidFill>
                                      <a:miter lim="800000"/>
                                      <a:headEnd/>
                                      <a:tailEnd/>
                                    </a:ln>
                                  </wps:spPr>
                                  <wps:txbx>
                                    <w:txbxContent>
                                      <w:p w14:paraId="30CB7F87" w14:textId="075EFC45" w:rsidR="00B33B5E" w:rsidRPr="00870AD7" w:rsidRDefault="00B33B5E" w:rsidP="00C316E9">
                                        <w:pPr>
                                          <w:pStyle w:val="a"/>
                                          <w:jc w:val="left"/>
                                          <w:rPr>
                                            <w:rFonts w:ascii="GOST type A" w:hAnsi="GOST type A"/>
                                            <w:noProof w:val="0"/>
                                          </w:rPr>
                                        </w:pPr>
                                        <w:r>
                                          <w:rPr>
                                            <w:rFonts w:ascii="GOST type A" w:hAnsi="GOST type A"/>
                                            <w:noProof w:val="0"/>
                                          </w:rPr>
                                          <w:t xml:space="preserve"> </w:t>
                                        </w:r>
                                        <w:r w:rsidR="00EB37A4">
                                          <w:rPr>
                                            <w:rFonts w:ascii="GOST type A" w:hAnsi="GOST type A"/>
                                            <w:noProof w:val="0"/>
                                          </w:rPr>
                                          <w:t>Кумакшев</w:t>
                                        </w:r>
                                      </w:p>
                                    </w:txbxContent>
                                  </wps:txbx>
                                  <wps:bodyPr rot="0" vert="horz" wrap="square" lIns="0" tIns="0" rIns="0" bIns="0" anchor="t" anchorCtr="0" upright="1">
                                    <a:noAutofit/>
                                  </wps:bodyPr>
                                </wps:wsp>
                                <wps:wsp>
                                  <wps:cNvPr id="54" name="Text Box 273"/>
                                  <wps:cNvSpPr txBox="1">
                                    <a:spLocks/>
                                  </wps:cNvSpPr>
                                  <wps:spPr bwMode="auto">
                                    <a:xfrm>
                                      <a:off x="2196" y="10916"/>
                                      <a:ext cx="964" cy="283"/>
                                    </a:xfrm>
                                    <a:prstGeom prst="rect">
                                      <a:avLst/>
                                    </a:prstGeom>
                                    <a:solidFill>
                                      <a:srgbClr val="FFFFFF"/>
                                    </a:solidFill>
                                    <a:ln w="12700">
                                      <a:solidFill>
                                        <a:srgbClr val="000000"/>
                                      </a:solidFill>
                                      <a:miter lim="800000"/>
                                      <a:headEnd/>
                                      <a:tailEnd/>
                                    </a:ln>
                                  </wps:spPr>
                                  <wps:txbx>
                                    <w:txbxContent>
                                      <w:p w14:paraId="291154AD" w14:textId="77777777" w:rsidR="00B33B5E" w:rsidRPr="00C84C12" w:rsidRDefault="00B33B5E" w:rsidP="00C316E9">
                                        <w:pPr>
                                          <w:pStyle w:val="a"/>
                                          <w:jc w:val="left"/>
                                          <w:rPr>
                                            <w:rFonts w:ascii="GOST type A" w:hAnsi="GOST type A"/>
                                            <w:noProof w:val="0"/>
                                          </w:rPr>
                                        </w:pPr>
                                        <w:r w:rsidRPr="00C84C12">
                                          <w:rPr>
                                            <w:rFonts w:ascii="GOST type A" w:hAnsi="GOST type A"/>
                                          </w:rPr>
                                          <w:t>Разраб</w:t>
                                        </w:r>
                                        <w:r w:rsidRPr="00C84C12">
                                          <w:rPr>
                                            <w:rFonts w:ascii="GOST type A" w:hAnsi="GOST type A"/>
                                            <w:noProof w:val="0"/>
                                          </w:rPr>
                                          <w:t>.</w:t>
                                        </w:r>
                                      </w:p>
                                    </w:txbxContent>
                                  </wps:txbx>
                                  <wps:bodyPr rot="0" vert="horz" wrap="square" lIns="0" tIns="0" rIns="0" bIns="0" anchor="t" anchorCtr="0" upright="1">
                                    <a:noAutofit/>
                                  </wps:bodyPr>
                                </wps:wsp>
                                <wps:wsp>
                                  <wps:cNvPr id="55" name="Text Box 274"/>
                                  <wps:cNvSpPr txBox="1">
                                    <a:spLocks/>
                                  </wps:cNvSpPr>
                                  <wps:spPr bwMode="auto">
                                    <a:xfrm>
                                      <a:off x="4461" y="10917"/>
                                      <a:ext cx="851" cy="283"/>
                                    </a:xfrm>
                                    <a:prstGeom prst="rect">
                                      <a:avLst/>
                                    </a:prstGeom>
                                    <a:solidFill>
                                      <a:srgbClr val="FFFFFF"/>
                                    </a:solidFill>
                                    <a:ln w="12700">
                                      <a:solidFill>
                                        <a:srgbClr val="000000"/>
                                      </a:solidFill>
                                      <a:miter lim="800000"/>
                                      <a:headEnd/>
                                      <a:tailEnd/>
                                    </a:ln>
                                  </wps:spPr>
                                  <wps:txbx>
                                    <w:txbxContent>
                                      <w:p w14:paraId="6E0F6151" w14:textId="77777777" w:rsidR="00B33B5E" w:rsidRPr="00C84C12" w:rsidRDefault="00B33B5E" w:rsidP="00C316E9">
                                        <w:pPr>
                                          <w:pStyle w:val="a"/>
                                          <w:rPr>
                                            <w:rFonts w:ascii="GOST type A" w:hAnsi="GOST type A"/>
                                          </w:rPr>
                                        </w:pPr>
                                      </w:p>
                                    </w:txbxContent>
                                  </wps:txbx>
                                  <wps:bodyPr rot="0" vert="horz" wrap="square" lIns="0" tIns="0" rIns="0" bIns="0" anchor="t" anchorCtr="0" upright="1">
                                    <a:noAutofit/>
                                  </wps:bodyPr>
                                </wps:wsp>
                                <wps:wsp>
                                  <wps:cNvPr id="56" name="Text Box 275"/>
                                  <wps:cNvSpPr txBox="1">
                                    <a:spLocks/>
                                  </wps:cNvSpPr>
                                  <wps:spPr bwMode="auto">
                                    <a:xfrm>
                                      <a:off x="5311" y="10917"/>
                                      <a:ext cx="568" cy="283"/>
                                    </a:xfrm>
                                    <a:prstGeom prst="rect">
                                      <a:avLst/>
                                    </a:prstGeom>
                                    <a:solidFill>
                                      <a:srgbClr val="FFFFFF"/>
                                    </a:solidFill>
                                    <a:ln w="12700">
                                      <a:solidFill>
                                        <a:srgbClr val="000000"/>
                                      </a:solidFill>
                                      <a:miter lim="800000"/>
                                      <a:headEnd/>
                                      <a:tailEnd/>
                                    </a:ln>
                                  </wps:spPr>
                                  <wps:txbx>
                                    <w:txbxContent>
                                      <w:p w14:paraId="4E90FB9E" w14:textId="77777777" w:rsidR="00B33B5E" w:rsidRPr="004E5007" w:rsidRDefault="00B33B5E" w:rsidP="00C316E9">
                                        <w:pPr>
                                          <w:pStyle w:val="a"/>
                                          <w:rPr>
                                            <w:rFonts w:ascii="GOST type A" w:hAnsi="GOST type A"/>
                                            <w:sz w:val="16"/>
                                          </w:rPr>
                                        </w:pPr>
                                      </w:p>
                                    </w:txbxContent>
                                  </wps:txbx>
                                  <wps:bodyPr rot="0" vert="horz" wrap="square" lIns="0" tIns="0" rIns="0" bIns="0" anchor="t" anchorCtr="0" upright="1">
                                    <a:noAutofit/>
                                  </wps:bodyPr>
                                </wps:wsp>
                              </wpg:grpSp>
                              <wpg:grpSp>
                                <wpg:cNvPr id="57" name="Group 276"/>
                                <wpg:cNvGrpSpPr>
                                  <a:grpSpLocks/>
                                </wpg:cNvGrpSpPr>
                                <wpg:grpSpPr bwMode="auto">
                                  <a:xfrm>
                                    <a:off x="2925" y="10895"/>
                                    <a:ext cx="3680" cy="280"/>
                                    <a:chOff x="2196" y="10916"/>
                                    <a:chExt cx="3683" cy="284"/>
                                  </a:xfrm>
                                </wpg:grpSpPr>
                                <wps:wsp>
                                  <wps:cNvPr id="58" name="Text Box 277"/>
                                  <wps:cNvSpPr txBox="1">
                                    <a:spLocks/>
                                  </wps:cNvSpPr>
                                  <wps:spPr bwMode="auto">
                                    <a:xfrm>
                                      <a:off x="3158" y="10917"/>
                                      <a:ext cx="1305" cy="283"/>
                                    </a:xfrm>
                                    <a:prstGeom prst="rect">
                                      <a:avLst/>
                                    </a:prstGeom>
                                    <a:solidFill>
                                      <a:srgbClr val="FFFFFF"/>
                                    </a:solidFill>
                                    <a:ln w="12700">
                                      <a:solidFill>
                                        <a:srgbClr val="000000"/>
                                      </a:solidFill>
                                      <a:miter lim="800000"/>
                                      <a:headEnd/>
                                      <a:tailEnd/>
                                    </a:ln>
                                  </wps:spPr>
                                  <wps:txbx>
                                    <w:txbxContent>
                                      <w:p w14:paraId="64AB0FC0" w14:textId="5AB449EE" w:rsidR="00B33B5E" w:rsidRPr="00C84C12" w:rsidRDefault="00B33B5E" w:rsidP="00C316E9">
                                        <w:pPr>
                                          <w:pStyle w:val="a"/>
                                          <w:jc w:val="left"/>
                                          <w:rPr>
                                            <w:rFonts w:ascii="GOST type A" w:hAnsi="GOST type A"/>
                                            <w:noProof w:val="0"/>
                                          </w:rPr>
                                        </w:pPr>
                                        <w:r>
                                          <w:rPr>
                                            <w:rFonts w:ascii="GOST type A" w:hAnsi="GOST type A"/>
                                            <w:noProof w:val="0"/>
                                          </w:rPr>
                                          <w:t xml:space="preserve"> </w:t>
                                        </w:r>
                                        <w:r w:rsidR="00787AB4">
                                          <w:rPr>
                                            <w:rFonts w:ascii="GOST type A" w:hAnsi="GOST type A"/>
                                            <w:noProof w:val="0"/>
                                          </w:rPr>
                                          <w:t>Никишова</w:t>
                                        </w:r>
                                      </w:p>
                                    </w:txbxContent>
                                  </wps:txbx>
                                  <wps:bodyPr rot="0" vert="horz" wrap="square" lIns="0" tIns="0" rIns="0" bIns="0" anchor="t" anchorCtr="0" upright="1">
                                    <a:noAutofit/>
                                  </wps:bodyPr>
                                </wps:wsp>
                                <wps:wsp>
                                  <wps:cNvPr id="59" name="Text Box 278"/>
                                  <wps:cNvSpPr txBox="1">
                                    <a:spLocks/>
                                  </wps:cNvSpPr>
                                  <wps:spPr bwMode="auto">
                                    <a:xfrm>
                                      <a:off x="2196" y="10916"/>
                                      <a:ext cx="964" cy="283"/>
                                    </a:xfrm>
                                    <a:prstGeom prst="rect">
                                      <a:avLst/>
                                    </a:prstGeom>
                                    <a:solidFill>
                                      <a:srgbClr val="FFFFFF"/>
                                    </a:solidFill>
                                    <a:ln w="12700">
                                      <a:solidFill>
                                        <a:srgbClr val="000000"/>
                                      </a:solidFill>
                                      <a:miter lim="800000"/>
                                      <a:headEnd/>
                                      <a:tailEnd/>
                                    </a:ln>
                                  </wps:spPr>
                                  <wps:txbx>
                                    <w:txbxContent>
                                      <w:p w14:paraId="2C57DB5D" w14:textId="77777777" w:rsidR="00B33B5E" w:rsidRPr="00C84C12" w:rsidRDefault="00B33B5E" w:rsidP="00C316E9">
                                        <w:pPr>
                                          <w:pStyle w:val="a"/>
                                          <w:jc w:val="left"/>
                                          <w:rPr>
                                            <w:rFonts w:ascii="GOST type A" w:hAnsi="GOST type A"/>
                                            <w:noProof w:val="0"/>
                                          </w:rPr>
                                        </w:pPr>
                                        <w:r w:rsidRPr="00C84C12">
                                          <w:rPr>
                                            <w:rFonts w:ascii="GOST type A" w:hAnsi="GOST type A"/>
                                          </w:rPr>
                                          <w:t>Пров</w:t>
                                        </w:r>
                                        <w:r w:rsidRPr="00C84C12">
                                          <w:rPr>
                                            <w:rFonts w:ascii="GOST type A" w:hAnsi="GOST type A"/>
                                            <w:noProof w:val="0"/>
                                          </w:rPr>
                                          <w:t>.</w:t>
                                        </w:r>
                                      </w:p>
                                    </w:txbxContent>
                                  </wps:txbx>
                                  <wps:bodyPr rot="0" vert="horz" wrap="square" lIns="0" tIns="0" rIns="0" bIns="0" anchor="t" anchorCtr="0" upright="1">
                                    <a:noAutofit/>
                                  </wps:bodyPr>
                                </wps:wsp>
                                <wps:wsp>
                                  <wps:cNvPr id="60" name="Text Box 279"/>
                                  <wps:cNvSpPr txBox="1">
                                    <a:spLocks/>
                                  </wps:cNvSpPr>
                                  <wps:spPr bwMode="auto">
                                    <a:xfrm>
                                      <a:off x="4461" y="10917"/>
                                      <a:ext cx="851" cy="283"/>
                                    </a:xfrm>
                                    <a:prstGeom prst="rect">
                                      <a:avLst/>
                                    </a:prstGeom>
                                    <a:solidFill>
                                      <a:srgbClr val="FFFFFF"/>
                                    </a:solidFill>
                                    <a:ln w="12700">
                                      <a:solidFill>
                                        <a:srgbClr val="000000"/>
                                      </a:solidFill>
                                      <a:miter lim="800000"/>
                                      <a:headEnd/>
                                      <a:tailEnd/>
                                    </a:ln>
                                  </wps:spPr>
                                  <wps:txbx>
                                    <w:txbxContent>
                                      <w:p w14:paraId="007F6261" w14:textId="77777777" w:rsidR="00B33B5E" w:rsidRPr="00C84C12" w:rsidRDefault="00B33B5E" w:rsidP="00C316E9">
                                        <w:pPr>
                                          <w:pStyle w:val="a"/>
                                          <w:rPr>
                                            <w:rFonts w:ascii="GOST type A" w:hAnsi="GOST type A"/>
                                          </w:rPr>
                                        </w:pPr>
                                      </w:p>
                                    </w:txbxContent>
                                  </wps:txbx>
                                  <wps:bodyPr rot="0" vert="horz" wrap="square" lIns="0" tIns="0" rIns="0" bIns="0" anchor="t" anchorCtr="0" upright="1">
                                    <a:noAutofit/>
                                  </wps:bodyPr>
                                </wps:wsp>
                                <wps:wsp>
                                  <wps:cNvPr id="61" name="Text Box 280"/>
                                  <wps:cNvSpPr txBox="1">
                                    <a:spLocks/>
                                  </wps:cNvSpPr>
                                  <wps:spPr bwMode="auto">
                                    <a:xfrm>
                                      <a:off x="5311" y="10917"/>
                                      <a:ext cx="568" cy="283"/>
                                    </a:xfrm>
                                    <a:prstGeom prst="rect">
                                      <a:avLst/>
                                    </a:prstGeom>
                                    <a:solidFill>
                                      <a:srgbClr val="FFFFFF"/>
                                    </a:solidFill>
                                    <a:ln w="12700">
                                      <a:solidFill>
                                        <a:srgbClr val="000000"/>
                                      </a:solidFill>
                                      <a:miter lim="800000"/>
                                      <a:headEnd/>
                                      <a:tailEnd/>
                                    </a:ln>
                                  </wps:spPr>
                                  <wps:txbx>
                                    <w:txbxContent>
                                      <w:p w14:paraId="0B3668F6" w14:textId="77777777" w:rsidR="00B33B5E" w:rsidRPr="00C84C12" w:rsidRDefault="00B33B5E" w:rsidP="00C316E9">
                                        <w:pPr>
                                          <w:pStyle w:val="a"/>
                                          <w:rPr>
                                            <w:rFonts w:ascii="GOST type A" w:hAnsi="GOST type A"/>
                                          </w:rPr>
                                        </w:pPr>
                                      </w:p>
                                    </w:txbxContent>
                                  </wps:txbx>
                                  <wps:bodyPr rot="0" vert="horz" wrap="square" lIns="0" tIns="0" rIns="0" bIns="0" anchor="t" anchorCtr="0" upright="1">
                                    <a:noAutofit/>
                                  </wps:bodyPr>
                                </wps:wsp>
                              </wpg:grpSp>
                              <wpg:grpSp>
                                <wpg:cNvPr id="62" name="Group 281"/>
                                <wpg:cNvGrpSpPr>
                                  <a:grpSpLocks/>
                                </wpg:cNvGrpSpPr>
                                <wpg:grpSpPr bwMode="auto">
                                  <a:xfrm>
                                    <a:off x="2925" y="11174"/>
                                    <a:ext cx="3680" cy="280"/>
                                    <a:chOff x="2196" y="10916"/>
                                    <a:chExt cx="3683" cy="284"/>
                                  </a:xfrm>
                                </wpg:grpSpPr>
                                <wps:wsp>
                                  <wps:cNvPr id="63" name="Text Box 282"/>
                                  <wps:cNvSpPr txBox="1">
                                    <a:spLocks/>
                                  </wps:cNvSpPr>
                                  <wps:spPr bwMode="auto">
                                    <a:xfrm>
                                      <a:off x="3158" y="10917"/>
                                      <a:ext cx="1305" cy="283"/>
                                    </a:xfrm>
                                    <a:prstGeom prst="rect">
                                      <a:avLst/>
                                    </a:prstGeom>
                                    <a:solidFill>
                                      <a:srgbClr val="FFFFFF"/>
                                    </a:solidFill>
                                    <a:ln w="12700">
                                      <a:solidFill>
                                        <a:srgbClr val="000000"/>
                                      </a:solidFill>
                                      <a:miter lim="800000"/>
                                      <a:headEnd/>
                                      <a:tailEnd/>
                                    </a:ln>
                                  </wps:spPr>
                                  <wps:txbx>
                                    <w:txbxContent>
                                      <w:p w14:paraId="679C9D3F" w14:textId="77777777" w:rsidR="00B33B5E" w:rsidRPr="00C84C12" w:rsidRDefault="00B33B5E" w:rsidP="00C316E9">
                                        <w:pPr>
                                          <w:pStyle w:val="a"/>
                                          <w:jc w:val="left"/>
                                          <w:rPr>
                                            <w:rFonts w:ascii="GOST type A" w:hAnsi="GOST type A"/>
                                          </w:rPr>
                                        </w:pPr>
                                      </w:p>
                                    </w:txbxContent>
                                  </wps:txbx>
                                  <wps:bodyPr rot="0" vert="horz" wrap="square" lIns="0" tIns="0" rIns="0" bIns="0" anchor="t" anchorCtr="0" upright="1">
                                    <a:noAutofit/>
                                  </wps:bodyPr>
                                </wps:wsp>
                                <wps:wsp>
                                  <wps:cNvPr id="1435040672" name="Text Box 283"/>
                                  <wps:cNvSpPr txBox="1">
                                    <a:spLocks/>
                                  </wps:cNvSpPr>
                                  <wps:spPr bwMode="auto">
                                    <a:xfrm>
                                      <a:off x="2196" y="10916"/>
                                      <a:ext cx="964" cy="283"/>
                                    </a:xfrm>
                                    <a:prstGeom prst="rect">
                                      <a:avLst/>
                                    </a:prstGeom>
                                    <a:solidFill>
                                      <a:srgbClr val="FFFFFF"/>
                                    </a:solidFill>
                                    <a:ln w="12700">
                                      <a:solidFill>
                                        <a:srgbClr val="000000"/>
                                      </a:solidFill>
                                      <a:miter lim="800000"/>
                                      <a:headEnd/>
                                      <a:tailEnd/>
                                    </a:ln>
                                  </wps:spPr>
                                  <wps:txbx>
                                    <w:txbxContent>
                                      <w:p w14:paraId="6253C7BE" w14:textId="77777777" w:rsidR="00B33B5E" w:rsidRPr="00491F94" w:rsidRDefault="00B33B5E" w:rsidP="00C316E9">
                                        <w:pPr>
                                          <w:pStyle w:val="a"/>
                                          <w:jc w:val="left"/>
                                          <w:rPr>
                                            <w:rFonts w:ascii="GOST type A" w:hAnsi="GOST type A"/>
                                            <w:noProof w:val="0"/>
                                          </w:rPr>
                                        </w:pPr>
                                      </w:p>
                                      <w:p w14:paraId="4322B8FD" w14:textId="77777777" w:rsidR="00B33B5E" w:rsidRPr="00C84C12" w:rsidRDefault="00B33B5E" w:rsidP="00C316E9">
                                        <w:pPr>
                                          <w:pStyle w:val="a"/>
                                          <w:jc w:val="left"/>
                                          <w:rPr>
                                            <w:rFonts w:ascii="GOST type A" w:hAnsi="GOST type A"/>
                                            <w:noProof w:val="0"/>
                                          </w:rPr>
                                        </w:pPr>
                                      </w:p>
                                      <w:p w14:paraId="261F8A25" w14:textId="77777777" w:rsidR="00B33B5E" w:rsidRPr="00C84C12" w:rsidRDefault="00B33B5E" w:rsidP="00C316E9">
                                        <w:pPr>
                                          <w:pStyle w:val="a"/>
                                          <w:jc w:val="left"/>
                                          <w:rPr>
                                            <w:rFonts w:ascii="GOST type A" w:hAnsi="GOST type A"/>
                                            <w:noProof w:val="0"/>
                                          </w:rPr>
                                        </w:pPr>
                                      </w:p>
                                    </w:txbxContent>
                                  </wps:txbx>
                                  <wps:bodyPr rot="0" vert="horz" wrap="square" lIns="0" tIns="0" rIns="0" bIns="0" anchor="t" anchorCtr="0" upright="1">
                                    <a:noAutofit/>
                                  </wps:bodyPr>
                                </wps:wsp>
                                <wps:wsp>
                                  <wps:cNvPr id="1435040673" name="Text Box 284"/>
                                  <wps:cNvSpPr txBox="1">
                                    <a:spLocks/>
                                  </wps:cNvSpPr>
                                  <wps:spPr bwMode="auto">
                                    <a:xfrm>
                                      <a:off x="4461" y="10917"/>
                                      <a:ext cx="851" cy="283"/>
                                    </a:xfrm>
                                    <a:prstGeom prst="rect">
                                      <a:avLst/>
                                    </a:prstGeom>
                                    <a:solidFill>
                                      <a:srgbClr val="FFFFFF"/>
                                    </a:solidFill>
                                    <a:ln w="12700">
                                      <a:solidFill>
                                        <a:srgbClr val="000000"/>
                                      </a:solidFill>
                                      <a:miter lim="800000"/>
                                      <a:headEnd/>
                                      <a:tailEnd/>
                                    </a:ln>
                                  </wps:spPr>
                                  <wps:txbx>
                                    <w:txbxContent>
                                      <w:p w14:paraId="543F6251" w14:textId="77777777" w:rsidR="00B33B5E" w:rsidRPr="00C84C12" w:rsidRDefault="00B33B5E" w:rsidP="00C316E9">
                                        <w:pPr>
                                          <w:pStyle w:val="a"/>
                                          <w:rPr>
                                            <w:rFonts w:ascii="GOST type A" w:hAnsi="GOST type A"/>
                                          </w:rPr>
                                        </w:pPr>
                                      </w:p>
                                    </w:txbxContent>
                                  </wps:txbx>
                                  <wps:bodyPr rot="0" vert="horz" wrap="square" lIns="0" tIns="0" rIns="0" bIns="0" anchor="t" anchorCtr="0" upright="1">
                                    <a:noAutofit/>
                                  </wps:bodyPr>
                                </wps:wsp>
                                <wps:wsp>
                                  <wps:cNvPr id="1435040674" name="Text Box 285"/>
                                  <wps:cNvSpPr txBox="1">
                                    <a:spLocks/>
                                  </wps:cNvSpPr>
                                  <wps:spPr bwMode="auto">
                                    <a:xfrm>
                                      <a:off x="5311" y="10917"/>
                                      <a:ext cx="568" cy="283"/>
                                    </a:xfrm>
                                    <a:prstGeom prst="rect">
                                      <a:avLst/>
                                    </a:prstGeom>
                                    <a:solidFill>
                                      <a:srgbClr val="FFFFFF"/>
                                    </a:solidFill>
                                    <a:ln w="12700">
                                      <a:solidFill>
                                        <a:srgbClr val="000000"/>
                                      </a:solidFill>
                                      <a:miter lim="800000"/>
                                      <a:headEnd/>
                                      <a:tailEnd/>
                                    </a:ln>
                                  </wps:spPr>
                                  <wps:txbx>
                                    <w:txbxContent>
                                      <w:p w14:paraId="3A2702BC" w14:textId="77777777" w:rsidR="00B33B5E" w:rsidRPr="00C84C12" w:rsidRDefault="00B33B5E" w:rsidP="00C316E9">
                                        <w:pPr>
                                          <w:pStyle w:val="a"/>
                                          <w:rPr>
                                            <w:rFonts w:ascii="GOST type A" w:hAnsi="GOST type A"/>
                                          </w:rPr>
                                        </w:pPr>
                                      </w:p>
                                    </w:txbxContent>
                                  </wps:txbx>
                                  <wps:bodyPr rot="0" vert="horz" wrap="square" lIns="0" tIns="0" rIns="0" bIns="0" anchor="t" anchorCtr="0" upright="1">
                                    <a:noAutofit/>
                                  </wps:bodyPr>
                                </wps:wsp>
                              </wpg:grpSp>
                              <wpg:grpSp>
                                <wpg:cNvPr id="1435040675" name="Group 286"/>
                                <wpg:cNvGrpSpPr>
                                  <a:grpSpLocks/>
                                </wpg:cNvGrpSpPr>
                                <wpg:grpSpPr bwMode="auto">
                                  <a:xfrm>
                                    <a:off x="3886" y="11450"/>
                                    <a:ext cx="2719" cy="280"/>
                                    <a:chOff x="3158" y="10917"/>
                                    <a:chExt cx="2721" cy="283"/>
                                  </a:xfrm>
                                </wpg:grpSpPr>
                                <wps:wsp>
                                  <wps:cNvPr id="1435040676" name="Text Box 287"/>
                                  <wps:cNvSpPr txBox="1">
                                    <a:spLocks/>
                                  </wps:cNvSpPr>
                                  <wps:spPr bwMode="auto">
                                    <a:xfrm>
                                      <a:off x="3158" y="10917"/>
                                      <a:ext cx="1305" cy="283"/>
                                    </a:xfrm>
                                    <a:prstGeom prst="rect">
                                      <a:avLst/>
                                    </a:prstGeom>
                                    <a:solidFill>
                                      <a:srgbClr val="FFFFFF"/>
                                    </a:solidFill>
                                    <a:ln w="12700">
                                      <a:solidFill>
                                        <a:srgbClr val="000000"/>
                                      </a:solidFill>
                                      <a:miter lim="800000"/>
                                      <a:headEnd/>
                                      <a:tailEnd/>
                                    </a:ln>
                                  </wps:spPr>
                                  <wps:txbx>
                                    <w:txbxContent>
                                      <w:p w14:paraId="0228D9B4" w14:textId="77777777" w:rsidR="00B33B5E" w:rsidRPr="00C84C12" w:rsidRDefault="00B33B5E" w:rsidP="00C316E9">
                                        <w:pPr>
                                          <w:pStyle w:val="a"/>
                                          <w:rPr>
                                            <w:rFonts w:ascii="GOST type A" w:hAnsi="GOST type A"/>
                                          </w:rPr>
                                        </w:pPr>
                                      </w:p>
                                    </w:txbxContent>
                                  </wps:txbx>
                                  <wps:bodyPr rot="0" vert="horz" wrap="square" lIns="0" tIns="0" rIns="0" bIns="0" anchor="t" anchorCtr="0" upright="1">
                                    <a:noAutofit/>
                                  </wps:bodyPr>
                                </wps:wsp>
                                <wps:wsp>
                                  <wps:cNvPr id="1435040677" name="Text Box 289"/>
                                  <wps:cNvSpPr txBox="1">
                                    <a:spLocks/>
                                  </wps:cNvSpPr>
                                  <wps:spPr bwMode="auto">
                                    <a:xfrm>
                                      <a:off x="4461" y="10917"/>
                                      <a:ext cx="851" cy="283"/>
                                    </a:xfrm>
                                    <a:prstGeom prst="rect">
                                      <a:avLst/>
                                    </a:prstGeom>
                                    <a:solidFill>
                                      <a:srgbClr val="FFFFFF"/>
                                    </a:solidFill>
                                    <a:ln w="12700">
                                      <a:solidFill>
                                        <a:srgbClr val="000000"/>
                                      </a:solidFill>
                                      <a:miter lim="800000"/>
                                      <a:headEnd/>
                                      <a:tailEnd/>
                                    </a:ln>
                                  </wps:spPr>
                                  <wps:txbx>
                                    <w:txbxContent>
                                      <w:p w14:paraId="1BCEC5B0" w14:textId="77777777" w:rsidR="00B33B5E" w:rsidRPr="00C84C12" w:rsidRDefault="00B33B5E" w:rsidP="00C316E9">
                                        <w:pPr>
                                          <w:pStyle w:val="a"/>
                                          <w:rPr>
                                            <w:rFonts w:ascii="GOST type A" w:hAnsi="GOST type A"/>
                                          </w:rPr>
                                        </w:pPr>
                                      </w:p>
                                    </w:txbxContent>
                                  </wps:txbx>
                                  <wps:bodyPr rot="0" vert="horz" wrap="square" lIns="0" tIns="0" rIns="0" bIns="0" anchor="t" anchorCtr="0" upright="1">
                                    <a:noAutofit/>
                                  </wps:bodyPr>
                                </wps:wsp>
                                <wps:wsp>
                                  <wps:cNvPr id="1435040678" name="Text Box 290"/>
                                  <wps:cNvSpPr txBox="1">
                                    <a:spLocks/>
                                  </wps:cNvSpPr>
                                  <wps:spPr bwMode="auto">
                                    <a:xfrm>
                                      <a:off x="5311" y="10917"/>
                                      <a:ext cx="568" cy="283"/>
                                    </a:xfrm>
                                    <a:prstGeom prst="rect">
                                      <a:avLst/>
                                    </a:prstGeom>
                                    <a:solidFill>
                                      <a:srgbClr val="FFFFFF"/>
                                    </a:solidFill>
                                    <a:ln w="12700">
                                      <a:solidFill>
                                        <a:srgbClr val="000000"/>
                                      </a:solidFill>
                                      <a:miter lim="800000"/>
                                      <a:headEnd/>
                                      <a:tailEnd/>
                                    </a:ln>
                                  </wps:spPr>
                                  <wps:txbx>
                                    <w:txbxContent>
                                      <w:p w14:paraId="41C41050" w14:textId="77777777" w:rsidR="00B33B5E" w:rsidRPr="00C84C12" w:rsidRDefault="00B33B5E" w:rsidP="00C316E9">
                                        <w:pPr>
                                          <w:pStyle w:val="a"/>
                                          <w:rPr>
                                            <w:rFonts w:ascii="GOST type A" w:hAnsi="GOST type A"/>
                                          </w:rPr>
                                        </w:pPr>
                                      </w:p>
                                    </w:txbxContent>
                                  </wps:txbx>
                                  <wps:bodyPr rot="0" vert="horz" wrap="square" lIns="0" tIns="0" rIns="0" bIns="0" anchor="t" anchorCtr="0" upright="1">
                                    <a:noAutofit/>
                                  </wps:bodyPr>
                                </wps:wsp>
                              </wpg:grpSp>
                              <wpg:grpSp>
                                <wpg:cNvPr id="1435040679" name="Group 291"/>
                                <wpg:cNvGrpSpPr>
                                  <a:grpSpLocks/>
                                </wpg:cNvGrpSpPr>
                                <wpg:grpSpPr bwMode="auto">
                                  <a:xfrm>
                                    <a:off x="2925" y="11726"/>
                                    <a:ext cx="3680" cy="281"/>
                                    <a:chOff x="2196" y="10916"/>
                                    <a:chExt cx="3683" cy="284"/>
                                  </a:xfrm>
                                </wpg:grpSpPr>
                                <wps:wsp>
                                  <wps:cNvPr id="1435040680" name="Text Box 292"/>
                                  <wps:cNvSpPr txBox="1">
                                    <a:spLocks/>
                                  </wps:cNvSpPr>
                                  <wps:spPr bwMode="auto">
                                    <a:xfrm>
                                      <a:off x="3158" y="10917"/>
                                      <a:ext cx="1305" cy="283"/>
                                    </a:xfrm>
                                    <a:prstGeom prst="rect">
                                      <a:avLst/>
                                    </a:prstGeom>
                                    <a:solidFill>
                                      <a:srgbClr val="FFFFFF"/>
                                    </a:solidFill>
                                    <a:ln w="12700">
                                      <a:solidFill>
                                        <a:srgbClr val="000000"/>
                                      </a:solidFill>
                                      <a:miter lim="800000"/>
                                      <a:headEnd/>
                                      <a:tailEnd/>
                                    </a:ln>
                                  </wps:spPr>
                                  <wps:txbx>
                                    <w:txbxContent>
                                      <w:p w14:paraId="73529943" w14:textId="77777777" w:rsidR="00B33B5E" w:rsidRPr="00C84C12" w:rsidRDefault="00B33B5E" w:rsidP="00C316E9">
                                        <w:pPr>
                                          <w:pStyle w:val="a"/>
                                          <w:jc w:val="left"/>
                                          <w:rPr>
                                            <w:rFonts w:ascii="GOST type A" w:hAnsi="GOST type A"/>
                                          </w:rPr>
                                        </w:pPr>
                                        <w:r>
                                          <w:rPr>
                                            <w:rFonts w:ascii="GOST type A" w:hAnsi="GOST type A"/>
                                          </w:rPr>
                                          <w:t xml:space="preserve"> Базеева</w:t>
                                        </w:r>
                                      </w:p>
                                      <w:p w14:paraId="42CE9EA5" w14:textId="77777777" w:rsidR="00B33B5E" w:rsidRPr="00C84C12" w:rsidRDefault="00B33B5E" w:rsidP="00C316E9">
                                        <w:pPr>
                                          <w:pStyle w:val="a"/>
                                          <w:rPr>
                                            <w:rFonts w:ascii="GOST type A" w:hAnsi="GOST type A"/>
                                          </w:rPr>
                                        </w:pPr>
                                      </w:p>
                                    </w:txbxContent>
                                  </wps:txbx>
                                  <wps:bodyPr rot="0" vert="horz" wrap="square" lIns="0" tIns="0" rIns="0" bIns="0" anchor="t" anchorCtr="0" upright="1">
                                    <a:noAutofit/>
                                  </wps:bodyPr>
                                </wps:wsp>
                                <wps:wsp>
                                  <wps:cNvPr id="1435040681" name="Text Box 293"/>
                                  <wps:cNvSpPr txBox="1">
                                    <a:spLocks/>
                                  </wps:cNvSpPr>
                                  <wps:spPr bwMode="auto">
                                    <a:xfrm>
                                      <a:off x="2196" y="10916"/>
                                      <a:ext cx="964" cy="283"/>
                                    </a:xfrm>
                                    <a:prstGeom prst="rect">
                                      <a:avLst/>
                                    </a:prstGeom>
                                    <a:solidFill>
                                      <a:srgbClr val="FFFFFF"/>
                                    </a:solidFill>
                                    <a:ln w="12700">
                                      <a:solidFill>
                                        <a:srgbClr val="000000"/>
                                      </a:solidFill>
                                      <a:miter lim="800000"/>
                                      <a:headEnd/>
                                      <a:tailEnd/>
                                    </a:ln>
                                  </wps:spPr>
                                  <wps:txbx>
                                    <w:txbxContent>
                                      <w:p w14:paraId="6A445931" w14:textId="77777777" w:rsidR="00B33B5E" w:rsidRPr="00C84C12" w:rsidRDefault="00B33B5E" w:rsidP="00C316E9">
                                        <w:pPr>
                                          <w:pStyle w:val="a"/>
                                          <w:jc w:val="left"/>
                                          <w:rPr>
                                            <w:rFonts w:ascii="GOST type A" w:hAnsi="GOST type A"/>
                                            <w:noProof w:val="0"/>
                                          </w:rPr>
                                        </w:pPr>
                                        <w:r>
                                          <w:rPr>
                                            <w:rFonts w:ascii="GOST type A" w:hAnsi="GOST type A"/>
                                            <w:noProof w:val="0"/>
                                          </w:rPr>
                                          <w:t xml:space="preserve">Утв. </w:t>
                                        </w:r>
                                      </w:p>
                                    </w:txbxContent>
                                  </wps:txbx>
                                  <wps:bodyPr rot="0" vert="horz" wrap="square" lIns="0" tIns="0" rIns="0" bIns="0" anchor="t" anchorCtr="0" upright="1">
                                    <a:noAutofit/>
                                  </wps:bodyPr>
                                </wps:wsp>
                                <wps:wsp>
                                  <wps:cNvPr id="1435040682" name="Text Box 294"/>
                                  <wps:cNvSpPr txBox="1">
                                    <a:spLocks/>
                                  </wps:cNvSpPr>
                                  <wps:spPr bwMode="auto">
                                    <a:xfrm>
                                      <a:off x="4461" y="10917"/>
                                      <a:ext cx="851" cy="283"/>
                                    </a:xfrm>
                                    <a:prstGeom prst="rect">
                                      <a:avLst/>
                                    </a:prstGeom>
                                    <a:solidFill>
                                      <a:srgbClr val="FFFFFF"/>
                                    </a:solidFill>
                                    <a:ln w="12700">
                                      <a:solidFill>
                                        <a:srgbClr val="000000"/>
                                      </a:solidFill>
                                      <a:miter lim="800000"/>
                                      <a:headEnd/>
                                      <a:tailEnd/>
                                    </a:ln>
                                  </wps:spPr>
                                  <wps:txbx>
                                    <w:txbxContent>
                                      <w:p w14:paraId="3FD7B3F4" w14:textId="77777777" w:rsidR="00B33B5E" w:rsidRPr="00C84C12" w:rsidRDefault="00B33B5E" w:rsidP="00C316E9">
                                        <w:pPr>
                                          <w:pStyle w:val="a"/>
                                          <w:rPr>
                                            <w:rFonts w:ascii="GOST type A" w:hAnsi="GOST type A"/>
                                          </w:rPr>
                                        </w:pPr>
                                      </w:p>
                                    </w:txbxContent>
                                  </wps:txbx>
                                  <wps:bodyPr rot="0" vert="horz" wrap="square" lIns="0" tIns="0" rIns="0" bIns="0" anchor="t" anchorCtr="0" upright="1">
                                    <a:noAutofit/>
                                  </wps:bodyPr>
                                </wps:wsp>
                                <wps:wsp>
                                  <wps:cNvPr id="1435040683" name="Text Box 295"/>
                                  <wps:cNvSpPr txBox="1">
                                    <a:spLocks/>
                                  </wps:cNvSpPr>
                                  <wps:spPr bwMode="auto">
                                    <a:xfrm>
                                      <a:off x="5311" y="10917"/>
                                      <a:ext cx="568" cy="283"/>
                                    </a:xfrm>
                                    <a:prstGeom prst="rect">
                                      <a:avLst/>
                                    </a:prstGeom>
                                    <a:solidFill>
                                      <a:srgbClr val="FFFFFF"/>
                                    </a:solidFill>
                                    <a:ln w="12700">
                                      <a:solidFill>
                                        <a:srgbClr val="000000"/>
                                      </a:solidFill>
                                      <a:miter lim="800000"/>
                                      <a:headEnd/>
                                      <a:tailEnd/>
                                    </a:ln>
                                  </wps:spPr>
                                  <wps:txbx>
                                    <w:txbxContent>
                                      <w:p w14:paraId="3E45CDE0" w14:textId="77777777" w:rsidR="00B33B5E" w:rsidRPr="00C84C12" w:rsidRDefault="00B33B5E" w:rsidP="00C316E9">
                                        <w:pPr>
                                          <w:pStyle w:val="a"/>
                                          <w:rPr>
                                            <w:rFonts w:ascii="GOST type A" w:hAnsi="GOST type A"/>
                                          </w:rPr>
                                        </w:pPr>
                                      </w:p>
                                    </w:txbxContent>
                                  </wps:txbx>
                                  <wps:bodyPr rot="0" vert="horz" wrap="square" lIns="0" tIns="0" rIns="0" bIns="0" anchor="t" anchorCtr="0" upright="1">
                                    <a:noAutofit/>
                                  </wps:bodyPr>
                                </wps:wsp>
                              </wpg:grpSp>
                            </wpg:grpSp>
                            <wps:wsp>
                              <wps:cNvPr id="1435040684" name="Line 296"/>
                              <wps:cNvCnPr>
                                <a:cxnSpLocks/>
                              </wps:cNvCnPr>
                              <wps:spPr bwMode="auto">
                                <a:xfrm flipH="1">
                                  <a:off x="5473" y="10607"/>
                                  <a:ext cx="0" cy="140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435040685" name="Line 297"/>
                              <wps:cNvCnPr>
                                <a:cxnSpLocks/>
                              </wps:cNvCnPr>
                              <wps:spPr bwMode="auto">
                                <a:xfrm flipH="1">
                                  <a:off x="6040" y="10607"/>
                                  <a:ext cx="0" cy="140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435040686" name="Line 299"/>
                              <wps:cNvCnPr>
                                <a:cxnSpLocks/>
                              </wps:cNvCnPr>
                              <wps:spPr bwMode="auto">
                                <a:xfrm flipH="1">
                                  <a:off x="4621" y="10607"/>
                                  <a:ext cx="0" cy="140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435040687" name="Line 300"/>
                              <wps:cNvCnPr>
                                <a:cxnSpLocks/>
                              </wps:cNvCnPr>
                              <wps:spPr bwMode="auto">
                                <a:xfrm flipH="1">
                                  <a:off x="2361" y="10607"/>
                                  <a:ext cx="0" cy="140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435040688" name="Line 298"/>
                              <wps:cNvCnPr>
                                <a:cxnSpLocks/>
                              </wps:cNvCnPr>
                              <wps:spPr bwMode="auto">
                                <a:xfrm flipH="1">
                                  <a:off x="3318" y="10614"/>
                                  <a:ext cx="0" cy="140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g:grpSp>
                        </wpg:grpSp>
                        <wpg:grpSp>
                          <wpg:cNvPr id="1435040689" name="Group 301"/>
                          <wpg:cNvGrpSpPr>
                            <a:grpSpLocks/>
                          </wpg:cNvGrpSpPr>
                          <wpg:grpSpPr bwMode="auto">
                            <a:xfrm>
                              <a:off x="3028" y="10033"/>
                              <a:ext cx="3683" cy="581"/>
                              <a:chOff x="3033" y="9482"/>
                              <a:chExt cx="3683" cy="581"/>
                            </a:xfrm>
                          </wpg:grpSpPr>
                          <wpg:grpSp>
                            <wpg:cNvPr id="1435040690" name="Group 302"/>
                            <wpg:cNvGrpSpPr>
                              <a:grpSpLocks/>
                            </wpg:cNvGrpSpPr>
                            <wpg:grpSpPr bwMode="auto">
                              <a:xfrm>
                                <a:off x="3034" y="9492"/>
                                <a:ext cx="3682" cy="561"/>
                                <a:chOff x="1240" y="9793"/>
                                <a:chExt cx="3685" cy="568"/>
                              </a:xfrm>
                            </wpg:grpSpPr>
                            <wpg:grpSp>
                              <wpg:cNvPr id="1435040691" name="Group 303"/>
                              <wpg:cNvGrpSpPr>
                                <a:grpSpLocks/>
                              </wpg:cNvGrpSpPr>
                              <wpg:grpSpPr bwMode="auto">
                                <a:xfrm>
                                  <a:off x="1240" y="10078"/>
                                  <a:ext cx="3685" cy="283"/>
                                  <a:chOff x="3332" y="11725"/>
                                  <a:chExt cx="3681" cy="283"/>
                                </a:xfrm>
                              </wpg:grpSpPr>
                              <wps:wsp>
                                <wps:cNvPr id="1435040692" name="Text Box 304"/>
                                <wps:cNvSpPr txBox="1">
                                  <a:spLocks/>
                                </wps:cNvSpPr>
                                <wps:spPr bwMode="auto">
                                  <a:xfrm>
                                    <a:off x="3332" y="11725"/>
                                    <a:ext cx="397" cy="283"/>
                                  </a:xfrm>
                                  <a:prstGeom prst="rect">
                                    <a:avLst/>
                                  </a:prstGeom>
                                  <a:solidFill>
                                    <a:srgbClr val="FFFFFF"/>
                                  </a:solidFill>
                                  <a:ln w="12700">
                                    <a:solidFill>
                                      <a:srgbClr val="000000"/>
                                    </a:solidFill>
                                    <a:miter lim="800000"/>
                                    <a:headEnd/>
                                    <a:tailEnd/>
                                  </a:ln>
                                </wps:spPr>
                                <wps:txbx>
                                  <w:txbxContent>
                                    <w:p w14:paraId="3BA24A31" w14:textId="77777777" w:rsidR="00B33B5E" w:rsidRPr="00C84C12" w:rsidRDefault="00B33B5E" w:rsidP="00C316E9">
                                      <w:pPr>
                                        <w:pStyle w:val="a"/>
                                        <w:rPr>
                                          <w:rFonts w:ascii="GOST type A" w:hAnsi="GOST type A"/>
                                        </w:rPr>
                                      </w:pPr>
                                    </w:p>
                                  </w:txbxContent>
                                </wps:txbx>
                                <wps:bodyPr rot="0" vert="horz" wrap="square" lIns="0" tIns="0" rIns="0" bIns="0" anchor="t" anchorCtr="0" upright="1">
                                  <a:noAutofit/>
                                </wps:bodyPr>
                              </wps:wsp>
                              <wps:wsp>
                                <wps:cNvPr id="1435040693" name="Text Box 305"/>
                                <wps:cNvSpPr txBox="1">
                                  <a:spLocks/>
                                </wps:cNvSpPr>
                                <wps:spPr bwMode="auto">
                                  <a:xfrm>
                                    <a:off x="4295" y="11725"/>
                                    <a:ext cx="1304" cy="283"/>
                                  </a:xfrm>
                                  <a:prstGeom prst="rect">
                                    <a:avLst/>
                                  </a:prstGeom>
                                  <a:solidFill>
                                    <a:srgbClr val="FFFFFF"/>
                                  </a:solidFill>
                                  <a:ln w="12700">
                                    <a:solidFill>
                                      <a:srgbClr val="000000"/>
                                    </a:solidFill>
                                    <a:miter lim="800000"/>
                                    <a:headEnd/>
                                    <a:tailEnd/>
                                  </a:ln>
                                </wps:spPr>
                                <wps:txbx>
                                  <w:txbxContent>
                                    <w:p w14:paraId="49CF4C40" w14:textId="77777777" w:rsidR="00B33B5E" w:rsidRPr="00C84C12" w:rsidRDefault="00B33B5E" w:rsidP="00C316E9">
                                      <w:pPr>
                                        <w:pStyle w:val="a"/>
                                        <w:rPr>
                                          <w:rFonts w:ascii="GOST type A" w:hAnsi="GOST type A"/>
                                        </w:rPr>
                                      </w:pPr>
                                    </w:p>
                                  </w:txbxContent>
                                </wps:txbx>
                                <wps:bodyPr rot="0" vert="horz" wrap="square" lIns="0" tIns="0" rIns="0" bIns="0" anchor="t" anchorCtr="0" upright="1">
                                  <a:noAutofit/>
                                </wps:bodyPr>
                              </wps:wsp>
                              <wps:wsp>
                                <wps:cNvPr id="1435040694" name="Text Box 306"/>
                                <wps:cNvSpPr txBox="1">
                                  <a:spLocks/>
                                </wps:cNvSpPr>
                                <wps:spPr bwMode="auto">
                                  <a:xfrm>
                                    <a:off x="3728" y="11725"/>
                                    <a:ext cx="567" cy="283"/>
                                  </a:xfrm>
                                  <a:prstGeom prst="rect">
                                    <a:avLst/>
                                  </a:prstGeom>
                                  <a:solidFill>
                                    <a:srgbClr val="FFFFFF"/>
                                  </a:solidFill>
                                  <a:ln w="12700">
                                    <a:solidFill>
                                      <a:srgbClr val="000000"/>
                                    </a:solidFill>
                                    <a:miter lim="800000"/>
                                    <a:headEnd/>
                                    <a:tailEnd/>
                                  </a:ln>
                                </wps:spPr>
                                <wps:txbx>
                                  <w:txbxContent>
                                    <w:p w14:paraId="79CABDCD" w14:textId="77777777" w:rsidR="00B33B5E" w:rsidRPr="00C84C12" w:rsidRDefault="00B33B5E" w:rsidP="00C316E9">
                                      <w:pPr>
                                        <w:pStyle w:val="a"/>
                                        <w:rPr>
                                          <w:rFonts w:ascii="GOST type A" w:hAnsi="GOST type A"/>
                                        </w:rPr>
                                      </w:pPr>
                                    </w:p>
                                  </w:txbxContent>
                                </wps:txbx>
                                <wps:bodyPr rot="0" vert="horz" wrap="square" lIns="0" tIns="0" rIns="0" bIns="0" anchor="t" anchorCtr="0" upright="1">
                                  <a:noAutofit/>
                                </wps:bodyPr>
                              </wps:wsp>
                              <wps:wsp>
                                <wps:cNvPr id="1435040695" name="Text Box 307"/>
                                <wps:cNvSpPr txBox="1">
                                  <a:spLocks/>
                                </wps:cNvSpPr>
                                <wps:spPr bwMode="auto">
                                  <a:xfrm>
                                    <a:off x="5597" y="11725"/>
                                    <a:ext cx="850" cy="283"/>
                                  </a:xfrm>
                                  <a:prstGeom prst="rect">
                                    <a:avLst/>
                                  </a:prstGeom>
                                  <a:solidFill>
                                    <a:srgbClr val="FFFFFF"/>
                                  </a:solidFill>
                                  <a:ln w="12700">
                                    <a:solidFill>
                                      <a:srgbClr val="000000"/>
                                    </a:solidFill>
                                    <a:miter lim="800000"/>
                                    <a:headEnd/>
                                    <a:tailEnd/>
                                  </a:ln>
                                </wps:spPr>
                                <wps:txbx>
                                  <w:txbxContent>
                                    <w:p w14:paraId="45F393E8" w14:textId="77777777" w:rsidR="00B33B5E" w:rsidRPr="00C84C12" w:rsidRDefault="00B33B5E" w:rsidP="00C316E9">
                                      <w:pPr>
                                        <w:pStyle w:val="a"/>
                                        <w:rPr>
                                          <w:rFonts w:ascii="GOST type A" w:hAnsi="GOST type A"/>
                                        </w:rPr>
                                      </w:pPr>
                                    </w:p>
                                  </w:txbxContent>
                                </wps:txbx>
                                <wps:bodyPr rot="0" vert="horz" wrap="square" lIns="0" tIns="0" rIns="0" bIns="0" anchor="t" anchorCtr="0" upright="1">
                                  <a:noAutofit/>
                                </wps:bodyPr>
                              </wps:wsp>
                              <wps:wsp>
                                <wps:cNvPr id="1435040697" name="Text Box 308"/>
                                <wps:cNvSpPr txBox="1">
                                  <a:spLocks/>
                                </wps:cNvSpPr>
                                <wps:spPr bwMode="auto">
                                  <a:xfrm>
                                    <a:off x="6446" y="11725"/>
                                    <a:ext cx="567" cy="283"/>
                                  </a:xfrm>
                                  <a:prstGeom prst="rect">
                                    <a:avLst/>
                                  </a:prstGeom>
                                  <a:solidFill>
                                    <a:srgbClr val="FFFFFF"/>
                                  </a:solidFill>
                                  <a:ln w="12700">
                                    <a:solidFill>
                                      <a:srgbClr val="000000"/>
                                    </a:solidFill>
                                    <a:miter lim="800000"/>
                                    <a:headEnd/>
                                    <a:tailEnd/>
                                  </a:ln>
                                </wps:spPr>
                                <wps:txbx>
                                  <w:txbxContent>
                                    <w:p w14:paraId="7BB3AF9E" w14:textId="77777777" w:rsidR="00B33B5E" w:rsidRPr="00C84C12" w:rsidRDefault="00B33B5E" w:rsidP="00C316E9">
                                      <w:pPr>
                                        <w:pStyle w:val="a"/>
                                        <w:rPr>
                                          <w:rFonts w:ascii="GOST type A" w:hAnsi="GOST type A"/>
                                        </w:rPr>
                                      </w:pPr>
                                    </w:p>
                                  </w:txbxContent>
                                </wps:txbx>
                                <wps:bodyPr rot="0" vert="horz" wrap="square" lIns="0" tIns="0" rIns="0" bIns="0" anchor="t" anchorCtr="0" upright="1">
                                  <a:noAutofit/>
                                </wps:bodyPr>
                              </wps:wsp>
                            </wpg:grpSp>
                            <wpg:grpSp>
                              <wpg:cNvPr id="1435040698" name="Group 309"/>
                              <wpg:cNvGrpSpPr>
                                <a:grpSpLocks/>
                              </wpg:cNvGrpSpPr>
                              <wpg:grpSpPr bwMode="auto">
                                <a:xfrm>
                                  <a:off x="1240" y="9793"/>
                                  <a:ext cx="3685" cy="283"/>
                                  <a:chOff x="3332" y="11725"/>
                                  <a:chExt cx="3681" cy="283"/>
                                </a:xfrm>
                              </wpg:grpSpPr>
                              <wps:wsp>
                                <wps:cNvPr id="1435040699" name="Text Box 310"/>
                                <wps:cNvSpPr txBox="1">
                                  <a:spLocks/>
                                </wps:cNvSpPr>
                                <wps:spPr bwMode="auto">
                                  <a:xfrm>
                                    <a:off x="3332" y="11725"/>
                                    <a:ext cx="397" cy="283"/>
                                  </a:xfrm>
                                  <a:prstGeom prst="rect">
                                    <a:avLst/>
                                  </a:prstGeom>
                                  <a:solidFill>
                                    <a:srgbClr val="FFFFFF"/>
                                  </a:solidFill>
                                  <a:ln w="12700">
                                    <a:solidFill>
                                      <a:srgbClr val="000000"/>
                                    </a:solidFill>
                                    <a:miter lim="800000"/>
                                    <a:headEnd/>
                                    <a:tailEnd/>
                                  </a:ln>
                                </wps:spPr>
                                <wps:txbx>
                                  <w:txbxContent>
                                    <w:p w14:paraId="413B7367" w14:textId="77777777" w:rsidR="00B33B5E" w:rsidRPr="00C84C12" w:rsidRDefault="00B33B5E" w:rsidP="00C316E9">
                                      <w:pPr>
                                        <w:pStyle w:val="a"/>
                                        <w:rPr>
                                          <w:rFonts w:ascii="GOST type A" w:hAnsi="GOST type A"/>
                                        </w:rPr>
                                      </w:pPr>
                                    </w:p>
                                  </w:txbxContent>
                                </wps:txbx>
                                <wps:bodyPr rot="0" vert="horz" wrap="square" lIns="0" tIns="0" rIns="0" bIns="0" anchor="t" anchorCtr="0" upright="1">
                                  <a:noAutofit/>
                                </wps:bodyPr>
                              </wps:wsp>
                              <wps:wsp>
                                <wps:cNvPr id="1435040700" name="Text Box 311"/>
                                <wps:cNvSpPr txBox="1">
                                  <a:spLocks/>
                                </wps:cNvSpPr>
                                <wps:spPr bwMode="auto">
                                  <a:xfrm>
                                    <a:off x="4295" y="11725"/>
                                    <a:ext cx="1304" cy="283"/>
                                  </a:xfrm>
                                  <a:prstGeom prst="rect">
                                    <a:avLst/>
                                  </a:prstGeom>
                                  <a:solidFill>
                                    <a:srgbClr val="FFFFFF"/>
                                  </a:solidFill>
                                  <a:ln w="12700">
                                    <a:solidFill>
                                      <a:srgbClr val="000000"/>
                                    </a:solidFill>
                                    <a:miter lim="800000"/>
                                    <a:headEnd/>
                                    <a:tailEnd/>
                                  </a:ln>
                                </wps:spPr>
                                <wps:txbx>
                                  <w:txbxContent>
                                    <w:p w14:paraId="0D3B0302" w14:textId="77777777" w:rsidR="00B33B5E" w:rsidRPr="00C84C12" w:rsidRDefault="00B33B5E" w:rsidP="00C316E9">
                                      <w:pPr>
                                        <w:pStyle w:val="a"/>
                                        <w:rPr>
                                          <w:rFonts w:ascii="GOST type A" w:hAnsi="GOST type A"/>
                                        </w:rPr>
                                      </w:pPr>
                                    </w:p>
                                  </w:txbxContent>
                                </wps:txbx>
                                <wps:bodyPr rot="0" vert="horz" wrap="square" lIns="0" tIns="0" rIns="0" bIns="0" anchor="t" anchorCtr="0" upright="1">
                                  <a:noAutofit/>
                                </wps:bodyPr>
                              </wps:wsp>
                              <wps:wsp>
                                <wps:cNvPr id="1435040701" name="Text Box 312"/>
                                <wps:cNvSpPr txBox="1">
                                  <a:spLocks/>
                                </wps:cNvSpPr>
                                <wps:spPr bwMode="auto">
                                  <a:xfrm>
                                    <a:off x="3728" y="11725"/>
                                    <a:ext cx="567" cy="283"/>
                                  </a:xfrm>
                                  <a:prstGeom prst="rect">
                                    <a:avLst/>
                                  </a:prstGeom>
                                  <a:solidFill>
                                    <a:srgbClr val="FFFFFF"/>
                                  </a:solidFill>
                                  <a:ln w="12700">
                                    <a:solidFill>
                                      <a:srgbClr val="000000"/>
                                    </a:solidFill>
                                    <a:miter lim="800000"/>
                                    <a:headEnd/>
                                    <a:tailEnd/>
                                  </a:ln>
                                </wps:spPr>
                                <wps:txbx>
                                  <w:txbxContent>
                                    <w:p w14:paraId="107EFEDD" w14:textId="77777777" w:rsidR="00B33B5E" w:rsidRPr="00C84C12" w:rsidRDefault="00B33B5E" w:rsidP="00C316E9">
                                      <w:pPr>
                                        <w:pStyle w:val="a"/>
                                        <w:rPr>
                                          <w:rFonts w:ascii="GOST type A" w:hAnsi="GOST type A"/>
                                        </w:rPr>
                                      </w:pPr>
                                    </w:p>
                                  </w:txbxContent>
                                </wps:txbx>
                                <wps:bodyPr rot="0" vert="horz" wrap="square" lIns="0" tIns="0" rIns="0" bIns="0" anchor="t" anchorCtr="0" upright="1">
                                  <a:noAutofit/>
                                </wps:bodyPr>
                              </wps:wsp>
                              <wps:wsp>
                                <wps:cNvPr id="1435040702" name="Text Box 313"/>
                                <wps:cNvSpPr txBox="1">
                                  <a:spLocks/>
                                </wps:cNvSpPr>
                                <wps:spPr bwMode="auto">
                                  <a:xfrm>
                                    <a:off x="5597" y="11725"/>
                                    <a:ext cx="850" cy="283"/>
                                  </a:xfrm>
                                  <a:prstGeom prst="rect">
                                    <a:avLst/>
                                  </a:prstGeom>
                                  <a:solidFill>
                                    <a:srgbClr val="FFFFFF"/>
                                  </a:solidFill>
                                  <a:ln w="12700">
                                    <a:solidFill>
                                      <a:srgbClr val="000000"/>
                                    </a:solidFill>
                                    <a:miter lim="800000"/>
                                    <a:headEnd/>
                                    <a:tailEnd/>
                                  </a:ln>
                                </wps:spPr>
                                <wps:txbx>
                                  <w:txbxContent>
                                    <w:p w14:paraId="01C52659" w14:textId="77777777" w:rsidR="00B33B5E" w:rsidRPr="00C84C12" w:rsidRDefault="00B33B5E" w:rsidP="00C316E9">
                                      <w:pPr>
                                        <w:pStyle w:val="a"/>
                                        <w:rPr>
                                          <w:rFonts w:ascii="GOST type A" w:hAnsi="GOST type A"/>
                                        </w:rPr>
                                      </w:pPr>
                                    </w:p>
                                  </w:txbxContent>
                                </wps:txbx>
                                <wps:bodyPr rot="0" vert="horz" wrap="square" lIns="0" tIns="0" rIns="0" bIns="0" anchor="t" anchorCtr="0" upright="1">
                                  <a:noAutofit/>
                                </wps:bodyPr>
                              </wps:wsp>
                              <wps:wsp>
                                <wps:cNvPr id="1435040703" name="Text Box 314"/>
                                <wps:cNvSpPr txBox="1">
                                  <a:spLocks/>
                                </wps:cNvSpPr>
                                <wps:spPr bwMode="auto">
                                  <a:xfrm>
                                    <a:off x="6446" y="11725"/>
                                    <a:ext cx="567" cy="283"/>
                                  </a:xfrm>
                                  <a:prstGeom prst="rect">
                                    <a:avLst/>
                                  </a:prstGeom>
                                  <a:solidFill>
                                    <a:srgbClr val="FFFFFF"/>
                                  </a:solidFill>
                                  <a:ln w="12700">
                                    <a:solidFill>
                                      <a:srgbClr val="000000"/>
                                    </a:solidFill>
                                    <a:miter lim="800000"/>
                                    <a:headEnd/>
                                    <a:tailEnd/>
                                  </a:ln>
                                </wps:spPr>
                                <wps:txbx>
                                  <w:txbxContent>
                                    <w:p w14:paraId="1C656B27" w14:textId="77777777" w:rsidR="00B33B5E" w:rsidRPr="00C84C12" w:rsidRDefault="00B33B5E" w:rsidP="00C316E9">
                                      <w:pPr>
                                        <w:pStyle w:val="a"/>
                                        <w:rPr>
                                          <w:rFonts w:ascii="GOST type A" w:hAnsi="GOST type A"/>
                                        </w:rPr>
                                      </w:pPr>
                                    </w:p>
                                  </w:txbxContent>
                                </wps:txbx>
                                <wps:bodyPr rot="0" vert="horz" wrap="square" lIns="0" tIns="0" rIns="0" bIns="0" anchor="t" anchorCtr="0" upright="1">
                                  <a:noAutofit/>
                                </wps:bodyPr>
                              </wps:wsp>
                            </wpg:grpSp>
                          </wpg:grpSp>
                          <wps:wsp>
                            <wps:cNvPr id="1261600832" name="Line 315"/>
                            <wps:cNvCnPr>
                              <a:cxnSpLocks/>
                            </wps:cNvCnPr>
                            <wps:spPr bwMode="auto">
                              <a:xfrm>
                                <a:off x="5299" y="948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261600833" name="Line 316"/>
                            <wps:cNvCnPr>
                              <a:cxnSpLocks/>
                            </wps:cNvCnPr>
                            <wps:spPr bwMode="auto">
                              <a:xfrm>
                                <a:off x="3033" y="949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261600834" name="Line 317"/>
                            <wps:cNvCnPr>
                              <a:cxnSpLocks/>
                            </wps:cNvCnPr>
                            <wps:spPr bwMode="auto">
                              <a:xfrm>
                                <a:off x="6715" y="948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261600835" name="Line 318"/>
                            <wps:cNvCnPr>
                              <a:cxnSpLocks/>
                            </wps:cNvCnPr>
                            <wps:spPr bwMode="auto">
                              <a:xfrm>
                                <a:off x="6148" y="948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261600836" name="Line 319"/>
                            <wps:cNvCnPr>
                              <a:cxnSpLocks/>
                            </wps:cNvCnPr>
                            <wps:spPr bwMode="auto">
                              <a:xfrm>
                                <a:off x="3430" y="949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261600837" name="Line 320"/>
                            <wps:cNvCnPr>
                              <a:cxnSpLocks/>
                            </wps:cNvCnPr>
                            <wps:spPr bwMode="auto">
                              <a:xfrm>
                                <a:off x="3996" y="948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g:grpSp>
                      </wpg:grpSp>
                    </wpg:grpSp>
                  </wpg:wgp>
                </a:graphicData>
              </a:graphic>
              <wp14:sizeRelH relativeFrom="page">
                <wp14:pctWidth>0</wp14:pctWidth>
              </wp14:sizeRelH>
              <wp14:sizeRelV relativeFrom="page">
                <wp14:pctHeight>0</wp14:pctHeight>
              </wp14:sizeRelV>
            </wp:anchor>
          </w:drawing>
        </mc:Choice>
        <mc:Fallback>
          <w:pict>
            <v:group w14:anchorId="21B3AEED" id="Group 244" o:spid="_x0000_s1026" style="position:absolute;left:0;text-align:left;margin-left:-28.15pt;margin-top:-95.8pt;width:524pt;height:110.3pt;z-index:-251647488" coordorigin="1418,13315" coordsize="10490,22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">
              <v:rect id="Rectangle 245" o:spid="_x0000_s1027" style="position:absolute;left:1418;top:13317;width:10490;height:2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" strokeweight="2.25pt">
                <v:path arrowok="t"/>
                <v:textbox inset="0,0,0,0">
                  <w:txbxContent>
                    <w:p w14:paraId="3D4CB631" w14:textId="77777777" w:rsidR="00B33B5E" w:rsidRDefault="00B33B5E" w:rsidP="00C316E9">
                      <w:pPr>
                        <w:jc w:val="center"/>
                      </w:pPr>
                    </w:p>
                  </w:txbxContent>
                </v:textbox>
              </v:rect>
              <v:group id="Group 246" o:spid="_x0000_s1028" style="position:absolute;left:1421;top:13315;width:10487;height:2285" coordorigin="1135,11234" coordsize="10487,22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">
                <v:group id="Group 247" o:spid="_x0000_s1029" style="position:absolute;left:4817;top:11234;width:6805;height:2268" coordorigin="4667,12846" coordsize="6805,22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">
                  <v:group id="Group 248" o:spid="_x0000_s1030" style="position:absolute;left:8629;top:13691;width:2841;height:577" coordorigin="6360,12791" coordsize="2841,5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">
                    <v:shapetype id="_x0000_t202" coordsize="21600,21600" o:spt="202" path="m,l,21600r21600,l21600,xe">
                      <v:stroke joinstyle="miter"/>
                      <v:path gradientshapeok="t" o:connecttype="rect"/>
                    </v:shapetype>
                    <v:shape id="Text Box 249" o:spid="_x0000_s1031" type="#_x0000_t202" style="position:absolute;left:6365;top:12791;width:848;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" strokeweight="2.25pt">
                      <v:path arrowok="t"/>
                      <v:textbox inset="0,0,0,0">
                        <w:txbxContent>
                          <w:p w14:paraId="7BD63537" w14:textId="77777777" w:rsidR="00B33B5E" w:rsidRPr="00C84C12" w:rsidRDefault="00B33B5E" w:rsidP="00C316E9">
                            <w:pPr>
                              <w:pStyle w:val="a"/>
                              <w:rPr>
                                <w:rFonts w:ascii="GOST type A" w:hAnsi="GOST type A"/>
                                <w:noProof w:val="0"/>
                              </w:rPr>
                            </w:pPr>
                            <w:r w:rsidRPr="00C84C12">
                              <w:rPr>
                                <w:rFonts w:ascii="GOST type A" w:hAnsi="GOST type A"/>
                                <w:noProof w:val="0"/>
                              </w:rPr>
                              <w:t>Лит</w:t>
                            </w:r>
                          </w:p>
                        </w:txbxContent>
                      </v:textbox>
                    </v:shape>
                    <v:shape id="Text Box 250" o:spid="_x0000_s1032" type="#_x0000_t202" style="position:absolute;left:7218;top:12791;width:84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" strokeweight="2.25pt">
                      <v:path arrowok="t"/>
                      <v:textbox inset="0,0,0,0">
                        <w:txbxContent>
                          <w:p w14:paraId="049ABC76" w14:textId="77777777" w:rsidR="00B33B5E" w:rsidRPr="00C84C12" w:rsidRDefault="00B33B5E" w:rsidP="00C316E9">
                            <w:pPr>
                              <w:pStyle w:val="a"/>
                              <w:rPr>
                                <w:rFonts w:ascii="GOST type A" w:hAnsi="GOST type A"/>
                                <w:noProof w:val="0"/>
                              </w:rPr>
                            </w:pPr>
                            <w:r w:rsidRPr="00C84C12">
                              <w:rPr>
                                <w:rFonts w:ascii="GOST type A" w:hAnsi="GOST type A"/>
                                <w:noProof w:val="0"/>
                              </w:rPr>
                              <w:t>Лист</w:t>
                            </w:r>
                          </w:p>
                        </w:txbxContent>
                      </v:textbox>
                    </v:shape>
                    <v:shape id="Text Box 251" o:spid="_x0000_s1033" type="#_x0000_t202" style="position:absolute;left:8070;top:12791;width:1131;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" strokeweight="2.25pt">
                      <v:path arrowok="t"/>
                      <v:textbox inset="0,0,0,0">
                        <w:txbxContent>
                          <w:p w14:paraId="1823FEAF" w14:textId="77777777" w:rsidR="00B33B5E" w:rsidRPr="00C84C12" w:rsidRDefault="00B33B5E" w:rsidP="00C316E9">
                            <w:pPr>
                              <w:pStyle w:val="a"/>
                              <w:rPr>
                                <w:rFonts w:ascii="GOST type A" w:hAnsi="GOST type A"/>
                                <w:noProof w:val="0"/>
                              </w:rPr>
                            </w:pPr>
                            <w:r w:rsidRPr="00C84C12">
                              <w:rPr>
                                <w:rFonts w:ascii="GOST type A" w:hAnsi="GOST type A"/>
                                <w:noProof w:val="0"/>
                              </w:rPr>
                              <w:t>Листов</w:t>
                            </w:r>
                          </w:p>
                        </w:txbxContent>
                      </v:textbox>
                    </v:shape>
                    <v:shape id="Text Box 252" o:spid="_x0000_s1034" type="#_x0000_t202" style="position:absolute;left:7223;top:13077;width:84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" strokeweight="2.25pt">
                      <v:path arrowok="t"/>
                      <v:textbox inset="0,0,0,0">
                        <w:txbxContent>
                          <w:p w14:paraId="49A1DA74" w14:textId="77777777" w:rsidR="00B33B5E" w:rsidRPr="00C84C12" w:rsidRDefault="00B33B5E" w:rsidP="00C316E9">
                            <w:pPr>
                              <w:pStyle w:val="a"/>
                              <w:rPr>
                                <w:rFonts w:ascii="GOST type A" w:hAnsi="GOST type A"/>
                                <w:noProof w:val="0"/>
                                <w:lang w:val="en-US"/>
                              </w:rPr>
                            </w:pPr>
                            <w:r w:rsidRPr="00C84C12">
                              <w:rPr>
                                <w:rFonts w:ascii="GOST type A" w:hAnsi="GOST type A"/>
                                <w:noProof w:val="0"/>
                                <w:lang w:val="en-US"/>
                              </w:rPr>
                              <w:fldChar w:fldCharType="begin"/>
                            </w:r>
                            <w:r w:rsidRPr="00C84C12">
                              <w:rPr>
                                <w:rFonts w:ascii="GOST type A" w:hAnsi="GOST type A"/>
                                <w:noProof w:val="0"/>
                                <w:lang w:val="en-US"/>
                              </w:rPr>
                              <w:instrText xml:space="preserve"> PAGE  \* MERGEFORMAT </w:instrText>
                            </w:r>
                            <w:r w:rsidRPr="00C84C12">
                              <w:rPr>
                                <w:rFonts w:ascii="GOST type A" w:hAnsi="GOST type A"/>
                                <w:noProof w:val="0"/>
                                <w:lang w:val="en-US"/>
                              </w:rPr>
                              <w:fldChar w:fldCharType="separate"/>
                            </w:r>
                            <w:r>
                              <w:rPr>
                                <w:rFonts w:ascii="GOST type A" w:hAnsi="GOST type A"/>
                                <w:lang w:val="en-US"/>
                              </w:rPr>
                              <w:t>1</w:t>
                            </w:r>
                            <w:r w:rsidRPr="00C84C12">
                              <w:rPr>
                                <w:rFonts w:ascii="GOST type A" w:hAnsi="GOST type A"/>
                                <w:noProof w:val="0"/>
                                <w:lang w:val="en-US"/>
                              </w:rPr>
                              <w:fldChar w:fldCharType="end"/>
                            </w:r>
                          </w:p>
                        </w:txbxContent>
                      </v:textbox>
                    </v:shape>
                    <v:shape id="Text Box 253" o:spid="_x0000_s1035" type="#_x0000_t202" style="position:absolute;left:8070;top:13072;width:1131;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" strokeweight="2.25pt">
                      <v:path arrowok="t"/>
                      <v:textbox inset="0,0,0,0">
                        <w:txbxContent>
                          <w:p w14:paraId="657A6D6A" w14:textId="2326812C" w:rsidR="00B33B5E" w:rsidRDefault="00B33B5E" w:rsidP="00C316E9">
                            <w:pPr>
                              <w:pStyle w:val="a"/>
                              <w:rPr>
                                <w:rFonts w:ascii="GOST type A" w:hAnsi="GOST type A"/>
                                <w:noProof w:val="0"/>
                              </w:rPr>
                            </w:pPr>
                            <w:r>
                              <w:rPr>
                                <w:rFonts w:ascii="GOST type A" w:hAnsi="GOST type A"/>
                                <w:noProof w:val="0"/>
                              </w:rPr>
                              <w:t xml:space="preserve"> </w:t>
                            </w:r>
                            <w:r w:rsidR="00206940">
                              <w:rPr>
                                <w:rFonts w:ascii="GOST type A" w:hAnsi="GOST type A"/>
                                <w:noProof w:val="0"/>
                              </w:rPr>
                              <w:t>32</w:t>
                            </w:r>
                          </w:p>
                          <w:p w14:paraId="24C46CA7" w14:textId="77777777" w:rsidR="00B33B5E" w:rsidRPr="00C84C12" w:rsidRDefault="00B33B5E" w:rsidP="00C316E9">
                            <w:pPr>
                              <w:pStyle w:val="a"/>
                              <w:rPr>
                                <w:rFonts w:ascii="GOST type A" w:hAnsi="GOST type A"/>
                                <w:noProof w:val="0"/>
                              </w:rPr>
                            </w:pPr>
                          </w:p>
                        </w:txbxContent>
                      </v:textbox>
                    </v:shape>
                    <v:group id="Group 254" o:spid="_x0000_s1036" style="position:absolute;left:6360;top:13084;width:848;height:284" coordorigin="6125,9275" coordsize="850,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">
                      <v:shape id="Text Box 255" o:spid="_x0000_s1037" type="#_x0000_t202" style="position:absolute;left:6125;top:9275;width:283;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" strokeweight="1pt">
                        <v:path arrowok="t"/>
                        <v:textbox inset="0,0,0,0">
                          <w:txbxContent>
                            <w:p w14:paraId="08EFE8C1" w14:textId="77777777" w:rsidR="00B33B5E" w:rsidRPr="00C84C12" w:rsidRDefault="00B33B5E" w:rsidP="00C316E9">
                              <w:pPr>
                                <w:pStyle w:val="a"/>
                                <w:rPr>
                                  <w:rFonts w:ascii="GOST type A" w:hAnsi="GOST type A"/>
                                </w:rPr>
                              </w:pPr>
                            </w:p>
                          </w:txbxContent>
                        </v:textbox>
                      </v:shape>
                      <v:shape id="Text Box 256" o:spid="_x0000_s1038" type="#_x0000_t202" style="position:absolute;left:6409;top:9276;width:283;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" strokeweight="1pt">
                        <v:path arrowok="t"/>
                        <v:textbox inset="0,0,0,0">
                          <w:txbxContent>
                            <w:p w14:paraId="5FFA6F1D" w14:textId="77777777" w:rsidR="00B33B5E" w:rsidRPr="00C84C12" w:rsidRDefault="00B33B5E" w:rsidP="00C316E9">
                              <w:pPr>
                                <w:pStyle w:val="a"/>
                                <w:rPr>
                                  <w:rFonts w:ascii="GOST type A" w:hAnsi="GOST type A"/>
                                </w:rPr>
                              </w:pPr>
                            </w:p>
                          </w:txbxContent>
                        </v:textbox>
                      </v:shape>
                      <v:shape id="Text Box 257" o:spid="_x0000_s1039" type="#_x0000_t202" style="position:absolute;left:6692;top:9275;width:283;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" strokeweight="1pt">
                        <v:path arrowok="t"/>
                        <v:textbox inset="0,0,0,0">
                          <w:txbxContent>
                            <w:p w14:paraId="11CFDDB8" w14:textId="77777777" w:rsidR="00B33B5E" w:rsidRPr="00C84C12" w:rsidRDefault="00B33B5E" w:rsidP="00C316E9">
                              <w:pPr>
                                <w:pStyle w:val="a"/>
                                <w:rPr>
                                  <w:rFonts w:ascii="GOST type A" w:hAnsi="GOST type A"/>
                                </w:rPr>
                              </w:pPr>
                            </w:p>
                          </w:txbxContent>
                        </v:textbox>
                      </v:shape>
                    </v:group>
                  </v:group>
                  <v:shape id="Text Box 258" o:spid="_x0000_s1040" type="#_x0000_t202" style="position:absolute;left:8614;top:14264;width:2858;height:8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" strokeweight="2.25pt">
                    <v:path arrowok="t"/>
                    <v:textbox inset="0,0,0,0">
                      <w:txbxContent>
                        <w:p w14:paraId="47EC54ED" w14:textId="77777777" w:rsidR="00B33B5E" w:rsidRDefault="00B33B5E" w:rsidP="00565598">
                          <w:pPr>
                            <w:jc w:val="center"/>
                            <w:rPr>
                              <w:rFonts w:ascii="GOST type A" w:hAnsi="GOST type A"/>
                              <w:sz w:val="24"/>
                              <w:szCs w:val="18"/>
                            </w:rPr>
                          </w:pPr>
                        </w:p>
                        <w:p w14:paraId="5082EFB9" w14:textId="5AC08775" w:rsidR="00B33B5E" w:rsidRPr="009E55D9" w:rsidRDefault="00B33B5E" w:rsidP="00565598">
                          <w:pPr>
                            <w:jc w:val="center"/>
                            <w:rPr>
                              <w:rFonts w:ascii="GOST type A" w:hAnsi="GOST type A"/>
                              <w:sz w:val="24"/>
                              <w:szCs w:val="18"/>
                            </w:rPr>
                          </w:pPr>
                          <w:r w:rsidRPr="009E55D9">
                            <w:rPr>
                              <w:rFonts w:ascii="GOST type A" w:hAnsi="GOST type A"/>
                              <w:sz w:val="24"/>
                              <w:szCs w:val="18"/>
                            </w:rPr>
                            <w:t>ФДП и СПО, д/о, ИСиП, 314</w:t>
                          </w:r>
                          <w:r w:rsidR="00787AB4" w:rsidRPr="009E55D9">
                            <w:rPr>
                              <w:rFonts w:ascii="GOST type A" w:hAnsi="GOST type A"/>
                              <w:sz w:val="24"/>
                              <w:szCs w:val="18"/>
                            </w:rPr>
                            <w:t>Б</w:t>
                          </w:r>
                        </w:p>
                      </w:txbxContent>
                    </v:textbox>
                  </v:shape>
                  <v:shape id="Text Box 259" o:spid="_x0000_s1041" type="#_x0000_t202" style="position:absolute;left:4679;top:13697;width:3979;height: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" strokeweight="2.25pt">
                    <v:path arrowok="t"/>
                    <v:textbox inset="0,0,0,0">
                      <w:txbxContent>
                        <w:p w14:paraId="32123E32" w14:textId="77777777" w:rsidR="00B33B5E" w:rsidRDefault="00B33B5E" w:rsidP="00C316E9">
                          <w:pPr>
                            <w:rPr>
                              <w:rFonts w:ascii="GOST type A" w:hAnsi="GOST type A"/>
                              <w:color w:val="000000"/>
                              <w:sz w:val="20"/>
                              <w:szCs w:val="21"/>
                              <w:lang w:val="uk-UA"/>
                            </w:rPr>
                          </w:pPr>
                        </w:p>
                        <w:p w14:paraId="00E8CA9A" w14:textId="2742DEF7" w:rsidR="00B33B5E" w:rsidRPr="004078EE" w:rsidRDefault="00B33B5E" w:rsidP="00C316E9">
                          <w:pPr>
                            <w:pStyle w:val="a"/>
                            <w:spacing w:before="240"/>
                            <w:rPr>
                              <w:rFonts w:ascii="GOST type A" w:hAnsi="GOST type A"/>
                              <w:noProof w:val="0"/>
                              <w:sz w:val="22"/>
                              <w:szCs w:val="22"/>
                            </w:rPr>
                          </w:pPr>
                          <w:r>
                            <w:rPr>
                              <w:rFonts w:ascii="GOST type A" w:hAnsi="GOST type A"/>
                              <w:noProof w:val="0"/>
                              <w:sz w:val="22"/>
                              <w:szCs w:val="22"/>
                            </w:rPr>
                            <w:t>Отчёт по</w:t>
                          </w:r>
                          <w:r w:rsidRPr="004078EE">
                            <w:rPr>
                              <w:rFonts w:ascii="GOST type A" w:hAnsi="GOST type A"/>
                              <w:noProof w:val="0"/>
                              <w:sz w:val="22"/>
                              <w:szCs w:val="22"/>
                            </w:rPr>
                            <w:t xml:space="preserve"> </w:t>
                          </w:r>
                          <w:r>
                            <w:rPr>
                              <w:rFonts w:ascii="GOST type A" w:hAnsi="GOST type A"/>
                              <w:noProof w:val="0"/>
                              <w:sz w:val="22"/>
                              <w:szCs w:val="22"/>
                            </w:rPr>
                            <w:t xml:space="preserve">Производственной </w:t>
                          </w:r>
                          <w:r w:rsidRPr="004078EE">
                            <w:rPr>
                              <w:rFonts w:ascii="GOST type A" w:hAnsi="GOST type A"/>
                              <w:noProof w:val="0"/>
                              <w:sz w:val="22"/>
                              <w:szCs w:val="22"/>
                            </w:rPr>
                            <w:t>практик</w:t>
                          </w:r>
                          <w:r>
                            <w:rPr>
                              <w:rFonts w:ascii="GOST type A" w:hAnsi="GOST type A"/>
                              <w:noProof w:val="0"/>
                              <w:sz w:val="22"/>
                              <w:szCs w:val="22"/>
                            </w:rPr>
                            <w:t>е</w:t>
                          </w:r>
                          <w:r w:rsidRPr="004078EE">
                            <w:rPr>
                              <w:rFonts w:ascii="GOST type A" w:hAnsi="GOST type A"/>
                              <w:noProof w:val="0"/>
                              <w:sz w:val="22"/>
                              <w:szCs w:val="22"/>
                            </w:rPr>
                            <w:t xml:space="preserve"> по </w:t>
                          </w:r>
                          <w:r w:rsidRPr="004078EE">
                            <w:rPr>
                              <w:rFonts w:ascii="GOST type A" w:hAnsi="GOST type A"/>
                              <w:bCs/>
                              <w:iCs/>
                              <w:sz w:val="22"/>
                              <w:szCs w:val="22"/>
                            </w:rPr>
                            <w:t>ПМ.0</w:t>
                          </w:r>
                          <w:r w:rsidR="00D53AC3">
                            <w:rPr>
                              <w:rFonts w:ascii="GOST type A" w:hAnsi="GOST type A"/>
                              <w:bCs/>
                              <w:iCs/>
                              <w:sz w:val="22"/>
                              <w:szCs w:val="22"/>
                            </w:rPr>
                            <w:t>5</w:t>
                          </w:r>
                        </w:p>
                        <w:p w14:paraId="7DB11F87" w14:textId="77777777" w:rsidR="00B33B5E" w:rsidRDefault="00B33B5E" w:rsidP="00C316E9">
                          <w:pPr>
                            <w:jc w:val="center"/>
                            <w:rPr>
                              <w:rFonts w:ascii="GOST type A" w:hAnsi="GOST type A"/>
                              <w:color w:val="000000"/>
                              <w:sz w:val="20"/>
                              <w:szCs w:val="21"/>
                            </w:rPr>
                          </w:pPr>
                        </w:p>
                      </w:txbxContent>
                    </v:textbox>
                  </v:shape>
                  <v:shape id="Text Box 260" o:spid="_x0000_s1042" type="#_x0000_t202" style="position:absolute;left:4667;top:12846;width:6803;height:8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" strokeweight="2.25pt">
                    <v:path arrowok="t"/>
                    <v:textbox inset="0,0,0,0">
                      <w:txbxContent>
                        <w:p w14:paraId="78C840A4" w14:textId="55E7A643" w:rsidR="00B33B5E" w:rsidRPr="00C84C12" w:rsidRDefault="00B33B5E" w:rsidP="00C316E9">
                          <w:pPr>
                            <w:pStyle w:val="a"/>
                            <w:spacing w:before="160"/>
                            <w:rPr>
                              <w:rFonts w:ascii="GOST type A" w:hAnsi="GOST type A"/>
                              <w:noProof w:val="0"/>
                              <w:sz w:val="32"/>
                              <w:szCs w:val="32"/>
                              <w:lang w:val="en-US"/>
                            </w:rPr>
                          </w:pPr>
                          <w:r>
                            <w:rPr>
                              <w:rFonts w:ascii="GOST type A" w:hAnsi="GOST type A"/>
                              <w:sz w:val="32"/>
                              <w:szCs w:val="32"/>
                            </w:rPr>
                            <w:t>ОП-02069964-П-09.02.07-</w:t>
                          </w:r>
                          <w:r w:rsidR="00EB37A4">
                            <w:rPr>
                              <w:rFonts w:ascii="GOST type A" w:hAnsi="GOST type A"/>
                              <w:sz w:val="32"/>
                              <w:szCs w:val="32"/>
                            </w:rPr>
                            <w:t>34</w:t>
                          </w:r>
                          <w:r w:rsidRPr="005E3686">
                            <w:rPr>
                              <w:rFonts w:ascii="GOST type A" w:hAnsi="GOST type A"/>
                              <w:sz w:val="32"/>
                              <w:szCs w:val="32"/>
                            </w:rPr>
                            <w:t>-2</w:t>
                          </w:r>
                          <w:r w:rsidR="00D53AC3">
                            <w:rPr>
                              <w:rFonts w:ascii="GOST type A" w:hAnsi="GOST type A"/>
                              <w:sz w:val="32"/>
                              <w:szCs w:val="32"/>
                            </w:rPr>
                            <w:t>4</w:t>
                          </w:r>
                        </w:p>
                      </w:txbxContent>
                    </v:textbox>
                  </v:shape>
                </v:group>
                <v:group id="Group 261" o:spid="_x0000_s1043" style="position:absolute;left:1135;top:11238;width:3685;height:2281" coordorigin="3028,10033" coordsize="3685,2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">
                  <v:group id="Group 262" o:spid="_x0000_s1044" style="position:absolute;left:3031;top:10614;width:3682;height:1700" coordorigin="3314,10614" coordsize="3682,1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">
                    <v:group id="Group 263" o:spid="_x0000_s1045" style="position:absolute;left:3314;top:10614;width:3682;height:280" coordorigin="3332,11725" coordsize="3681,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">
                      <v:shape id="Text Box 264" o:spid="_x0000_s1046" type="#_x0000_t202" style="position:absolute;left:3332;top:11725;width:39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" strokeweight="2.25pt">
                        <v:path arrowok="t"/>
                        <v:textbox inset="0,0,0,0">
                          <w:txbxContent>
                            <w:p w14:paraId="748E3A79" w14:textId="77777777" w:rsidR="00B33B5E" w:rsidRPr="00C44F7C" w:rsidRDefault="00B33B5E" w:rsidP="00C44F7C">
                              <w:pPr>
                                <w:pStyle w:val="a"/>
                                <w:rPr>
                                  <w:rFonts w:ascii="GOST type A" w:hAnsi="GOST type A"/>
                                  <w:noProof w:val="0"/>
                                </w:rPr>
                              </w:pPr>
                              <w:r>
                                <w:rPr>
                                  <w:rFonts w:ascii="GOST type A" w:hAnsi="GOST type A"/>
                                  <w:noProof w:val="0"/>
                                </w:rPr>
                                <w:t>Изм.</w:t>
                              </w:r>
                            </w:p>
                            <w:p w14:paraId="0F661D4F" w14:textId="77777777" w:rsidR="00B33B5E" w:rsidRPr="00C84C12" w:rsidRDefault="00B33B5E" w:rsidP="009F36F6">
                              <w:pPr>
                                <w:pStyle w:val="a"/>
                                <w:rPr>
                                  <w:rFonts w:ascii="GOST type A" w:hAnsi="GOST type A"/>
                                  <w:noProof w:val="0"/>
                                </w:rPr>
                              </w:pPr>
                              <w:r w:rsidRPr="00C84C12">
                                <w:rPr>
                                  <w:rFonts w:ascii="GOST type A" w:hAnsi="GOST type A"/>
                                  <w:noProof w:val="0"/>
                                </w:rPr>
                                <w:t>.</w:t>
                              </w:r>
                            </w:p>
                            <w:p w14:paraId="5B7F2229" w14:textId="77777777" w:rsidR="00B33B5E" w:rsidRPr="00C84C12" w:rsidRDefault="00B33B5E" w:rsidP="00C316E9">
                              <w:pPr>
                                <w:pStyle w:val="a"/>
                                <w:rPr>
                                  <w:rFonts w:ascii="GOST type A" w:hAnsi="GOST type A"/>
                                  <w:noProof w:val="0"/>
                                </w:rPr>
                              </w:pPr>
                            </w:p>
                          </w:txbxContent>
                        </v:textbox>
                      </v:shape>
                      <v:shape id="Text Box 265" o:spid="_x0000_s1047" type="#_x0000_t202" style="position:absolute;left:4295;top:11725;width:1304;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" strokeweight="2.25pt">
                        <v:path arrowok="t"/>
                        <v:textbox inset="0,0,0,0">
                          <w:txbxContent>
                            <w:p w14:paraId="54588E56" w14:textId="77777777" w:rsidR="00B33B5E" w:rsidRPr="00C84C12" w:rsidRDefault="00B33B5E" w:rsidP="00C316E9">
                              <w:pPr>
                                <w:pStyle w:val="a"/>
                                <w:rPr>
                                  <w:rFonts w:ascii="GOST type A" w:hAnsi="GOST type A"/>
                                </w:rPr>
                              </w:pPr>
                              <w:r w:rsidRPr="00C84C12">
                                <w:rPr>
                                  <w:rFonts w:ascii="GOST type A" w:hAnsi="GOST type A"/>
                                </w:rPr>
                                <w:t>№ докум.</w:t>
                              </w:r>
                            </w:p>
                          </w:txbxContent>
                        </v:textbox>
                      </v:shape>
                      <v:shape id="Text Box 266" o:spid="_x0000_s1048" type="#_x0000_t202" style="position:absolute;left:3728;top:11725;width:56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" strokeweight="2.25pt">
                        <v:path arrowok="t"/>
                        <v:textbox inset="0,0,0,0">
                          <w:txbxContent>
                            <w:p w14:paraId="5592533C" w14:textId="77777777" w:rsidR="00B33B5E" w:rsidRPr="00C84C12" w:rsidRDefault="00B33B5E" w:rsidP="00C316E9">
                              <w:pPr>
                                <w:pStyle w:val="a"/>
                                <w:rPr>
                                  <w:rFonts w:ascii="GOST type A" w:hAnsi="GOST type A"/>
                                  <w:noProof w:val="0"/>
                                </w:rPr>
                              </w:pPr>
                              <w:r>
                                <w:rPr>
                                  <w:rFonts w:ascii="GOST type A" w:hAnsi="GOST type A"/>
                                  <w:noProof w:val="0"/>
                                </w:rPr>
                                <w:t>Лист</w:t>
                              </w:r>
                            </w:p>
                          </w:txbxContent>
                        </v:textbox>
                      </v:shape>
                      <v:shape id="Text Box 267" o:spid="_x0000_s1049" type="#_x0000_t202" style="position:absolute;left:5597;top:11725;width:850;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" strokeweight="2.25pt">
                        <v:path arrowok="t"/>
                        <v:textbox inset="0,0,0,0">
                          <w:txbxContent>
                            <w:p w14:paraId="55679688" w14:textId="77777777" w:rsidR="00B33B5E" w:rsidRPr="00C84C12" w:rsidRDefault="00B33B5E" w:rsidP="00C316E9">
                              <w:pPr>
                                <w:pStyle w:val="a"/>
                                <w:rPr>
                                  <w:rFonts w:ascii="GOST type A" w:hAnsi="GOST type A"/>
                                  <w:noProof w:val="0"/>
                                </w:rPr>
                              </w:pPr>
                              <w:r w:rsidRPr="00C84C12">
                                <w:rPr>
                                  <w:rFonts w:ascii="GOST type A" w:hAnsi="GOST type A"/>
                                </w:rPr>
                                <w:t>Под</w:t>
                              </w:r>
                              <w:r>
                                <w:rPr>
                                  <w:rFonts w:ascii="GOST type A" w:hAnsi="GOST type A"/>
                                </w:rPr>
                                <w:t>пись</w:t>
                              </w:r>
                            </w:p>
                          </w:txbxContent>
                        </v:textbox>
                      </v:shape>
                      <v:shape id="Text Box 268" o:spid="_x0000_s1050" type="#_x0000_t202" style="position:absolute;left:6446;top:11725;width:56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" strokeweight="2.25pt">
                        <v:path arrowok="t"/>
                        <v:textbox inset="0,0,0,0">
                          <w:txbxContent>
                            <w:p w14:paraId="575C534A" w14:textId="77777777" w:rsidR="00B33B5E" w:rsidRPr="00C84C12" w:rsidRDefault="00B33B5E" w:rsidP="00C316E9">
                              <w:pPr>
                                <w:pStyle w:val="a"/>
                                <w:rPr>
                                  <w:rFonts w:ascii="GOST type A" w:hAnsi="GOST type A"/>
                                  <w:noProof w:val="0"/>
                                </w:rPr>
                              </w:pPr>
                              <w:r w:rsidRPr="00C84C12">
                                <w:rPr>
                                  <w:rFonts w:ascii="GOST type A" w:hAnsi="GOST type A"/>
                                  <w:noProof w:val="0"/>
                                </w:rPr>
                                <w:t>Дата</w:t>
                              </w:r>
                            </w:p>
                          </w:txbxContent>
                        </v:textbox>
                      </v:shape>
                    </v:group>
                    <v:group id="Group 269" o:spid="_x0000_s1051" style="position:absolute;left:3314;top:10907;width:3682;height:1407" coordorigin="2358,10607" coordsize="3682,14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">
                      <v:group id="Group 270" o:spid="_x0000_s1052" style="position:absolute;left:2358;top:10609;width:3681;height:1391" coordorigin="2924,10616" coordsize="3681,13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">
                        <v:group id="Group 271" o:spid="_x0000_s1053" style="position:absolute;left:2924;top:10616;width:3680;height:281" coordorigin="2196,10916" coordsize="3683,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">
                          <v:shape id="Text Box 272" o:spid="_x0000_s1054" type="#_x0000_t202" style="position:absolute;left:3158;top:10917;width:1305;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" strokeweight="1pt">
                            <v:path arrowok="t"/>
                            <v:textbox inset="0,0,0,0">
                              <w:txbxContent>
                                <w:p w14:paraId="30CB7F87" w14:textId="075EFC45" w:rsidR="00B33B5E" w:rsidRPr="00870AD7" w:rsidRDefault="00B33B5E" w:rsidP="00C316E9">
                                  <w:pPr>
                                    <w:pStyle w:val="a"/>
                                    <w:jc w:val="left"/>
                                    <w:rPr>
                                      <w:rFonts w:ascii="GOST type A" w:hAnsi="GOST type A"/>
                                      <w:noProof w:val="0"/>
                                    </w:rPr>
                                  </w:pPr>
                                  <w:r>
                                    <w:rPr>
                                      <w:rFonts w:ascii="GOST type A" w:hAnsi="GOST type A"/>
                                      <w:noProof w:val="0"/>
                                    </w:rPr>
                                    <w:t xml:space="preserve"> </w:t>
                                  </w:r>
                                  <w:r w:rsidR="00EB37A4">
                                    <w:rPr>
                                      <w:rFonts w:ascii="GOST type A" w:hAnsi="GOST type A"/>
                                      <w:noProof w:val="0"/>
                                    </w:rPr>
                                    <w:t>Кумакшев</w:t>
                                  </w:r>
                                </w:p>
                              </w:txbxContent>
                            </v:textbox>
                          </v:shape>
                          <v:shape id="Text Box 273" o:spid="_x0000_s1055" type="#_x0000_t202" style="position:absolute;left:2196;top:10916;width:964;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" strokeweight="1pt">
                            <v:path arrowok="t"/>
                            <v:textbox inset="0,0,0,0">
                              <w:txbxContent>
                                <w:p w14:paraId="291154AD" w14:textId="77777777" w:rsidR="00B33B5E" w:rsidRPr="00C84C12" w:rsidRDefault="00B33B5E" w:rsidP="00C316E9">
                                  <w:pPr>
                                    <w:pStyle w:val="a"/>
                                    <w:jc w:val="left"/>
                                    <w:rPr>
                                      <w:rFonts w:ascii="GOST type A" w:hAnsi="GOST type A"/>
                                      <w:noProof w:val="0"/>
                                    </w:rPr>
                                  </w:pPr>
                                  <w:r w:rsidRPr="00C84C12">
                                    <w:rPr>
                                      <w:rFonts w:ascii="GOST type A" w:hAnsi="GOST type A"/>
                                    </w:rPr>
                                    <w:t>Разраб</w:t>
                                  </w:r>
                                  <w:r w:rsidRPr="00C84C12">
                                    <w:rPr>
                                      <w:rFonts w:ascii="GOST type A" w:hAnsi="GOST type A"/>
                                      <w:noProof w:val="0"/>
                                    </w:rPr>
                                    <w:t>.</w:t>
                                  </w:r>
                                </w:p>
                              </w:txbxContent>
                            </v:textbox>
                          </v:shape>
                          <v:shape id="Text Box 274" o:spid="_x0000_s1056" type="#_x0000_t202" style="position:absolute;left:4461;top:10917;width:851;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" strokeweight="1pt">
                            <v:path arrowok="t"/>
                            <v:textbox inset="0,0,0,0">
                              <w:txbxContent>
                                <w:p w14:paraId="6E0F6151" w14:textId="77777777" w:rsidR="00B33B5E" w:rsidRPr="00C84C12" w:rsidRDefault="00B33B5E" w:rsidP="00C316E9">
                                  <w:pPr>
                                    <w:pStyle w:val="a"/>
                                    <w:rPr>
                                      <w:rFonts w:ascii="GOST type A" w:hAnsi="GOST type A"/>
                                    </w:rPr>
                                  </w:pPr>
                                </w:p>
                              </w:txbxContent>
                            </v:textbox>
                          </v:shape>
                          <v:shape id="Text Box 275" o:spid="_x0000_s1057" type="#_x0000_t202" style="position:absolute;left:5311;top:10917;width:568;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" strokeweight="1pt">
                            <v:path arrowok="t"/>
                            <v:textbox inset="0,0,0,0">
                              <w:txbxContent>
                                <w:p w14:paraId="4E90FB9E" w14:textId="77777777" w:rsidR="00B33B5E" w:rsidRPr="004E5007" w:rsidRDefault="00B33B5E" w:rsidP="00C316E9">
                                  <w:pPr>
                                    <w:pStyle w:val="a"/>
                                    <w:rPr>
                                      <w:rFonts w:ascii="GOST type A" w:hAnsi="GOST type A"/>
                                      <w:sz w:val="16"/>
                                    </w:rPr>
                                  </w:pPr>
                                </w:p>
                              </w:txbxContent>
                            </v:textbox>
                          </v:shape>
                        </v:group>
                        <v:group id="Group 276" o:spid="_x0000_s1058" style="position:absolute;left:2925;top:10895;width:3680;height:280" coordorigin="2196,10916" coordsize="3683,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">
                          <v:shape id="Text Box 277" o:spid="_x0000_s1059" type="#_x0000_t202" style="position:absolute;left:3158;top:10917;width:1305;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" strokeweight="1pt">
                            <v:path arrowok="t"/>
                            <v:textbox inset="0,0,0,0">
                              <w:txbxContent>
                                <w:p w14:paraId="64AB0FC0" w14:textId="5AB449EE" w:rsidR="00B33B5E" w:rsidRPr="00C84C12" w:rsidRDefault="00B33B5E" w:rsidP="00C316E9">
                                  <w:pPr>
                                    <w:pStyle w:val="a"/>
                                    <w:jc w:val="left"/>
                                    <w:rPr>
                                      <w:rFonts w:ascii="GOST type A" w:hAnsi="GOST type A"/>
                                      <w:noProof w:val="0"/>
                                    </w:rPr>
                                  </w:pPr>
                                  <w:r>
                                    <w:rPr>
                                      <w:rFonts w:ascii="GOST type A" w:hAnsi="GOST type A"/>
                                      <w:noProof w:val="0"/>
                                    </w:rPr>
                                    <w:t xml:space="preserve"> </w:t>
                                  </w:r>
                                  <w:r w:rsidR="00787AB4">
                                    <w:rPr>
                                      <w:rFonts w:ascii="GOST type A" w:hAnsi="GOST type A"/>
                                      <w:noProof w:val="0"/>
                                    </w:rPr>
                                    <w:t>Никишова</w:t>
                                  </w:r>
                                </w:p>
                              </w:txbxContent>
                            </v:textbox>
                          </v:shape>
                          <v:shape id="Text Box 278" o:spid="_x0000_s1060" type="#_x0000_t202" style="position:absolute;left:2196;top:10916;width:964;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" strokeweight="1pt">
                            <v:path arrowok="t"/>
                            <v:textbox inset="0,0,0,0">
                              <w:txbxContent>
                                <w:p w14:paraId="2C57DB5D" w14:textId="77777777" w:rsidR="00B33B5E" w:rsidRPr="00C84C12" w:rsidRDefault="00B33B5E" w:rsidP="00C316E9">
                                  <w:pPr>
                                    <w:pStyle w:val="a"/>
                                    <w:jc w:val="left"/>
                                    <w:rPr>
                                      <w:rFonts w:ascii="GOST type A" w:hAnsi="GOST type A"/>
                                      <w:noProof w:val="0"/>
                                    </w:rPr>
                                  </w:pPr>
                                  <w:r w:rsidRPr="00C84C12">
                                    <w:rPr>
                                      <w:rFonts w:ascii="GOST type A" w:hAnsi="GOST type A"/>
                                    </w:rPr>
                                    <w:t>Пров</w:t>
                                  </w:r>
                                  <w:r w:rsidRPr="00C84C12">
                                    <w:rPr>
                                      <w:rFonts w:ascii="GOST type A" w:hAnsi="GOST type A"/>
                                      <w:noProof w:val="0"/>
                                    </w:rPr>
                                    <w:t>.</w:t>
                                  </w:r>
                                </w:p>
                              </w:txbxContent>
                            </v:textbox>
                          </v:shape>
                          <v:shape id="Text Box 279" o:spid="_x0000_s1061" type="#_x0000_t202" style="position:absolute;left:4461;top:10917;width:851;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" strokeweight="1pt">
                            <v:path arrowok="t"/>
                            <v:textbox inset="0,0,0,0">
                              <w:txbxContent>
                                <w:p w14:paraId="007F6261" w14:textId="77777777" w:rsidR="00B33B5E" w:rsidRPr="00C84C12" w:rsidRDefault="00B33B5E" w:rsidP="00C316E9">
                                  <w:pPr>
                                    <w:pStyle w:val="a"/>
                                    <w:rPr>
                                      <w:rFonts w:ascii="GOST type A" w:hAnsi="GOST type A"/>
                                    </w:rPr>
                                  </w:pPr>
                                </w:p>
                              </w:txbxContent>
                            </v:textbox>
                          </v:shape>
                          <v:shape id="Text Box 280" o:spid="_x0000_s1062" type="#_x0000_t202" style="position:absolute;left:5311;top:10917;width:568;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" strokeweight="1pt">
                            <v:path arrowok="t"/>
                            <v:textbox inset="0,0,0,0">
                              <w:txbxContent>
                                <w:p w14:paraId="0B3668F6" w14:textId="77777777" w:rsidR="00B33B5E" w:rsidRPr="00C84C12" w:rsidRDefault="00B33B5E" w:rsidP="00C316E9">
                                  <w:pPr>
                                    <w:pStyle w:val="a"/>
                                    <w:rPr>
                                      <w:rFonts w:ascii="GOST type A" w:hAnsi="GOST type A"/>
                                    </w:rPr>
                                  </w:pPr>
                                </w:p>
                              </w:txbxContent>
                            </v:textbox>
                          </v:shape>
                        </v:group>
                        <v:group id="Group 281" o:spid="_x0000_s1063" style="position:absolute;left:2925;top:11174;width:3680;height:280" coordorigin="2196,10916" coordsize="3683,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">
                          <v:shape id="Text Box 282" o:spid="_x0000_s1064" type="#_x0000_t202" style="position:absolute;left:3158;top:10917;width:1305;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" strokeweight="1pt">
                            <v:path arrowok="t"/>
                            <v:textbox inset="0,0,0,0">
                              <w:txbxContent>
                                <w:p w14:paraId="679C9D3F" w14:textId="77777777" w:rsidR="00B33B5E" w:rsidRPr="00C84C12" w:rsidRDefault="00B33B5E" w:rsidP="00C316E9">
                                  <w:pPr>
                                    <w:pStyle w:val="a"/>
                                    <w:jc w:val="left"/>
                                    <w:rPr>
                                      <w:rFonts w:ascii="GOST type A" w:hAnsi="GOST type A"/>
                                    </w:rPr>
                                  </w:pPr>
                                </w:p>
                              </w:txbxContent>
                            </v:textbox>
                          </v:shape>
                          <v:shape id="Text Box 283" o:spid="_x0000_s1065" type="#_x0000_t202" style="position:absolute;left:2196;top:10916;width:964;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" strokeweight="1pt">
                            <v:path arrowok="t"/>
                            <v:textbox inset="0,0,0,0">
                              <w:txbxContent>
                                <w:p w14:paraId="6253C7BE" w14:textId="77777777" w:rsidR="00B33B5E" w:rsidRPr="00491F94" w:rsidRDefault="00B33B5E" w:rsidP="00C316E9">
                                  <w:pPr>
                                    <w:pStyle w:val="a"/>
                                    <w:jc w:val="left"/>
                                    <w:rPr>
                                      <w:rFonts w:ascii="GOST type A" w:hAnsi="GOST type A"/>
                                      <w:noProof w:val="0"/>
                                    </w:rPr>
                                  </w:pPr>
                                </w:p>
                                <w:p w14:paraId="4322B8FD" w14:textId="77777777" w:rsidR="00B33B5E" w:rsidRPr="00C84C12" w:rsidRDefault="00B33B5E" w:rsidP="00C316E9">
                                  <w:pPr>
                                    <w:pStyle w:val="a"/>
                                    <w:jc w:val="left"/>
                                    <w:rPr>
                                      <w:rFonts w:ascii="GOST type A" w:hAnsi="GOST type A"/>
                                      <w:noProof w:val="0"/>
                                    </w:rPr>
                                  </w:pPr>
                                </w:p>
                                <w:p w14:paraId="261F8A25" w14:textId="77777777" w:rsidR="00B33B5E" w:rsidRPr="00C84C12" w:rsidRDefault="00B33B5E" w:rsidP="00C316E9">
                                  <w:pPr>
                                    <w:pStyle w:val="a"/>
                                    <w:jc w:val="left"/>
                                    <w:rPr>
                                      <w:rFonts w:ascii="GOST type A" w:hAnsi="GOST type A"/>
                                      <w:noProof w:val="0"/>
                                    </w:rPr>
                                  </w:pPr>
                                </w:p>
                              </w:txbxContent>
                            </v:textbox>
                          </v:shape>
                          <v:shape id="Text Box 284" o:spid="_x0000_s1066" type="#_x0000_t202" style="position:absolute;left:4461;top:10917;width:851;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" strokeweight="1pt">
                            <v:path arrowok="t"/>
                            <v:textbox inset="0,0,0,0">
                              <w:txbxContent>
                                <w:p w14:paraId="543F6251" w14:textId="77777777" w:rsidR="00B33B5E" w:rsidRPr="00C84C12" w:rsidRDefault="00B33B5E" w:rsidP="00C316E9">
                                  <w:pPr>
                                    <w:pStyle w:val="a"/>
                                    <w:rPr>
                                      <w:rFonts w:ascii="GOST type A" w:hAnsi="GOST type A"/>
                                    </w:rPr>
                                  </w:pPr>
                                </w:p>
                              </w:txbxContent>
                            </v:textbox>
                          </v:shape>
                          <v:shape id="Text Box 285" o:spid="_x0000_s1067" type="#_x0000_t202" style="position:absolute;left:5311;top:10917;width:568;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" strokeweight="1pt">
                            <v:path arrowok="t"/>
                            <v:textbox inset="0,0,0,0">
                              <w:txbxContent>
                                <w:p w14:paraId="3A2702BC" w14:textId="77777777" w:rsidR="00B33B5E" w:rsidRPr="00C84C12" w:rsidRDefault="00B33B5E" w:rsidP="00C316E9">
                                  <w:pPr>
                                    <w:pStyle w:val="a"/>
                                    <w:rPr>
                                      <w:rFonts w:ascii="GOST type A" w:hAnsi="GOST type A"/>
                                    </w:rPr>
                                  </w:pPr>
                                </w:p>
                              </w:txbxContent>
                            </v:textbox>
                          </v:shape>
                        </v:group>
                        <v:group id="Group 286" o:spid="_x0000_s1068" style="position:absolute;left:3886;top:11450;width:2719;height:280" coordorigin="3158,10917" coordsize="2721,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">
                          <v:shape id="Text Box 287" o:spid="_x0000_s1069" type="#_x0000_t202" style="position:absolute;left:3158;top:10917;width:1305;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" strokeweight="1pt">
                            <v:path arrowok="t"/>
                            <v:textbox inset="0,0,0,0">
                              <w:txbxContent>
                                <w:p w14:paraId="0228D9B4" w14:textId="77777777" w:rsidR="00B33B5E" w:rsidRPr="00C84C12" w:rsidRDefault="00B33B5E" w:rsidP="00C316E9">
                                  <w:pPr>
                                    <w:pStyle w:val="a"/>
                                    <w:rPr>
                                      <w:rFonts w:ascii="GOST type A" w:hAnsi="GOST type A"/>
                                    </w:rPr>
                                  </w:pPr>
                                </w:p>
                              </w:txbxContent>
                            </v:textbox>
                          </v:shape>
                          <v:shape id="Text Box 289" o:spid="_x0000_s1070" type="#_x0000_t202" style="position:absolute;left:4461;top:10917;width:851;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" strokeweight="1pt">
                            <v:path arrowok="t"/>
                            <v:textbox inset="0,0,0,0">
                              <w:txbxContent>
                                <w:p w14:paraId="1BCEC5B0" w14:textId="77777777" w:rsidR="00B33B5E" w:rsidRPr="00C84C12" w:rsidRDefault="00B33B5E" w:rsidP="00C316E9">
                                  <w:pPr>
                                    <w:pStyle w:val="a"/>
                                    <w:rPr>
                                      <w:rFonts w:ascii="GOST type A" w:hAnsi="GOST type A"/>
                                    </w:rPr>
                                  </w:pPr>
                                </w:p>
                              </w:txbxContent>
                            </v:textbox>
                          </v:shape>
                          <v:shape id="Text Box 290" o:spid="_x0000_s1071" type="#_x0000_t202" style="position:absolute;left:5311;top:10917;width:568;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" strokeweight="1pt">
                            <v:path arrowok="t"/>
                            <v:textbox inset="0,0,0,0">
                              <w:txbxContent>
                                <w:p w14:paraId="41C41050" w14:textId="77777777" w:rsidR="00B33B5E" w:rsidRPr="00C84C12" w:rsidRDefault="00B33B5E" w:rsidP="00C316E9">
                                  <w:pPr>
                                    <w:pStyle w:val="a"/>
                                    <w:rPr>
                                      <w:rFonts w:ascii="GOST type A" w:hAnsi="GOST type A"/>
                                    </w:rPr>
                                  </w:pPr>
                                </w:p>
                              </w:txbxContent>
                            </v:textbox>
                          </v:shape>
                        </v:group>
                        <v:group id="Group 291" o:spid="_x0000_s1072" style="position:absolute;left:2925;top:11726;width:3680;height:281" coordorigin="2196,10916" coordsize="3683,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">
                          <v:shape id="Text Box 292" o:spid="_x0000_s1073" type="#_x0000_t202" style="position:absolute;left:3158;top:10917;width:1305;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" strokeweight="1pt">
                            <v:path arrowok="t"/>
                            <v:textbox inset="0,0,0,0">
                              <w:txbxContent>
                                <w:p w14:paraId="73529943" w14:textId="77777777" w:rsidR="00B33B5E" w:rsidRPr="00C84C12" w:rsidRDefault="00B33B5E" w:rsidP="00C316E9">
                                  <w:pPr>
                                    <w:pStyle w:val="a"/>
                                    <w:jc w:val="left"/>
                                    <w:rPr>
                                      <w:rFonts w:ascii="GOST type A" w:hAnsi="GOST type A"/>
                                    </w:rPr>
                                  </w:pPr>
                                  <w:r>
                                    <w:rPr>
                                      <w:rFonts w:ascii="GOST type A" w:hAnsi="GOST type A"/>
                                    </w:rPr>
                                    <w:t xml:space="preserve"> Базеева</w:t>
                                  </w:r>
                                </w:p>
                                <w:p w14:paraId="42CE9EA5" w14:textId="77777777" w:rsidR="00B33B5E" w:rsidRPr="00C84C12" w:rsidRDefault="00B33B5E" w:rsidP="00C316E9">
                                  <w:pPr>
                                    <w:pStyle w:val="a"/>
                                    <w:rPr>
                                      <w:rFonts w:ascii="GOST type A" w:hAnsi="GOST type A"/>
                                    </w:rPr>
                                  </w:pPr>
                                </w:p>
                              </w:txbxContent>
                            </v:textbox>
                          </v:shape>
                          <v:shape id="Text Box 293" o:spid="_x0000_s1074" type="#_x0000_t202" style="position:absolute;left:2196;top:10916;width:964;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" strokeweight="1pt">
                            <v:path arrowok="t"/>
                            <v:textbox inset="0,0,0,0">
                              <w:txbxContent>
                                <w:p w14:paraId="6A445931" w14:textId="77777777" w:rsidR="00B33B5E" w:rsidRPr="00C84C12" w:rsidRDefault="00B33B5E" w:rsidP="00C316E9">
                                  <w:pPr>
                                    <w:pStyle w:val="a"/>
                                    <w:jc w:val="left"/>
                                    <w:rPr>
                                      <w:rFonts w:ascii="GOST type A" w:hAnsi="GOST type A"/>
                                      <w:noProof w:val="0"/>
                                    </w:rPr>
                                  </w:pPr>
                                  <w:r>
                                    <w:rPr>
                                      <w:rFonts w:ascii="GOST type A" w:hAnsi="GOST type A"/>
                                      <w:noProof w:val="0"/>
                                    </w:rPr>
                                    <w:t xml:space="preserve">Утв. </w:t>
                                  </w:r>
                                </w:p>
                              </w:txbxContent>
                            </v:textbox>
                          </v:shape>
                          <v:shape id="Text Box 294" o:spid="_x0000_s1075" type="#_x0000_t202" style="position:absolute;left:4461;top:10917;width:851;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" strokeweight="1pt">
                            <v:path arrowok="t"/>
                            <v:textbox inset="0,0,0,0">
                              <w:txbxContent>
                                <w:p w14:paraId="3FD7B3F4" w14:textId="77777777" w:rsidR="00B33B5E" w:rsidRPr="00C84C12" w:rsidRDefault="00B33B5E" w:rsidP="00C316E9">
                                  <w:pPr>
                                    <w:pStyle w:val="a"/>
                                    <w:rPr>
                                      <w:rFonts w:ascii="GOST type A" w:hAnsi="GOST type A"/>
                                    </w:rPr>
                                  </w:pPr>
                                </w:p>
                              </w:txbxContent>
                            </v:textbox>
                          </v:shape>
                          <v:shape id="Text Box 295" o:spid="_x0000_s1076" type="#_x0000_t202" style="position:absolute;left:5311;top:10917;width:568;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" strokeweight="1pt">
                            <v:path arrowok="t"/>
                            <v:textbox inset="0,0,0,0">
                              <w:txbxContent>
                                <w:p w14:paraId="3E45CDE0" w14:textId="77777777" w:rsidR="00B33B5E" w:rsidRPr="00C84C12" w:rsidRDefault="00B33B5E" w:rsidP="00C316E9">
                                  <w:pPr>
                                    <w:pStyle w:val="a"/>
                                    <w:rPr>
                                      <w:rFonts w:ascii="GOST type A" w:hAnsi="GOST type A"/>
                                    </w:rPr>
                                  </w:pPr>
                                </w:p>
                              </w:txbxContent>
                            </v:textbox>
                          </v:shape>
                        </v:group>
                      </v:group>
                      <v:line id="Line 296" o:spid="_x0000_s1077" style="position:absolute;flip:x;visibility:visible;mso-wrap-style:square" from="5473,10607" to="5473,120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" strokeweight="2.25pt">
                        <o:lock v:ext="edit" shapetype="f"/>
                      </v:line>
                      <v:line id="Line 297" o:spid="_x0000_s1078" style="position:absolute;flip:x;visibility:visible;mso-wrap-style:square" from="6040,10607" to="6040,120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" strokeweight="2.25pt">
                        <o:lock v:ext="edit" shapetype="f"/>
                      </v:line>
                      <v:line id="Line 299" o:spid="_x0000_s1079" style="position:absolute;flip:x;visibility:visible;mso-wrap-style:square" from="4621,10607" to="4621,120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" strokeweight="2.25pt">
                        <o:lock v:ext="edit" shapetype="f"/>
                      </v:line>
                      <v:line id="Line 300" o:spid="_x0000_s1080" style="position:absolute;flip:x;visibility:visible;mso-wrap-style:square" from="2361,10607" to="2361,120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" strokeweight="2.25pt">
                        <o:lock v:ext="edit" shapetype="f"/>
                      </v:line>
                      <v:line id="Line 298" o:spid="_x0000_s1081" style="position:absolute;flip:x;visibility:visible;mso-wrap-style:square" from="3318,10614" to="3318,120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" strokeweight="2.25pt">
                        <o:lock v:ext="edit" shapetype="f"/>
                      </v:line>
                    </v:group>
                  </v:group>
                  <v:group id="Group 301" o:spid="_x0000_s1082" style="position:absolute;left:3028;top:10033;width:3683;height:581" coordorigin="3033,9482" coordsize="3683,5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">
                    <v:group id="Group 302" o:spid="_x0000_s1083" style="position:absolute;left:3034;top:9492;width:3682;height:561" coordorigin="1240,9793" coordsize="3685,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">
                      <v:group id="Group 303" o:spid="_x0000_s1084" style="position:absolute;left:1240;top:10078;width:3685;height:283" coordorigin="3332,11725" coordsize="3681,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">
                        <v:shape id="Text Box 304" o:spid="_x0000_s1085" type="#_x0000_t202" style="position:absolute;left:3332;top:11725;width:39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" strokeweight="1pt">
                          <v:path arrowok="t"/>
                          <v:textbox inset="0,0,0,0">
                            <w:txbxContent>
                              <w:p w14:paraId="3BA24A31" w14:textId="77777777" w:rsidR="00B33B5E" w:rsidRPr="00C84C12" w:rsidRDefault="00B33B5E" w:rsidP="00C316E9">
                                <w:pPr>
                                  <w:pStyle w:val="a"/>
                                  <w:rPr>
                                    <w:rFonts w:ascii="GOST type A" w:hAnsi="GOST type A"/>
                                  </w:rPr>
                                </w:pPr>
                              </w:p>
                            </w:txbxContent>
                          </v:textbox>
                        </v:shape>
                        <v:shape id="Text Box 305" o:spid="_x0000_s1086" type="#_x0000_t202" style="position:absolute;left:4295;top:11725;width:1304;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" strokeweight="1pt">
                          <v:path arrowok="t"/>
                          <v:textbox inset="0,0,0,0">
                            <w:txbxContent>
                              <w:p w14:paraId="49CF4C40" w14:textId="77777777" w:rsidR="00B33B5E" w:rsidRPr="00C84C12" w:rsidRDefault="00B33B5E" w:rsidP="00C316E9">
                                <w:pPr>
                                  <w:pStyle w:val="a"/>
                                  <w:rPr>
                                    <w:rFonts w:ascii="GOST type A" w:hAnsi="GOST type A"/>
                                  </w:rPr>
                                </w:pPr>
                              </w:p>
                            </w:txbxContent>
                          </v:textbox>
                        </v:shape>
                        <v:shape id="Text Box 306" o:spid="_x0000_s1087" type="#_x0000_t202" style="position:absolute;left:3728;top:11725;width:56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" strokeweight="1pt">
                          <v:path arrowok="t"/>
                          <v:textbox inset="0,0,0,0">
                            <w:txbxContent>
                              <w:p w14:paraId="79CABDCD" w14:textId="77777777" w:rsidR="00B33B5E" w:rsidRPr="00C84C12" w:rsidRDefault="00B33B5E" w:rsidP="00C316E9">
                                <w:pPr>
                                  <w:pStyle w:val="a"/>
                                  <w:rPr>
                                    <w:rFonts w:ascii="GOST type A" w:hAnsi="GOST type A"/>
                                  </w:rPr>
                                </w:pPr>
                              </w:p>
                            </w:txbxContent>
                          </v:textbox>
                        </v:shape>
                        <v:shape id="Text Box 307" o:spid="_x0000_s1088" type="#_x0000_t202" style="position:absolute;left:5597;top:11725;width:850;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" strokeweight="1pt">
                          <v:path arrowok="t"/>
                          <v:textbox inset="0,0,0,0">
                            <w:txbxContent>
                              <w:p w14:paraId="45F393E8" w14:textId="77777777" w:rsidR="00B33B5E" w:rsidRPr="00C84C12" w:rsidRDefault="00B33B5E" w:rsidP="00C316E9">
                                <w:pPr>
                                  <w:pStyle w:val="a"/>
                                  <w:rPr>
                                    <w:rFonts w:ascii="GOST type A" w:hAnsi="GOST type A"/>
                                  </w:rPr>
                                </w:pPr>
                              </w:p>
                            </w:txbxContent>
                          </v:textbox>
                        </v:shape>
                        <v:shape id="Text Box 308" o:spid="_x0000_s1089" type="#_x0000_t202" style="position:absolute;left:6446;top:11725;width:56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" strokeweight="1pt">
                          <v:path arrowok="t"/>
                          <v:textbox inset="0,0,0,0">
                            <w:txbxContent>
                              <w:p w14:paraId="7BB3AF9E" w14:textId="77777777" w:rsidR="00B33B5E" w:rsidRPr="00C84C12" w:rsidRDefault="00B33B5E" w:rsidP="00C316E9">
                                <w:pPr>
                                  <w:pStyle w:val="a"/>
                                  <w:rPr>
                                    <w:rFonts w:ascii="GOST type A" w:hAnsi="GOST type A"/>
                                  </w:rPr>
                                </w:pPr>
                              </w:p>
                            </w:txbxContent>
                          </v:textbox>
                        </v:shape>
                      </v:group>
                      <v:group id="Group 309" o:spid="_x0000_s1090" style="position:absolute;left:1240;top:9793;width:3685;height:283" coordorigin="3332,11725" coordsize="3681,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">
                        <v:shape id="Text Box 310" o:spid="_x0000_s1091" type="#_x0000_t202" style="position:absolute;left:3332;top:11725;width:39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" strokeweight="1pt">
                          <v:path arrowok="t"/>
                          <v:textbox inset="0,0,0,0">
                            <w:txbxContent>
                              <w:p w14:paraId="413B7367" w14:textId="77777777" w:rsidR="00B33B5E" w:rsidRPr="00C84C12" w:rsidRDefault="00B33B5E" w:rsidP="00C316E9">
                                <w:pPr>
                                  <w:pStyle w:val="a"/>
                                  <w:rPr>
                                    <w:rFonts w:ascii="GOST type A" w:hAnsi="GOST type A"/>
                                  </w:rPr>
                                </w:pPr>
                              </w:p>
                            </w:txbxContent>
                          </v:textbox>
                        </v:shape>
                        <v:shape id="Text Box 311" o:spid="_x0000_s1092" type="#_x0000_t202" style="position:absolute;left:4295;top:11725;width:1304;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" strokeweight="1pt">
                          <v:path arrowok="t"/>
                          <v:textbox inset="0,0,0,0">
                            <w:txbxContent>
                              <w:p w14:paraId="0D3B0302" w14:textId="77777777" w:rsidR="00B33B5E" w:rsidRPr="00C84C12" w:rsidRDefault="00B33B5E" w:rsidP="00C316E9">
                                <w:pPr>
                                  <w:pStyle w:val="a"/>
                                  <w:rPr>
                                    <w:rFonts w:ascii="GOST type A" w:hAnsi="GOST type A"/>
                                  </w:rPr>
                                </w:pPr>
                              </w:p>
                            </w:txbxContent>
                          </v:textbox>
                        </v:shape>
                        <v:shape id="Text Box 312" o:spid="_x0000_s1093" type="#_x0000_t202" style="position:absolute;left:3728;top:11725;width:56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" strokeweight="1pt">
                          <v:path arrowok="t"/>
                          <v:textbox inset="0,0,0,0">
                            <w:txbxContent>
                              <w:p w14:paraId="107EFEDD" w14:textId="77777777" w:rsidR="00B33B5E" w:rsidRPr="00C84C12" w:rsidRDefault="00B33B5E" w:rsidP="00C316E9">
                                <w:pPr>
                                  <w:pStyle w:val="a"/>
                                  <w:rPr>
                                    <w:rFonts w:ascii="GOST type A" w:hAnsi="GOST type A"/>
                                  </w:rPr>
                                </w:pPr>
                              </w:p>
                            </w:txbxContent>
                          </v:textbox>
                        </v:shape>
                        <v:shape id="Text Box 313" o:spid="_x0000_s1094" type="#_x0000_t202" style="position:absolute;left:5597;top:11725;width:850;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" strokeweight="1pt">
                          <v:path arrowok="t"/>
                          <v:textbox inset="0,0,0,0">
                            <w:txbxContent>
                              <w:p w14:paraId="01C52659" w14:textId="77777777" w:rsidR="00B33B5E" w:rsidRPr="00C84C12" w:rsidRDefault="00B33B5E" w:rsidP="00C316E9">
                                <w:pPr>
                                  <w:pStyle w:val="a"/>
                                  <w:rPr>
                                    <w:rFonts w:ascii="GOST type A" w:hAnsi="GOST type A"/>
                                  </w:rPr>
                                </w:pPr>
                              </w:p>
                            </w:txbxContent>
                          </v:textbox>
                        </v:shape>
                        <v:shape id="Text Box 314" o:spid="_x0000_s1095" type="#_x0000_t202" style="position:absolute;left:6446;top:11725;width:56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" strokeweight="1pt">
                          <v:path arrowok="t"/>
                          <v:textbox inset="0,0,0,0">
                            <w:txbxContent>
                              <w:p w14:paraId="1C656B27" w14:textId="77777777" w:rsidR="00B33B5E" w:rsidRPr="00C84C12" w:rsidRDefault="00B33B5E" w:rsidP="00C316E9">
                                <w:pPr>
                                  <w:pStyle w:val="a"/>
                                  <w:rPr>
                                    <w:rFonts w:ascii="GOST type A" w:hAnsi="GOST type A"/>
                                  </w:rPr>
                                </w:pPr>
                              </w:p>
                            </w:txbxContent>
                          </v:textbox>
                        </v:shape>
                      </v:group>
                    </v:group>
                    <v:line id="Line 315" o:spid="_x0000_s1096" style="position:absolute;visibility:visible;mso-wrap-style:square" from="5299,9482" to="5299,100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" strokeweight="2.25pt">
                      <o:lock v:ext="edit" shapetype="f"/>
                    </v:line>
                    <v:line id="Line 316" o:spid="_x0000_s1097" style="position:absolute;visibility:visible;mso-wrap-style:square" from="3033,9492" to="3033,100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" strokeweight="2.25pt">
                      <o:lock v:ext="edit" shapetype="f"/>
                    </v:line>
                    <v:line id="Line 317" o:spid="_x0000_s1098" style="position:absolute;visibility:visible;mso-wrap-style:square" from="6715,9482" to="6715,100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" strokeweight="2.25pt">
                      <o:lock v:ext="edit" shapetype="f"/>
                    </v:line>
                    <v:line id="Line 318" o:spid="_x0000_s1099" style="position:absolute;visibility:visible;mso-wrap-style:square" from="6148,9482" to="6148,100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" strokeweight="2.25pt">
                      <o:lock v:ext="edit" shapetype="f"/>
                    </v:line>
                    <v:line id="Line 319" o:spid="_x0000_s1100" style="position:absolute;visibility:visible;mso-wrap-style:square" from="3430,9492" to="3430,100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" strokeweight="2.25pt">
                      <o:lock v:ext="edit" shapetype="f"/>
                    </v:line>
                    <v:line id="Line 320" o:spid="_x0000_s1101" style="position:absolute;visibility:visible;mso-wrap-style:square" from="3996,9482" to="3996,100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" strokeweight="2.25pt">
                      <o:lock v:ext="edit" shapetype="f"/>
                    </v:line>
                  </v:group>
                </v:group>
              </v:group>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386578" w14:textId="77777777" w:rsidR="00B33B5E" w:rsidRPr="003B7233" w:rsidRDefault="00B33B5E" w:rsidP="00947B42">
    <w:pPr>
      <w:pStyle w:val="Header"/>
      <w:rPr>
        <w:lang w:val="en-US"/>
      </w:rPr>
    </w:pPr>
  </w:p>
  <w:p w14:paraId="3D99B7F6" w14:textId="77777777" w:rsidR="00B33B5E" w:rsidRPr="001403A9" w:rsidRDefault="00B33B5E" w:rsidP="00947B42">
    <w:pPr>
      <w:pStyle w:val="Header"/>
      <w:ind w:right="-1"/>
    </w:pPr>
    <w:r>
      <w:rPr>
        <w:noProof/>
      </w:rPr>
      <mc:AlternateContent>
        <mc:Choice Requires="wpg">
          <w:drawing>
            <wp:anchor distT="0" distB="0" distL="114300" distR="114300" simplePos="0" relativeHeight="251666944" behindDoc="1" locked="0" layoutInCell="1" allowOverlap="1" wp14:anchorId="4A0EC625" wp14:editId="33D453E2">
              <wp:simplePos x="0" y="0"/>
              <wp:positionH relativeFrom="column">
                <wp:posOffset>-365759</wp:posOffset>
              </wp:positionH>
              <wp:positionV relativeFrom="paragraph">
                <wp:posOffset>107950</wp:posOffset>
              </wp:positionV>
              <wp:extent cx="6652260" cy="533364"/>
              <wp:effectExtent l="19050" t="19050" r="15240" b="19685"/>
              <wp:wrapNone/>
              <wp:docPr id="740" name="Group 4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52260" cy="533364"/>
                        <a:chOff x="1140" y="12891"/>
                        <a:chExt cx="10489" cy="856"/>
                      </a:xfrm>
                    </wpg:grpSpPr>
                    <wps:wsp>
                      <wps:cNvPr id="741" name="Rectangle 429"/>
                      <wps:cNvSpPr>
                        <a:spLocks noChangeArrowheads="1"/>
                      </wps:cNvSpPr>
                      <wps:spPr bwMode="auto">
                        <a:xfrm>
                          <a:off x="1140" y="12894"/>
                          <a:ext cx="10488" cy="850"/>
                        </a:xfrm>
                        <a:prstGeom prst="rect">
                          <a:avLst/>
                        </a:prstGeom>
                        <a:solidFill>
                          <a:srgbClr val="FFFFFF"/>
                        </a:solidFill>
                        <a:ln w="28575">
                          <a:solidFill>
                            <a:srgbClr val="000000"/>
                          </a:solidFill>
                          <a:miter lim="800000"/>
                          <a:headEnd/>
                          <a:tailEnd/>
                        </a:ln>
                      </wps:spPr>
                      <wps:bodyPr rot="0" vert="horz" wrap="square" lIns="91440" tIns="45720" rIns="91440" bIns="45720" anchor="t" anchorCtr="0" upright="1">
                        <a:noAutofit/>
                      </wps:bodyPr>
                    </wps:wsp>
                    <wpg:grpSp>
                      <wpg:cNvPr id="742" name="Group 430"/>
                      <wpg:cNvGrpSpPr>
                        <a:grpSpLocks/>
                      </wpg:cNvGrpSpPr>
                      <wpg:grpSpPr bwMode="auto">
                        <a:xfrm>
                          <a:off x="1143" y="12891"/>
                          <a:ext cx="10486" cy="856"/>
                          <a:chOff x="989" y="11407"/>
                          <a:chExt cx="10486" cy="856"/>
                        </a:xfrm>
                      </wpg:grpSpPr>
                      <wpg:grpSp>
                        <wpg:cNvPr id="743" name="Group 431"/>
                        <wpg:cNvGrpSpPr>
                          <a:grpSpLocks/>
                        </wpg:cNvGrpSpPr>
                        <wpg:grpSpPr bwMode="auto">
                          <a:xfrm>
                            <a:off x="10908" y="11410"/>
                            <a:ext cx="567" cy="853"/>
                            <a:chOff x="9096" y="9973"/>
                            <a:chExt cx="851" cy="853"/>
                          </a:xfrm>
                        </wpg:grpSpPr>
                        <wps:wsp>
                          <wps:cNvPr id="744" name="Text Box 432"/>
                          <wps:cNvSpPr txBox="1">
                            <a:spLocks noChangeArrowheads="1"/>
                          </wps:cNvSpPr>
                          <wps:spPr bwMode="auto">
                            <a:xfrm>
                              <a:off x="9096" y="9973"/>
                              <a:ext cx="850" cy="283"/>
                            </a:xfrm>
                            <a:prstGeom prst="rect">
                              <a:avLst/>
                            </a:prstGeom>
                            <a:solidFill>
                              <a:srgbClr val="FFFFFF"/>
                            </a:solidFill>
                            <a:ln w="28575">
                              <a:solidFill>
                                <a:srgbClr val="000000"/>
                              </a:solidFill>
                              <a:miter lim="800000"/>
                              <a:headEnd/>
                              <a:tailEnd/>
                            </a:ln>
                          </wps:spPr>
                          <wps:txbx>
                            <w:txbxContent>
                              <w:p w14:paraId="32269183" w14:textId="77777777" w:rsidR="00B33B5E" w:rsidRPr="00BF37BB" w:rsidRDefault="00B33B5E" w:rsidP="00947B42">
                                <w:pPr>
                                  <w:pStyle w:val="a"/>
                                  <w:rPr>
                                    <w:rFonts w:ascii="GOST type A" w:hAnsi="GOST type A"/>
                                    <w:noProof w:val="0"/>
                                  </w:rPr>
                                </w:pPr>
                                <w:r w:rsidRPr="00BF37BB">
                                  <w:rPr>
                                    <w:rFonts w:ascii="GOST type A" w:hAnsi="GOST type A"/>
                                    <w:noProof w:val="0"/>
                                  </w:rPr>
                                  <w:t>Лист</w:t>
                                </w:r>
                              </w:p>
                            </w:txbxContent>
                          </wps:txbx>
                          <wps:bodyPr rot="0" vert="horz" wrap="square" lIns="18000" tIns="10800" rIns="18000" bIns="10800" anchor="t" anchorCtr="0" upright="1">
                            <a:noAutofit/>
                          </wps:bodyPr>
                        </wps:wsp>
                        <wps:wsp>
                          <wps:cNvPr id="745" name="Text Box 433"/>
                          <wps:cNvSpPr txBox="1">
                            <a:spLocks noChangeArrowheads="1"/>
                          </wps:cNvSpPr>
                          <wps:spPr bwMode="auto">
                            <a:xfrm>
                              <a:off x="9097" y="10259"/>
                              <a:ext cx="850" cy="567"/>
                            </a:xfrm>
                            <a:prstGeom prst="rect">
                              <a:avLst/>
                            </a:prstGeom>
                            <a:solidFill>
                              <a:srgbClr val="FFFFFF"/>
                            </a:solidFill>
                            <a:ln w="28575">
                              <a:solidFill>
                                <a:srgbClr val="000000"/>
                              </a:solidFill>
                              <a:miter lim="800000"/>
                              <a:headEnd/>
                              <a:tailEnd/>
                            </a:ln>
                          </wps:spPr>
                          <wps:txbx>
                            <w:txbxContent>
                              <w:p w14:paraId="4D283C2C" w14:textId="77777777" w:rsidR="00B33B5E" w:rsidRPr="00C57D0D" w:rsidRDefault="00B33B5E" w:rsidP="00947B42">
                                <w:pPr>
                                  <w:pStyle w:val="a"/>
                                  <w:suppressLineNumbers/>
                                  <w:spacing w:before="120"/>
                                  <w:jc w:val="both"/>
                                  <w:rPr>
                                    <w:rFonts w:ascii="GOST type A" w:hAnsi="GOST type A"/>
                                    <w:noProof w:val="0"/>
                                    <w:sz w:val="22"/>
                                  </w:rPr>
                                </w:pPr>
                                <w:r>
                                  <w:rPr>
                                    <w:rFonts w:ascii="GOST type A" w:hAnsi="GOST type A"/>
                                    <w:noProof w:val="0"/>
                                    <w:sz w:val="22"/>
                                  </w:rPr>
                                  <w:t xml:space="preserve">   </w:t>
                                </w:r>
                                <w:r w:rsidRPr="00E21937">
                                  <w:rPr>
                                    <w:rFonts w:ascii="GOST type A" w:hAnsi="GOST type A"/>
                                    <w:noProof w:val="0"/>
                                    <w:sz w:val="22"/>
                                  </w:rPr>
                                  <w:fldChar w:fldCharType="begin"/>
                                </w:r>
                                <w:r w:rsidRPr="00E21937">
                                  <w:rPr>
                                    <w:rFonts w:ascii="GOST type A" w:hAnsi="GOST type A"/>
                                    <w:noProof w:val="0"/>
                                    <w:sz w:val="22"/>
                                  </w:rPr>
                                  <w:instrText>PAGE   \* MERGEFORMAT</w:instrText>
                                </w:r>
                                <w:r w:rsidRPr="00E21937">
                                  <w:rPr>
                                    <w:rFonts w:ascii="GOST type A" w:hAnsi="GOST type A"/>
                                    <w:noProof w:val="0"/>
                                    <w:sz w:val="22"/>
                                  </w:rPr>
                                  <w:fldChar w:fldCharType="separate"/>
                                </w:r>
                                <w:r>
                                  <w:rPr>
                                    <w:rFonts w:ascii="GOST type A" w:hAnsi="GOST type A"/>
                                    <w:sz w:val="22"/>
                                  </w:rPr>
                                  <w:t>2</w:t>
                                </w:r>
                                <w:r w:rsidRPr="00E21937">
                                  <w:rPr>
                                    <w:rFonts w:ascii="GOST type A" w:hAnsi="GOST type A"/>
                                    <w:noProof w:val="0"/>
                                    <w:sz w:val="22"/>
                                  </w:rPr>
                                  <w:fldChar w:fldCharType="end"/>
                                </w:r>
                              </w:p>
                            </w:txbxContent>
                          </wps:txbx>
                          <wps:bodyPr rot="0" vert="horz" wrap="square" lIns="18000" tIns="10800" rIns="18000" bIns="10800" anchor="t" anchorCtr="0" upright="1">
                            <a:noAutofit/>
                          </wps:bodyPr>
                        </wps:wsp>
                      </wpg:grpSp>
                      <wps:wsp>
                        <wps:cNvPr id="746" name="Text Box 434"/>
                        <wps:cNvSpPr txBox="1">
                          <a:spLocks noChangeArrowheads="1"/>
                        </wps:cNvSpPr>
                        <wps:spPr bwMode="auto">
                          <a:xfrm>
                            <a:off x="4673" y="11407"/>
                            <a:ext cx="6236" cy="850"/>
                          </a:xfrm>
                          <a:prstGeom prst="rect">
                            <a:avLst/>
                          </a:prstGeom>
                          <a:solidFill>
                            <a:srgbClr val="FFFFFF"/>
                          </a:solidFill>
                          <a:ln w="28575">
                            <a:solidFill>
                              <a:srgbClr val="000000"/>
                            </a:solidFill>
                            <a:miter lim="800000"/>
                            <a:headEnd/>
                            <a:tailEnd/>
                          </a:ln>
                        </wps:spPr>
                        <wps:txbx>
                          <w:txbxContent>
                            <w:p w14:paraId="60E59953" w14:textId="2EBDB825" w:rsidR="00B33B5E" w:rsidRPr="00BF37BB" w:rsidRDefault="00B33B5E" w:rsidP="00947B42">
                              <w:pPr>
                                <w:pStyle w:val="a"/>
                                <w:spacing w:before="160"/>
                                <w:rPr>
                                  <w:rFonts w:ascii="GOST type A" w:hAnsi="GOST type A"/>
                                  <w:noProof w:val="0"/>
                                  <w:sz w:val="32"/>
                                  <w:szCs w:val="32"/>
                                </w:rPr>
                              </w:pPr>
                              <w:r>
                                <w:rPr>
                                  <w:rFonts w:ascii="GOST type A" w:hAnsi="GOST type A"/>
                                  <w:sz w:val="32"/>
                                  <w:szCs w:val="32"/>
                                </w:rPr>
                                <w:t>ОП-02069964-П-09.02.07-</w:t>
                              </w:r>
                              <w:r w:rsidR="00EB37A4">
                                <w:rPr>
                                  <w:rFonts w:ascii="GOST type A" w:hAnsi="GOST type A"/>
                                  <w:sz w:val="32"/>
                                  <w:szCs w:val="32"/>
                                </w:rPr>
                                <w:t>34</w:t>
                              </w:r>
                              <w:r>
                                <w:rPr>
                                  <w:rFonts w:ascii="GOST type A" w:hAnsi="GOST type A"/>
                                  <w:sz w:val="32"/>
                                  <w:szCs w:val="32"/>
                                </w:rPr>
                                <w:t>2</w:t>
                              </w:r>
                              <w:r w:rsidR="00610F91">
                                <w:rPr>
                                  <w:rFonts w:ascii="GOST type A" w:hAnsi="GOST type A"/>
                                  <w:sz w:val="32"/>
                                  <w:szCs w:val="32"/>
                                </w:rPr>
                                <w:t>4</w:t>
                              </w:r>
                            </w:p>
                          </w:txbxContent>
                        </wps:txbx>
                        <wps:bodyPr rot="0" vert="horz" wrap="square" lIns="18000" tIns="10800" rIns="18000" bIns="10800" anchor="t" anchorCtr="0" upright="1">
                          <a:noAutofit/>
                        </wps:bodyPr>
                      </wps:wsp>
                      <wpg:grpSp>
                        <wpg:cNvPr id="747" name="Group 435"/>
                        <wpg:cNvGrpSpPr>
                          <a:grpSpLocks/>
                        </wpg:cNvGrpSpPr>
                        <wpg:grpSpPr bwMode="auto">
                          <a:xfrm>
                            <a:off x="989" y="11413"/>
                            <a:ext cx="3683" cy="850"/>
                            <a:chOff x="1248" y="9691"/>
                            <a:chExt cx="3683" cy="861"/>
                          </a:xfrm>
                        </wpg:grpSpPr>
                        <wpg:grpSp>
                          <wpg:cNvPr id="748" name="Group 436"/>
                          <wpg:cNvGrpSpPr>
                            <a:grpSpLocks/>
                          </wpg:cNvGrpSpPr>
                          <wpg:grpSpPr bwMode="auto">
                            <a:xfrm>
                              <a:off x="1248" y="10272"/>
                              <a:ext cx="3682" cy="280"/>
                              <a:chOff x="3332" y="11725"/>
                              <a:chExt cx="3681" cy="283"/>
                            </a:xfrm>
                          </wpg:grpSpPr>
                          <wps:wsp>
                            <wps:cNvPr id="749" name="Text Box 437"/>
                            <wps:cNvSpPr txBox="1">
                              <a:spLocks noChangeArrowheads="1"/>
                            </wps:cNvSpPr>
                            <wps:spPr bwMode="auto">
                              <a:xfrm>
                                <a:off x="3332" y="11725"/>
                                <a:ext cx="397" cy="283"/>
                              </a:xfrm>
                              <a:prstGeom prst="rect">
                                <a:avLst/>
                              </a:prstGeom>
                              <a:solidFill>
                                <a:srgbClr val="FFFFFF"/>
                              </a:solidFill>
                              <a:ln w="28575">
                                <a:solidFill>
                                  <a:srgbClr val="000000"/>
                                </a:solidFill>
                                <a:miter lim="800000"/>
                                <a:headEnd/>
                                <a:tailEnd/>
                              </a:ln>
                            </wps:spPr>
                            <wps:txbx>
                              <w:txbxContent>
                                <w:p w14:paraId="716148B8" w14:textId="77777777" w:rsidR="00B33B5E" w:rsidRPr="00BF37BB" w:rsidRDefault="00B33B5E" w:rsidP="00C44F7C">
                                  <w:pPr>
                                    <w:pStyle w:val="a"/>
                                    <w:jc w:val="both"/>
                                    <w:rPr>
                                      <w:rFonts w:ascii="GOST type A" w:hAnsi="GOST type A"/>
                                      <w:noProof w:val="0"/>
                                    </w:rPr>
                                  </w:pPr>
                                  <w:r>
                                    <w:rPr>
                                      <w:rFonts w:ascii="GOST type A" w:hAnsi="GOST type A"/>
                                      <w:noProof w:val="0"/>
                                    </w:rPr>
                                    <w:t>Изм.</w:t>
                                  </w:r>
                                </w:p>
                                <w:p w14:paraId="3C2FACF6" w14:textId="77777777" w:rsidR="00B33B5E" w:rsidRPr="00FD5770" w:rsidRDefault="00B33B5E" w:rsidP="00947B42">
                                  <w:pPr>
                                    <w:pStyle w:val="a"/>
                                    <w:rPr>
                                      <w:rFonts w:ascii="GOST type A" w:hAnsi="GOST type A"/>
                                      <w:noProof w:val="0"/>
                                    </w:rPr>
                                  </w:pPr>
                                </w:p>
                              </w:txbxContent>
                            </wps:txbx>
                            <wps:bodyPr rot="0" vert="horz" wrap="square" lIns="18000" tIns="10800" rIns="18000" bIns="10800" anchor="t" anchorCtr="0" upright="1">
                              <a:noAutofit/>
                            </wps:bodyPr>
                          </wps:wsp>
                          <wps:wsp>
                            <wps:cNvPr id="750" name="Text Box 438"/>
                            <wps:cNvSpPr txBox="1">
                              <a:spLocks noChangeArrowheads="1"/>
                            </wps:cNvSpPr>
                            <wps:spPr bwMode="auto">
                              <a:xfrm>
                                <a:off x="4295" y="11725"/>
                                <a:ext cx="1304" cy="283"/>
                              </a:xfrm>
                              <a:prstGeom prst="rect">
                                <a:avLst/>
                              </a:prstGeom>
                              <a:solidFill>
                                <a:srgbClr val="FFFFFF"/>
                              </a:solidFill>
                              <a:ln w="28575">
                                <a:solidFill>
                                  <a:srgbClr val="000000"/>
                                </a:solidFill>
                                <a:miter lim="800000"/>
                                <a:headEnd/>
                                <a:tailEnd/>
                              </a:ln>
                            </wps:spPr>
                            <wps:txbx>
                              <w:txbxContent>
                                <w:p w14:paraId="22A761B9" w14:textId="77777777" w:rsidR="00B33B5E" w:rsidRPr="00BF37BB" w:rsidRDefault="00B33B5E" w:rsidP="00947B42">
                                  <w:pPr>
                                    <w:pStyle w:val="a"/>
                                    <w:rPr>
                                      <w:rFonts w:ascii="GOST type A" w:hAnsi="GOST type A"/>
                                    </w:rPr>
                                  </w:pPr>
                                  <w:r w:rsidRPr="00BF37BB">
                                    <w:rPr>
                                      <w:rFonts w:ascii="GOST type A" w:hAnsi="GOST type A"/>
                                    </w:rPr>
                                    <w:t>№ докум.</w:t>
                                  </w:r>
                                </w:p>
                              </w:txbxContent>
                            </wps:txbx>
                            <wps:bodyPr rot="0" vert="horz" wrap="square" lIns="18000" tIns="10800" rIns="18000" bIns="10800" anchor="t" anchorCtr="0" upright="1">
                              <a:noAutofit/>
                            </wps:bodyPr>
                          </wps:wsp>
                          <wps:wsp>
                            <wps:cNvPr id="751" name="Text Box 439"/>
                            <wps:cNvSpPr txBox="1">
                              <a:spLocks noChangeArrowheads="1"/>
                            </wps:cNvSpPr>
                            <wps:spPr bwMode="auto">
                              <a:xfrm>
                                <a:off x="3728" y="11725"/>
                                <a:ext cx="567" cy="283"/>
                              </a:xfrm>
                              <a:prstGeom prst="rect">
                                <a:avLst/>
                              </a:prstGeom>
                              <a:solidFill>
                                <a:srgbClr val="FFFFFF"/>
                              </a:solidFill>
                              <a:ln w="28575">
                                <a:solidFill>
                                  <a:srgbClr val="000000"/>
                                </a:solidFill>
                                <a:miter lim="800000"/>
                                <a:headEnd/>
                                <a:tailEnd/>
                              </a:ln>
                            </wps:spPr>
                            <wps:txbx>
                              <w:txbxContent>
                                <w:p w14:paraId="243BFE54" w14:textId="77777777" w:rsidR="00B33B5E" w:rsidRPr="00BF37BB" w:rsidRDefault="00B33B5E" w:rsidP="00947B42">
                                  <w:pPr>
                                    <w:pStyle w:val="a"/>
                                    <w:rPr>
                                      <w:rFonts w:ascii="GOST type A" w:hAnsi="GOST type A"/>
                                      <w:noProof w:val="0"/>
                                    </w:rPr>
                                  </w:pPr>
                                  <w:r>
                                    <w:rPr>
                                      <w:rFonts w:ascii="GOST type A" w:hAnsi="GOST type A"/>
                                      <w:noProof w:val="0"/>
                                    </w:rPr>
                                    <w:t>Лист</w:t>
                                  </w:r>
                                </w:p>
                              </w:txbxContent>
                            </wps:txbx>
                            <wps:bodyPr rot="0" vert="horz" wrap="square" lIns="18000" tIns="10800" rIns="18000" bIns="10800" anchor="t" anchorCtr="0" upright="1">
                              <a:noAutofit/>
                            </wps:bodyPr>
                          </wps:wsp>
                          <wps:wsp>
                            <wps:cNvPr id="752" name="Text Box 440"/>
                            <wps:cNvSpPr txBox="1">
                              <a:spLocks noChangeArrowheads="1"/>
                            </wps:cNvSpPr>
                            <wps:spPr bwMode="auto">
                              <a:xfrm>
                                <a:off x="5597" y="11725"/>
                                <a:ext cx="850" cy="283"/>
                              </a:xfrm>
                              <a:prstGeom prst="rect">
                                <a:avLst/>
                              </a:prstGeom>
                              <a:solidFill>
                                <a:srgbClr val="FFFFFF"/>
                              </a:solidFill>
                              <a:ln w="28575">
                                <a:solidFill>
                                  <a:srgbClr val="000000"/>
                                </a:solidFill>
                                <a:miter lim="800000"/>
                                <a:headEnd/>
                                <a:tailEnd/>
                              </a:ln>
                            </wps:spPr>
                            <wps:txbx>
                              <w:txbxContent>
                                <w:p w14:paraId="76DB3248" w14:textId="77777777" w:rsidR="00B33B5E" w:rsidRDefault="00B33B5E" w:rsidP="00947B42">
                                  <w:pPr>
                                    <w:pStyle w:val="a"/>
                                    <w:rPr>
                                      <w:rFonts w:ascii="GOST type A" w:hAnsi="GOST type A"/>
                                    </w:rPr>
                                  </w:pPr>
                                  <w:r w:rsidRPr="00BF37BB">
                                    <w:rPr>
                                      <w:rFonts w:ascii="GOST type A" w:hAnsi="GOST type A"/>
                                    </w:rPr>
                                    <w:t>Под</w:t>
                                  </w:r>
                                  <w:r>
                                    <w:rPr>
                                      <w:rFonts w:ascii="GOST type A" w:hAnsi="GOST type A"/>
                                    </w:rPr>
                                    <w:t>пись</w:t>
                                  </w:r>
                                </w:p>
                                <w:p w14:paraId="5224FC00" w14:textId="77777777" w:rsidR="00B33B5E" w:rsidRPr="00BF37BB" w:rsidRDefault="00B33B5E" w:rsidP="00947B42">
                                  <w:pPr>
                                    <w:pStyle w:val="a"/>
                                    <w:rPr>
                                      <w:rFonts w:ascii="GOST type A" w:hAnsi="GOST type A"/>
                                      <w:noProof w:val="0"/>
                                    </w:rPr>
                                  </w:pPr>
                                </w:p>
                              </w:txbxContent>
                            </wps:txbx>
                            <wps:bodyPr rot="0" vert="horz" wrap="square" lIns="18000" tIns="10800" rIns="18000" bIns="10800" anchor="t" anchorCtr="0" upright="1">
                              <a:noAutofit/>
                            </wps:bodyPr>
                          </wps:wsp>
                          <wps:wsp>
                            <wps:cNvPr id="753" name="Text Box 441"/>
                            <wps:cNvSpPr txBox="1">
                              <a:spLocks noChangeArrowheads="1"/>
                            </wps:cNvSpPr>
                            <wps:spPr bwMode="auto">
                              <a:xfrm>
                                <a:off x="6446" y="11725"/>
                                <a:ext cx="567" cy="283"/>
                              </a:xfrm>
                              <a:prstGeom prst="rect">
                                <a:avLst/>
                              </a:prstGeom>
                              <a:solidFill>
                                <a:srgbClr val="FFFFFF"/>
                              </a:solidFill>
                              <a:ln w="28575">
                                <a:solidFill>
                                  <a:srgbClr val="000000"/>
                                </a:solidFill>
                                <a:miter lim="800000"/>
                                <a:headEnd/>
                                <a:tailEnd/>
                              </a:ln>
                            </wps:spPr>
                            <wps:txbx>
                              <w:txbxContent>
                                <w:p w14:paraId="29F565D4" w14:textId="77777777" w:rsidR="00B33B5E" w:rsidRPr="00BF37BB" w:rsidRDefault="00B33B5E" w:rsidP="00947B42">
                                  <w:pPr>
                                    <w:pStyle w:val="a"/>
                                    <w:rPr>
                                      <w:rFonts w:ascii="GOST type A" w:hAnsi="GOST type A"/>
                                      <w:noProof w:val="0"/>
                                    </w:rPr>
                                  </w:pPr>
                                  <w:r w:rsidRPr="00BF37BB">
                                    <w:rPr>
                                      <w:rFonts w:ascii="GOST type A" w:hAnsi="GOST type A"/>
                                      <w:noProof w:val="0"/>
                                    </w:rPr>
                                    <w:t>Дата</w:t>
                                  </w:r>
                                </w:p>
                              </w:txbxContent>
                            </wps:txbx>
                            <wps:bodyPr rot="0" vert="horz" wrap="square" lIns="18000" tIns="10800" rIns="18000" bIns="10800" anchor="t" anchorCtr="0" upright="1">
                              <a:noAutofit/>
                            </wps:bodyPr>
                          </wps:wsp>
                        </wpg:grpSp>
                        <wpg:grpSp>
                          <wpg:cNvPr id="754" name="Group 442"/>
                          <wpg:cNvGrpSpPr>
                            <a:grpSpLocks/>
                          </wpg:cNvGrpSpPr>
                          <wpg:grpSpPr bwMode="auto">
                            <a:xfrm>
                              <a:off x="1248" y="9691"/>
                              <a:ext cx="3683" cy="581"/>
                              <a:chOff x="3033" y="9482"/>
                              <a:chExt cx="3683" cy="581"/>
                            </a:xfrm>
                          </wpg:grpSpPr>
                          <wpg:grpSp>
                            <wpg:cNvPr id="755" name="Group 443"/>
                            <wpg:cNvGrpSpPr>
                              <a:grpSpLocks/>
                            </wpg:cNvGrpSpPr>
                            <wpg:grpSpPr bwMode="auto">
                              <a:xfrm>
                                <a:off x="3034" y="9492"/>
                                <a:ext cx="3682" cy="561"/>
                                <a:chOff x="1240" y="9793"/>
                                <a:chExt cx="3685" cy="568"/>
                              </a:xfrm>
                            </wpg:grpSpPr>
                            <wpg:grpSp>
                              <wpg:cNvPr id="756" name="Group 444"/>
                              <wpg:cNvGrpSpPr>
                                <a:grpSpLocks/>
                              </wpg:cNvGrpSpPr>
                              <wpg:grpSpPr bwMode="auto">
                                <a:xfrm>
                                  <a:off x="1240" y="10078"/>
                                  <a:ext cx="3685" cy="283"/>
                                  <a:chOff x="3332" y="11725"/>
                                  <a:chExt cx="3681" cy="283"/>
                                </a:xfrm>
                              </wpg:grpSpPr>
                              <wps:wsp>
                                <wps:cNvPr id="757" name="Text Box 445"/>
                                <wps:cNvSpPr txBox="1">
                                  <a:spLocks noChangeArrowheads="1"/>
                                </wps:cNvSpPr>
                                <wps:spPr bwMode="auto">
                                  <a:xfrm>
                                    <a:off x="3332" y="11725"/>
                                    <a:ext cx="397" cy="283"/>
                                  </a:xfrm>
                                  <a:prstGeom prst="rect">
                                    <a:avLst/>
                                  </a:prstGeom>
                                  <a:solidFill>
                                    <a:srgbClr val="FFFFFF"/>
                                  </a:solidFill>
                                  <a:ln w="12700">
                                    <a:solidFill>
                                      <a:srgbClr val="000000"/>
                                    </a:solidFill>
                                    <a:miter lim="800000"/>
                                    <a:headEnd/>
                                    <a:tailEnd/>
                                  </a:ln>
                                </wps:spPr>
                                <wps:txbx>
                                  <w:txbxContent>
                                    <w:p w14:paraId="0FB2F1A7" w14:textId="77777777" w:rsidR="00B33B5E" w:rsidRDefault="00B33B5E" w:rsidP="00947B42">
                                      <w:pPr>
                                        <w:pStyle w:val="a"/>
                                      </w:pPr>
                                    </w:p>
                                  </w:txbxContent>
                                </wps:txbx>
                                <wps:bodyPr rot="0" vert="horz" wrap="square" lIns="18000" tIns="10800" rIns="18000" bIns="10800" anchor="t" anchorCtr="0" upright="1">
                                  <a:noAutofit/>
                                </wps:bodyPr>
                              </wps:wsp>
                              <wps:wsp>
                                <wps:cNvPr id="758" name="Text Box 446"/>
                                <wps:cNvSpPr txBox="1">
                                  <a:spLocks noChangeArrowheads="1"/>
                                </wps:cNvSpPr>
                                <wps:spPr bwMode="auto">
                                  <a:xfrm>
                                    <a:off x="4295" y="11725"/>
                                    <a:ext cx="1304" cy="283"/>
                                  </a:xfrm>
                                  <a:prstGeom prst="rect">
                                    <a:avLst/>
                                  </a:prstGeom>
                                  <a:solidFill>
                                    <a:srgbClr val="FFFFFF"/>
                                  </a:solidFill>
                                  <a:ln w="12700">
                                    <a:solidFill>
                                      <a:srgbClr val="000000"/>
                                    </a:solidFill>
                                    <a:miter lim="800000"/>
                                    <a:headEnd/>
                                    <a:tailEnd/>
                                  </a:ln>
                                </wps:spPr>
                                <wps:txbx>
                                  <w:txbxContent>
                                    <w:p w14:paraId="4E7077E4" w14:textId="77777777" w:rsidR="00B33B5E" w:rsidRDefault="00B33B5E" w:rsidP="00947B42">
                                      <w:pPr>
                                        <w:pStyle w:val="a"/>
                                      </w:pPr>
                                    </w:p>
                                  </w:txbxContent>
                                </wps:txbx>
                                <wps:bodyPr rot="0" vert="horz" wrap="square" lIns="18000" tIns="10800" rIns="18000" bIns="10800" anchor="t" anchorCtr="0" upright="1">
                                  <a:noAutofit/>
                                </wps:bodyPr>
                              </wps:wsp>
                              <wps:wsp>
                                <wps:cNvPr id="759" name="Text Box 447"/>
                                <wps:cNvSpPr txBox="1">
                                  <a:spLocks noChangeArrowheads="1"/>
                                </wps:cNvSpPr>
                                <wps:spPr bwMode="auto">
                                  <a:xfrm>
                                    <a:off x="3728" y="11725"/>
                                    <a:ext cx="567" cy="283"/>
                                  </a:xfrm>
                                  <a:prstGeom prst="rect">
                                    <a:avLst/>
                                  </a:prstGeom>
                                  <a:solidFill>
                                    <a:srgbClr val="FFFFFF"/>
                                  </a:solidFill>
                                  <a:ln w="12700">
                                    <a:solidFill>
                                      <a:srgbClr val="000000"/>
                                    </a:solidFill>
                                    <a:miter lim="800000"/>
                                    <a:headEnd/>
                                    <a:tailEnd/>
                                  </a:ln>
                                </wps:spPr>
                                <wps:txbx>
                                  <w:txbxContent>
                                    <w:p w14:paraId="5D854E95" w14:textId="77777777" w:rsidR="00B33B5E" w:rsidRDefault="00B33B5E" w:rsidP="00947B42">
                                      <w:pPr>
                                        <w:pStyle w:val="a"/>
                                      </w:pPr>
                                    </w:p>
                                  </w:txbxContent>
                                </wps:txbx>
                                <wps:bodyPr rot="0" vert="horz" wrap="square" lIns="18000" tIns="10800" rIns="18000" bIns="10800" anchor="t" anchorCtr="0" upright="1">
                                  <a:noAutofit/>
                                </wps:bodyPr>
                              </wps:wsp>
                              <wps:wsp>
                                <wps:cNvPr id="760" name="Text Box 448"/>
                                <wps:cNvSpPr txBox="1">
                                  <a:spLocks noChangeArrowheads="1"/>
                                </wps:cNvSpPr>
                                <wps:spPr bwMode="auto">
                                  <a:xfrm>
                                    <a:off x="5597" y="11725"/>
                                    <a:ext cx="850" cy="283"/>
                                  </a:xfrm>
                                  <a:prstGeom prst="rect">
                                    <a:avLst/>
                                  </a:prstGeom>
                                  <a:solidFill>
                                    <a:srgbClr val="FFFFFF"/>
                                  </a:solidFill>
                                  <a:ln w="12700">
                                    <a:solidFill>
                                      <a:srgbClr val="000000"/>
                                    </a:solidFill>
                                    <a:miter lim="800000"/>
                                    <a:headEnd/>
                                    <a:tailEnd/>
                                  </a:ln>
                                </wps:spPr>
                                <wps:txbx>
                                  <w:txbxContent>
                                    <w:p w14:paraId="3EB01BAC" w14:textId="77777777" w:rsidR="00B33B5E" w:rsidRDefault="00B33B5E" w:rsidP="00947B42">
                                      <w:pPr>
                                        <w:pStyle w:val="a"/>
                                      </w:pPr>
                                    </w:p>
                                  </w:txbxContent>
                                </wps:txbx>
                                <wps:bodyPr rot="0" vert="horz" wrap="square" lIns="18000" tIns="10800" rIns="18000" bIns="10800" anchor="t" anchorCtr="0" upright="1">
                                  <a:noAutofit/>
                                </wps:bodyPr>
                              </wps:wsp>
                              <wps:wsp>
                                <wps:cNvPr id="761" name="Text Box 449"/>
                                <wps:cNvSpPr txBox="1">
                                  <a:spLocks noChangeArrowheads="1"/>
                                </wps:cNvSpPr>
                                <wps:spPr bwMode="auto">
                                  <a:xfrm>
                                    <a:off x="6446" y="11725"/>
                                    <a:ext cx="567" cy="283"/>
                                  </a:xfrm>
                                  <a:prstGeom prst="rect">
                                    <a:avLst/>
                                  </a:prstGeom>
                                  <a:solidFill>
                                    <a:srgbClr val="FFFFFF"/>
                                  </a:solidFill>
                                  <a:ln w="12700">
                                    <a:solidFill>
                                      <a:srgbClr val="000000"/>
                                    </a:solidFill>
                                    <a:miter lim="800000"/>
                                    <a:headEnd/>
                                    <a:tailEnd/>
                                  </a:ln>
                                </wps:spPr>
                                <wps:txbx>
                                  <w:txbxContent>
                                    <w:p w14:paraId="166305D3" w14:textId="77777777" w:rsidR="00B33B5E" w:rsidRDefault="00B33B5E" w:rsidP="00947B42">
                                      <w:pPr>
                                        <w:pStyle w:val="a"/>
                                      </w:pPr>
                                    </w:p>
                                  </w:txbxContent>
                                </wps:txbx>
                                <wps:bodyPr rot="0" vert="horz" wrap="square" lIns="18000" tIns="10800" rIns="18000" bIns="10800" anchor="t" anchorCtr="0" upright="1">
                                  <a:noAutofit/>
                                </wps:bodyPr>
                              </wps:wsp>
                            </wpg:grpSp>
                            <wpg:grpSp>
                              <wpg:cNvPr id="762" name="Group 450"/>
                              <wpg:cNvGrpSpPr>
                                <a:grpSpLocks/>
                              </wpg:cNvGrpSpPr>
                              <wpg:grpSpPr bwMode="auto">
                                <a:xfrm>
                                  <a:off x="1240" y="9793"/>
                                  <a:ext cx="3685" cy="283"/>
                                  <a:chOff x="3332" y="11725"/>
                                  <a:chExt cx="3681" cy="283"/>
                                </a:xfrm>
                              </wpg:grpSpPr>
                              <wps:wsp>
                                <wps:cNvPr id="763" name="Text Box 451"/>
                                <wps:cNvSpPr txBox="1">
                                  <a:spLocks noChangeArrowheads="1"/>
                                </wps:cNvSpPr>
                                <wps:spPr bwMode="auto">
                                  <a:xfrm>
                                    <a:off x="3332" y="11725"/>
                                    <a:ext cx="397" cy="283"/>
                                  </a:xfrm>
                                  <a:prstGeom prst="rect">
                                    <a:avLst/>
                                  </a:prstGeom>
                                  <a:solidFill>
                                    <a:srgbClr val="FFFFFF"/>
                                  </a:solidFill>
                                  <a:ln w="12700">
                                    <a:solidFill>
                                      <a:srgbClr val="000000"/>
                                    </a:solidFill>
                                    <a:miter lim="800000"/>
                                    <a:headEnd/>
                                    <a:tailEnd/>
                                  </a:ln>
                                </wps:spPr>
                                <wps:txbx>
                                  <w:txbxContent>
                                    <w:p w14:paraId="7ACF97BD" w14:textId="77777777" w:rsidR="00B33B5E" w:rsidRDefault="00B33B5E" w:rsidP="00947B42">
                                      <w:pPr>
                                        <w:pStyle w:val="a"/>
                                      </w:pPr>
                                    </w:p>
                                  </w:txbxContent>
                                </wps:txbx>
                                <wps:bodyPr rot="0" vert="horz" wrap="square" lIns="18000" tIns="10800" rIns="18000" bIns="10800" anchor="t" anchorCtr="0" upright="1">
                                  <a:noAutofit/>
                                </wps:bodyPr>
                              </wps:wsp>
                              <wps:wsp>
                                <wps:cNvPr id="764" name="Text Box 452"/>
                                <wps:cNvSpPr txBox="1">
                                  <a:spLocks noChangeArrowheads="1"/>
                                </wps:cNvSpPr>
                                <wps:spPr bwMode="auto">
                                  <a:xfrm>
                                    <a:off x="4295" y="11725"/>
                                    <a:ext cx="1304" cy="283"/>
                                  </a:xfrm>
                                  <a:prstGeom prst="rect">
                                    <a:avLst/>
                                  </a:prstGeom>
                                  <a:solidFill>
                                    <a:srgbClr val="FFFFFF"/>
                                  </a:solidFill>
                                  <a:ln w="12700">
                                    <a:solidFill>
                                      <a:srgbClr val="000000"/>
                                    </a:solidFill>
                                    <a:miter lim="800000"/>
                                    <a:headEnd/>
                                    <a:tailEnd/>
                                  </a:ln>
                                </wps:spPr>
                                <wps:txbx>
                                  <w:txbxContent>
                                    <w:p w14:paraId="73BE4A10" w14:textId="77777777" w:rsidR="00B33B5E" w:rsidRDefault="00B33B5E" w:rsidP="00947B42">
                                      <w:pPr>
                                        <w:pStyle w:val="a"/>
                                      </w:pPr>
                                    </w:p>
                                  </w:txbxContent>
                                </wps:txbx>
                                <wps:bodyPr rot="0" vert="horz" wrap="square" lIns="18000" tIns="10800" rIns="18000" bIns="10800" anchor="t" anchorCtr="0" upright="1">
                                  <a:noAutofit/>
                                </wps:bodyPr>
                              </wps:wsp>
                              <wps:wsp>
                                <wps:cNvPr id="765" name="Text Box 453"/>
                                <wps:cNvSpPr txBox="1">
                                  <a:spLocks noChangeArrowheads="1"/>
                                </wps:cNvSpPr>
                                <wps:spPr bwMode="auto">
                                  <a:xfrm>
                                    <a:off x="3728" y="11725"/>
                                    <a:ext cx="567" cy="283"/>
                                  </a:xfrm>
                                  <a:prstGeom prst="rect">
                                    <a:avLst/>
                                  </a:prstGeom>
                                  <a:solidFill>
                                    <a:srgbClr val="FFFFFF"/>
                                  </a:solidFill>
                                  <a:ln w="12700">
                                    <a:solidFill>
                                      <a:srgbClr val="000000"/>
                                    </a:solidFill>
                                    <a:miter lim="800000"/>
                                    <a:headEnd/>
                                    <a:tailEnd/>
                                  </a:ln>
                                </wps:spPr>
                                <wps:txbx>
                                  <w:txbxContent>
                                    <w:p w14:paraId="4BFEB156" w14:textId="77777777" w:rsidR="00B33B5E" w:rsidRDefault="00B33B5E" w:rsidP="00947B42">
                                      <w:pPr>
                                        <w:pStyle w:val="a"/>
                                      </w:pPr>
                                    </w:p>
                                  </w:txbxContent>
                                </wps:txbx>
                                <wps:bodyPr rot="0" vert="horz" wrap="square" lIns="18000" tIns="10800" rIns="18000" bIns="10800" anchor="t" anchorCtr="0" upright="1">
                                  <a:noAutofit/>
                                </wps:bodyPr>
                              </wps:wsp>
                              <wps:wsp>
                                <wps:cNvPr id="766" name="Text Box 454"/>
                                <wps:cNvSpPr txBox="1">
                                  <a:spLocks noChangeArrowheads="1"/>
                                </wps:cNvSpPr>
                                <wps:spPr bwMode="auto">
                                  <a:xfrm>
                                    <a:off x="5597" y="11725"/>
                                    <a:ext cx="850" cy="283"/>
                                  </a:xfrm>
                                  <a:prstGeom prst="rect">
                                    <a:avLst/>
                                  </a:prstGeom>
                                  <a:solidFill>
                                    <a:srgbClr val="FFFFFF"/>
                                  </a:solidFill>
                                  <a:ln w="12700">
                                    <a:solidFill>
                                      <a:srgbClr val="000000"/>
                                    </a:solidFill>
                                    <a:miter lim="800000"/>
                                    <a:headEnd/>
                                    <a:tailEnd/>
                                  </a:ln>
                                </wps:spPr>
                                <wps:txbx>
                                  <w:txbxContent>
                                    <w:p w14:paraId="069F4A81" w14:textId="77777777" w:rsidR="00B33B5E" w:rsidRDefault="00B33B5E" w:rsidP="00947B42">
                                      <w:pPr>
                                        <w:pStyle w:val="a"/>
                                      </w:pPr>
                                    </w:p>
                                  </w:txbxContent>
                                </wps:txbx>
                                <wps:bodyPr rot="0" vert="horz" wrap="square" lIns="18000" tIns="10800" rIns="18000" bIns="10800" anchor="t" anchorCtr="0" upright="1">
                                  <a:noAutofit/>
                                </wps:bodyPr>
                              </wps:wsp>
                              <wps:wsp>
                                <wps:cNvPr id="767" name="Text Box 455"/>
                                <wps:cNvSpPr txBox="1">
                                  <a:spLocks noChangeArrowheads="1"/>
                                </wps:cNvSpPr>
                                <wps:spPr bwMode="auto">
                                  <a:xfrm>
                                    <a:off x="6446" y="11725"/>
                                    <a:ext cx="567" cy="283"/>
                                  </a:xfrm>
                                  <a:prstGeom prst="rect">
                                    <a:avLst/>
                                  </a:prstGeom>
                                  <a:solidFill>
                                    <a:srgbClr val="FFFFFF"/>
                                  </a:solidFill>
                                  <a:ln w="12700">
                                    <a:solidFill>
                                      <a:srgbClr val="000000"/>
                                    </a:solidFill>
                                    <a:miter lim="800000"/>
                                    <a:headEnd/>
                                    <a:tailEnd/>
                                  </a:ln>
                                </wps:spPr>
                                <wps:txbx>
                                  <w:txbxContent>
                                    <w:p w14:paraId="3B352B0B" w14:textId="77777777" w:rsidR="00B33B5E" w:rsidRDefault="00B33B5E" w:rsidP="00947B42">
                                      <w:pPr>
                                        <w:pStyle w:val="a"/>
                                      </w:pPr>
                                    </w:p>
                                  </w:txbxContent>
                                </wps:txbx>
                                <wps:bodyPr rot="0" vert="horz" wrap="square" lIns="18000" tIns="10800" rIns="18000" bIns="10800" anchor="t" anchorCtr="0" upright="1">
                                  <a:noAutofit/>
                                </wps:bodyPr>
                              </wps:wsp>
                            </wpg:grpSp>
                          </wpg:grpSp>
                          <wps:wsp>
                            <wps:cNvPr id="768" name="Line 456"/>
                            <wps:cNvCnPr>
                              <a:cxnSpLocks noChangeShapeType="1"/>
                            </wps:cNvCnPr>
                            <wps:spPr bwMode="auto">
                              <a:xfrm>
                                <a:off x="5299" y="948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769" name="Line 457"/>
                            <wps:cNvCnPr>
                              <a:cxnSpLocks noChangeShapeType="1"/>
                            </wps:cNvCnPr>
                            <wps:spPr bwMode="auto">
                              <a:xfrm>
                                <a:off x="3033" y="949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770" name="Line 458"/>
                            <wps:cNvCnPr>
                              <a:cxnSpLocks noChangeShapeType="1"/>
                            </wps:cNvCnPr>
                            <wps:spPr bwMode="auto">
                              <a:xfrm>
                                <a:off x="6715" y="948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771" name="Line 459"/>
                            <wps:cNvCnPr>
                              <a:cxnSpLocks noChangeShapeType="1"/>
                            </wps:cNvCnPr>
                            <wps:spPr bwMode="auto">
                              <a:xfrm>
                                <a:off x="6148" y="948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772" name="Line 460"/>
                            <wps:cNvCnPr>
                              <a:cxnSpLocks noChangeShapeType="1"/>
                            </wps:cNvCnPr>
                            <wps:spPr bwMode="auto">
                              <a:xfrm>
                                <a:off x="3430" y="949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773" name="Line 461"/>
                            <wps:cNvCnPr>
                              <a:cxnSpLocks noChangeShapeType="1"/>
                            </wps:cNvCnPr>
                            <wps:spPr bwMode="auto">
                              <a:xfrm>
                                <a:off x="3996" y="948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g:grpSp>
                      </wpg:grpSp>
                    </wpg:grpSp>
                  </wpg:wgp>
                </a:graphicData>
              </a:graphic>
              <wp14:sizeRelH relativeFrom="page">
                <wp14:pctWidth>0</wp14:pctWidth>
              </wp14:sizeRelH>
              <wp14:sizeRelV relativeFrom="page">
                <wp14:pctHeight>0</wp14:pctHeight>
              </wp14:sizeRelV>
            </wp:anchor>
          </w:drawing>
        </mc:Choice>
        <mc:Fallback>
          <w:pict>
            <v:group w14:anchorId="4A0EC625" id="Group 428" o:spid="_x0000_s1102" style="position:absolute;left:0;text-align:left;margin-left:-28.8pt;margin-top:8.5pt;width:523.8pt;height:42pt;z-index:-251649536" coordorigin="1140,12891" coordsize="10489,8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">
              <v:rect id="Rectangle 429" o:spid="_x0000_s1103" style="position:absolute;left:1140;top:12894;width:10488;height:8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" strokeweight="2.25pt"/>
              <v:group id="Group 430" o:spid="_x0000_s1104" style="position:absolute;left:1143;top:12891;width:10486;height:856" coordorigin="989,11407" coordsize="10486,8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">
                <v:group id="Group 431" o:spid="_x0000_s1105" style="position:absolute;left:10908;top:11410;width:567;height:853" coordorigin="9096,9973" coordsize="851,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">
                  <v:shapetype id="_x0000_t202" coordsize="21600,21600" o:spt="202" path="m,l,21600r21600,l21600,xe">
                    <v:stroke joinstyle="miter"/>
                    <v:path gradientshapeok="t" o:connecttype="rect"/>
                  </v:shapetype>
                  <v:shape id="Text Box 432" o:spid="_x0000_s1106" type="#_x0000_t202" style="position:absolute;left:9096;top:9973;width:850;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" strokeweight="2.25pt">
                    <v:textbox inset=".5mm,.3mm,.5mm,.3mm">
                      <w:txbxContent>
                        <w:p w14:paraId="32269183" w14:textId="77777777" w:rsidR="00B33B5E" w:rsidRPr="00BF37BB" w:rsidRDefault="00B33B5E" w:rsidP="00947B42">
                          <w:pPr>
                            <w:pStyle w:val="a"/>
                            <w:rPr>
                              <w:rFonts w:ascii="GOST type A" w:hAnsi="GOST type A"/>
                              <w:noProof w:val="0"/>
                            </w:rPr>
                          </w:pPr>
                          <w:r w:rsidRPr="00BF37BB">
                            <w:rPr>
                              <w:rFonts w:ascii="GOST type A" w:hAnsi="GOST type A"/>
                              <w:noProof w:val="0"/>
                            </w:rPr>
                            <w:t>Лист</w:t>
                          </w:r>
                        </w:p>
                      </w:txbxContent>
                    </v:textbox>
                  </v:shape>
                  <v:shape id="Text Box 433" o:spid="_x0000_s1107" type="#_x0000_t202" style="position:absolute;left:9097;top:10259;width:850;height:5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" strokeweight="2.25pt">
                    <v:textbox inset=".5mm,.3mm,.5mm,.3mm">
                      <w:txbxContent>
                        <w:p w14:paraId="4D283C2C" w14:textId="77777777" w:rsidR="00B33B5E" w:rsidRPr="00C57D0D" w:rsidRDefault="00B33B5E" w:rsidP="00947B42">
                          <w:pPr>
                            <w:pStyle w:val="a"/>
                            <w:suppressLineNumbers/>
                            <w:spacing w:before="120"/>
                            <w:jc w:val="both"/>
                            <w:rPr>
                              <w:rFonts w:ascii="GOST type A" w:hAnsi="GOST type A"/>
                              <w:noProof w:val="0"/>
                              <w:sz w:val="22"/>
                            </w:rPr>
                          </w:pPr>
                          <w:r>
                            <w:rPr>
                              <w:rFonts w:ascii="GOST type A" w:hAnsi="GOST type A"/>
                              <w:noProof w:val="0"/>
                              <w:sz w:val="22"/>
                            </w:rPr>
                            <w:t xml:space="preserve">   </w:t>
                          </w:r>
                          <w:r w:rsidRPr="00E21937">
                            <w:rPr>
                              <w:rFonts w:ascii="GOST type A" w:hAnsi="GOST type A"/>
                              <w:noProof w:val="0"/>
                              <w:sz w:val="22"/>
                            </w:rPr>
                            <w:fldChar w:fldCharType="begin"/>
                          </w:r>
                          <w:r w:rsidRPr="00E21937">
                            <w:rPr>
                              <w:rFonts w:ascii="GOST type A" w:hAnsi="GOST type A"/>
                              <w:noProof w:val="0"/>
                              <w:sz w:val="22"/>
                            </w:rPr>
                            <w:instrText>PAGE   \* MERGEFORMAT</w:instrText>
                          </w:r>
                          <w:r w:rsidRPr="00E21937">
                            <w:rPr>
                              <w:rFonts w:ascii="GOST type A" w:hAnsi="GOST type A"/>
                              <w:noProof w:val="0"/>
                              <w:sz w:val="22"/>
                            </w:rPr>
                            <w:fldChar w:fldCharType="separate"/>
                          </w:r>
                          <w:r>
                            <w:rPr>
                              <w:rFonts w:ascii="GOST type A" w:hAnsi="GOST type A"/>
                              <w:sz w:val="22"/>
                            </w:rPr>
                            <w:t>2</w:t>
                          </w:r>
                          <w:r w:rsidRPr="00E21937">
                            <w:rPr>
                              <w:rFonts w:ascii="GOST type A" w:hAnsi="GOST type A"/>
                              <w:noProof w:val="0"/>
                              <w:sz w:val="22"/>
                            </w:rPr>
                            <w:fldChar w:fldCharType="end"/>
                          </w:r>
                        </w:p>
                      </w:txbxContent>
                    </v:textbox>
                  </v:shape>
                </v:group>
                <v:shape id="Text Box 434" o:spid="_x0000_s1108" type="#_x0000_t202" style="position:absolute;left:4673;top:11407;width:6236;height:8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" strokeweight="2.25pt">
                  <v:textbox inset=".5mm,.3mm,.5mm,.3mm">
                    <w:txbxContent>
                      <w:p w14:paraId="60E59953" w14:textId="2EBDB825" w:rsidR="00B33B5E" w:rsidRPr="00BF37BB" w:rsidRDefault="00B33B5E" w:rsidP="00947B42">
                        <w:pPr>
                          <w:pStyle w:val="a"/>
                          <w:spacing w:before="160"/>
                          <w:rPr>
                            <w:rFonts w:ascii="GOST type A" w:hAnsi="GOST type A"/>
                            <w:noProof w:val="0"/>
                            <w:sz w:val="32"/>
                            <w:szCs w:val="32"/>
                          </w:rPr>
                        </w:pPr>
                        <w:r>
                          <w:rPr>
                            <w:rFonts w:ascii="GOST type A" w:hAnsi="GOST type A"/>
                            <w:sz w:val="32"/>
                            <w:szCs w:val="32"/>
                          </w:rPr>
                          <w:t>ОП-02069964-П-09.02.07-</w:t>
                        </w:r>
                        <w:r w:rsidR="00EB37A4">
                          <w:rPr>
                            <w:rFonts w:ascii="GOST type A" w:hAnsi="GOST type A"/>
                            <w:sz w:val="32"/>
                            <w:szCs w:val="32"/>
                          </w:rPr>
                          <w:t>34</w:t>
                        </w:r>
                        <w:r>
                          <w:rPr>
                            <w:rFonts w:ascii="GOST type A" w:hAnsi="GOST type A"/>
                            <w:sz w:val="32"/>
                            <w:szCs w:val="32"/>
                          </w:rPr>
                          <w:t>2</w:t>
                        </w:r>
                        <w:r w:rsidR="00610F91">
                          <w:rPr>
                            <w:rFonts w:ascii="GOST type A" w:hAnsi="GOST type A"/>
                            <w:sz w:val="32"/>
                            <w:szCs w:val="32"/>
                          </w:rPr>
                          <w:t>4</w:t>
                        </w:r>
                      </w:p>
                    </w:txbxContent>
                  </v:textbox>
                </v:shape>
                <v:group id="Group 435" o:spid="_x0000_s1109" style="position:absolute;left:989;top:11413;width:3683;height:850" coordorigin="1248,9691" coordsize="3683,8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">
                  <v:group id="Group 436" o:spid="_x0000_s1110" style="position:absolute;left:1248;top:10272;width:3682;height:280" coordorigin="3332,11725" coordsize="3681,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">
                    <v:shape id="Text Box 437" o:spid="_x0000_s1111" type="#_x0000_t202" style="position:absolute;left:3332;top:11725;width:39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" strokeweight="2.25pt">
                      <v:textbox inset=".5mm,.3mm,.5mm,.3mm">
                        <w:txbxContent>
                          <w:p w14:paraId="716148B8" w14:textId="77777777" w:rsidR="00B33B5E" w:rsidRPr="00BF37BB" w:rsidRDefault="00B33B5E" w:rsidP="00C44F7C">
                            <w:pPr>
                              <w:pStyle w:val="a"/>
                              <w:jc w:val="both"/>
                              <w:rPr>
                                <w:rFonts w:ascii="GOST type A" w:hAnsi="GOST type A"/>
                                <w:noProof w:val="0"/>
                              </w:rPr>
                            </w:pPr>
                            <w:r>
                              <w:rPr>
                                <w:rFonts w:ascii="GOST type A" w:hAnsi="GOST type A"/>
                                <w:noProof w:val="0"/>
                              </w:rPr>
                              <w:t>Изм.</w:t>
                            </w:r>
                          </w:p>
                          <w:p w14:paraId="3C2FACF6" w14:textId="77777777" w:rsidR="00B33B5E" w:rsidRPr="00FD5770" w:rsidRDefault="00B33B5E" w:rsidP="00947B42">
                            <w:pPr>
                              <w:pStyle w:val="a"/>
                              <w:rPr>
                                <w:rFonts w:ascii="GOST type A" w:hAnsi="GOST type A"/>
                                <w:noProof w:val="0"/>
                              </w:rPr>
                            </w:pPr>
                          </w:p>
                        </w:txbxContent>
                      </v:textbox>
                    </v:shape>
                    <v:shape id="Text Box 438" o:spid="_x0000_s1112" type="#_x0000_t202" style="position:absolute;left:4295;top:11725;width:1304;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" strokeweight="2.25pt">
                      <v:textbox inset=".5mm,.3mm,.5mm,.3mm">
                        <w:txbxContent>
                          <w:p w14:paraId="22A761B9" w14:textId="77777777" w:rsidR="00B33B5E" w:rsidRPr="00BF37BB" w:rsidRDefault="00B33B5E" w:rsidP="00947B42">
                            <w:pPr>
                              <w:pStyle w:val="a"/>
                              <w:rPr>
                                <w:rFonts w:ascii="GOST type A" w:hAnsi="GOST type A"/>
                              </w:rPr>
                            </w:pPr>
                            <w:r w:rsidRPr="00BF37BB">
                              <w:rPr>
                                <w:rFonts w:ascii="GOST type A" w:hAnsi="GOST type A"/>
                              </w:rPr>
                              <w:t>№ докум.</w:t>
                            </w:r>
                          </w:p>
                        </w:txbxContent>
                      </v:textbox>
                    </v:shape>
                    <v:shape id="Text Box 439" o:spid="_x0000_s1113" type="#_x0000_t202" style="position:absolute;left:3728;top:11725;width:56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" strokeweight="2.25pt">
                      <v:textbox inset=".5mm,.3mm,.5mm,.3mm">
                        <w:txbxContent>
                          <w:p w14:paraId="243BFE54" w14:textId="77777777" w:rsidR="00B33B5E" w:rsidRPr="00BF37BB" w:rsidRDefault="00B33B5E" w:rsidP="00947B42">
                            <w:pPr>
                              <w:pStyle w:val="a"/>
                              <w:rPr>
                                <w:rFonts w:ascii="GOST type A" w:hAnsi="GOST type A"/>
                                <w:noProof w:val="0"/>
                              </w:rPr>
                            </w:pPr>
                            <w:r>
                              <w:rPr>
                                <w:rFonts w:ascii="GOST type A" w:hAnsi="GOST type A"/>
                                <w:noProof w:val="0"/>
                              </w:rPr>
                              <w:t>Лист</w:t>
                            </w:r>
                          </w:p>
                        </w:txbxContent>
                      </v:textbox>
                    </v:shape>
                    <v:shape id="Text Box 440" o:spid="_x0000_s1114" type="#_x0000_t202" style="position:absolute;left:5597;top:11725;width:850;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" strokeweight="2.25pt">
                      <v:textbox inset=".5mm,.3mm,.5mm,.3mm">
                        <w:txbxContent>
                          <w:p w14:paraId="76DB3248" w14:textId="77777777" w:rsidR="00B33B5E" w:rsidRDefault="00B33B5E" w:rsidP="00947B42">
                            <w:pPr>
                              <w:pStyle w:val="a"/>
                              <w:rPr>
                                <w:rFonts w:ascii="GOST type A" w:hAnsi="GOST type A"/>
                              </w:rPr>
                            </w:pPr>
                            <w:r w:rsidRPr="00BF37BB">
                              <w:rPr>
                                <w:rFonts w:ascii="GOST type A" w:hAnsi="GOST type A"/>
                              </w:rPr>
                              <w:t>Под</w:t>
                            </w:r>
                            <w:r>
                              <w:rPr>
                                <w:rFonts w:ascii="GOST type A" w:hAnsi="GOST type A"/>
                              </w:rPr>
                              <w:t>пись</w:t>
                            </w:r>
                          </w:p>
                          <w:p w14:paraId="5224FC00" w14:textId="77777777" w:rsidR="00B33B5E" w:rsidRPr="00BF37BB" w:rsidRDefault="00B33B5E" w:rsidP="00947B42">
                            <w:pPr>
                              <w:pStyle w:val="a"/>
                              <w:rPr>
                                <w:rFonts w:ascii="GOST type A" w:hAnsi="GOST type A"/>
                                <w:noProof w:val="0"/>
                              </w:rPr>
                            </w:pPr>
                          </w:p>
                        </w:txbxContent>
                      </v:textbox>
                    </v:shape>
                    <v:shape id="Text Box 441" o:spid="_x0000_s1115" type="#_x0000_t202" style="position:absolute;left:6446;top:11725;width:56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" strokeweight="2.25pt">
                      <v:textbox inset=".5mm,.3mm,.5mm,.3mm">
                        <w:txbxContent>
                          <w:p w14:paraId="29F565D4" w14:textId="77777777" w:rsidR="00B33B5E" w:rsidRPr="00BF37BB" w:rsidRDefault="00B33B5E" w:rsidP="00947B42">
                            <w:pPr>
                              <w:pStyle w:val="a"/>
                              <w:rPr>
                                <w:rFonts w:ascii="GOST type A" w:hAnsi="GOST type A"/>
                                <w:noProof w:val="0"/>
                              </w:rPr>
                            </w:pPr>
                            <w:r w:rsidRPr="00BF37BB">
                              <w:rPr>
                                <w:rFonts w:ascii="GOST type A" w:hAnsi="GOST type A"/>
                                <w:noProof w:val="0"/>
                              </w:rPr>
                              <w:t>Дата</w:t>
                            </w:r>
                          </w:p>
                        </w:txbxContent>
                      </v:textbox>
                    </v:shape>
                  </v:group>
                  <v:group id="Group 442" o:spid="_x0000_s1116" style="position:absolute;left:1248;top:9691;width:3683;height:581" coordorigin="3033,9482" coordsize="3683,5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">
                    <v:group id="Group 443" o:spid="_x0000_s1117" style="position:absolute;left:3034;top:9492;width:3682;height:561" coordorigin="1240,9793" coordsize="3685,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">
                      <v:group id="Group 444" o:spid="_x0000_s1118" style="position:absolute;left:1240;top:10078;width:3685;height:283" coordorigin="3332,11725" coordsize="3681,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">
                        <v:shape id="Text Box 445" o:spid="_x0000_s1119" type="#_x0000_t202" style="position:absolute;left:3332;top:11725;width:39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" strokeweight="1pt">
                          <v:textbox inset=".5mm,.3mm,.5mm,.3mm">
                            <w:txbxContent>
                              <w:p w14:paraId="0FB2F1A7" w14:textId="77777777" w:rsidR="00B33B5E" w:rsidRDefault="00B33B5E" w:rsidP="00947B42">
                                <w:pPr>
                                  <w:pStyle w:val="a"/>
                                </w:pPr>
                              </w:p>
                            </w:txbxContent>
                          </v:textbox>
                        </v:shape>
                        <v:shape id="Text Box 446" o:spid="_x0000_s1120" type="#_x0000_t202" style="position:absolute;left:4295;top:11725;width:1304;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" strokeweight="1pt">
                          <v:textbox inset=".5mm,.3mm,.5mm,.3mm">
                            <w:txbxContent>
                              <w:p w14:paraId="4E7077E4" w14:textId="77777777" w:rsidR="00B33B5E" w:rsidRDefault="00B33B5E" w:rsidP="00947B42">
                                <w:pPr>
                                  <w:pStyle w:val="a"/>
                                </w:pPr>
                              </w:p>
                            </w:txbxContent>
                          </v:textbox>
                        </v:shape>
                        <v:shape id="Text Box 447" o:spid="_x0000_s1121" type="#_x0000_t202" style="position:absolute;left:3728;top:11725;width:56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" strokeweight="1pt">
                          <v:textbox inset=".5mm,.3mm,.5mm,.3mm">
                            <w:txbxContent>
                              <w:p w14:paraId="5D854E95" w14:textId="77777777" w:rsidR="00B33B5E" w:rsidRDefault="00B33B5E" w:rsidP="00947B42">
                                <w:pPr>
                                  <w:pStyle w:val="a"/>
                                </w:pPr>
                              </w:p>
                            </w:txbxContent>
                          </v:textbox>
                        </v:shape>
                        <v:shape id="Text Box 448" o:spid="_x0000_s1122" type="#_x0000_t202" style="position:absolute;left:5597;top:11725;width:850;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" strokeweight="1pt">
                          <v:textbox inset=".5mm,.3mm,.5mm,.3mm">
                            <w:txbxContent>
                              <w:p w14:paraId="3EB01BAC" w14:textId="77777777" w:rsidR="00B33B5E" w:rsidRDefault="00B33B5E" w:rsidP="00947B42">
                                <w:pPr>
                                  <w:pStyle w:val="a"/>
                                </w:pPr>
                              </w:p>
                            </w:txbxContent>
                          </v:textbox>
                        </v:shape>
                        <v:shape id="Text Box 449" o:spid="_x0000_s1123" type="#_x0000_t202" style="position:absolute;left:6446;top:11725;width:56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" strokeweight="1pt">
                          <v:textbox inset=".5mm,.3mm,.5mm,.3mm">
                            <w:txbxContent>
                              <w:p w14:paraId="166305D3" w14:textId="77777777" w:rsidR="00B33B5E" w:rsidRDefault="00B33B5E" w:rsidP="00947B42">
                                <w:pPr>
                                  <w:pStyle w:val="a"/>
                                </w:pPr>
                              </w:p>
                            </w:txbxContent>
                          </v:textbox>
                        </v:shape>
                      </v:group>
                      <v:group id="Group 450" o:spid="_x0000_s1124" style="position:absolute;left:1240;top:9793;width:3685;height:283" coordorigin="3332,11725" coordsize="3681,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">
                        <v:shape id="Text Box 451" o:spid="_x0000_s1125" type="#_x0000_t202" style="position:absolute;left:3332;top:11725;width:39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" strokeweight="1pt">
                          <v:textbox inset=".5mm,.3mm,.5mm,.3mm">
                            <w:txbxContent>
                              <w:p w14:paraId="7ACF97BD" w14:textId="77777777" w:rsidR="00B33B5E" w:rsidRDefault="00B33B5E" w:rsidP="00947B42">
                                <w:pPr>
                                  <w:pStyle w:val="a"/>
                                </w:pPr>
                              </w:p>
                            </w:txbxContent>
                          </v:textbox>
                        </v:shape>
                        <v:shape id="Text Box 452" o:spid="_x0000_s1126" type="#_x0000_t202" style="position:absolute;left:4295;top:11725;width:1304;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" strokeweight="1pt">
                          <v:textbox inset=".5mm,.3mm,.5mm,.3mm">
                            <w:txbxContent>
                              <w:p w14:paraId="73BE4A10" w14:textId="77777777" w:rsidR="00B33B5E" w:rsidRDefault="00B33B5E" w:rsidP="00947B42">
                                <w:pPr>
                                  <w:pStyle w:val="a"/>
                                </w:pPr>
                              </w:p>
                            </w:txbxContent>
                          </v:textbox>
                        </v:shape>
                        <v:shape id="Text Box 453" o:spid="_x0000_s1127" type="#_x0000_t202" style="position:absolute;left:3728;top:11725;width:56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" strokeweight="1pt">
                          <v:textbox inset=".5mm,.3mm,.5mm,.3mm">
                            <w:txbxContent>
                              <w:p w14:paraId="4BFEB156" w14:textId="77777777" w:rsidR="00B33B5E" w:rsidRDefault="00B33B5E" w:rsidP="00947B42">
                                <w:pPr>
                                  <w:pStyle w:val="a"/>
                                </w:pPr>
                              </w:p>
                            </w:txbxContent>
                          </v:textbox>
                        </v:shape>
                        <v:shape id="Text Box 454" o:spid="_x0000_s1128" type="#_x0000_t202" style="position:absolute;left:5597;top:11725;width:850;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" strokeweight="1pt">
                          <v:textbox inset=".5mm,.3mm,.5mm,.3mm">
                            <w:txbxContent>
                              <w:p w14:paraId="069F4A81" w14:textId="77777777" w:rsidR="00B33B5E" w:rsidRDefault="00B33B5E" w:rsidP="00947B42">
                                <w:pPr>
                                  <w:pStyle w:val="a"/>
                                </w:pPr>
                              </w:p>
                            </w:txbxContent>
                          </v:textbox>
                        </v:shape>
                        <v:shape id="Text Box 455" o:spid="_x0000_s1129" type="#_x0000_t202" style="position:absolute;left:6446;top:11725;width:56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" strokeweight="1pt">
                          <v:textbox inset=".5mm,.3mm,.5mm,.3mm">
                            <w:txbxContent>
                              <w:p w14:paraId="3B352B0B" w14:textId="77777777" w:rsidR="00B33B5E" w:rsidRDefault="00B33B5E" w:rsidP="00947B42">
                                <w:pPr>
                                  <w:pStyle w:val="a"/>
                                </w:pPr>
                              </w:p>
                            </w:txbxContent>
                          </v:textbox>
                        </v:shape>
                      </v:group>
                    </v:group>
                    <v:line id="Line 456" o:spid="_x0000_s1130" style="position:absolute;visibility:visible;mso-wrap-style:square" from="5299,9482" to="5299,100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" strokeweight="2.25pt"/>
                    <v:line id="Line 457" o:spid="_x0000_s1131" style="position:absolute;visibility:visible;mso-wrap-style:square" from="3033,9492" to="3033,100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" strokeweight="2.25pt"/>
                    <v:line id="Line 458" o:spid="_x0000_s1132" style="position:absolute;visibility:visible;mso-wrap-style:square" from="6715,9482" to="6715,100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" strokeweight="2.25pt"/>
                    <v:line id="Line 459" o:spid="_x0000_s1133" style="position:absolute;visibility:visible;mso-wrap-style:square" from="6148,9482" to="6148,100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" strokeweight="2.25pt"/>
                    <v:line id="Line 460" o:spid="_x0000_s1134" style="position:absolute;visibility:visible;mso-wrap-style:square" from="3430,9492" to="3430,100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" strokeweight="2.25pt"/>
                    <v:line id="Line 461" o:spid="_x0000_s1135" style="position:absolute;visibility:visible;mso-wrap-style:square" from="3996,9482" to="3996,100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" strokeweight="2.25pt"/>
                  </v:group>
                </v:group>
              </v:group>
            </v:group>
          </w:pict>
        </mc:Fallback>
      </mc:AlternateContent>
    </w:r>
    <w:r>
      <w:rPr>
        <w:noProof/>
      </w:rPr>
      <mc:AlternateContent>
        <mc:Choice Requires="wps">
          <w:drawing>
            <wp:anchor distT="0" distB="0" distL="114300" distR="114300" simplePos="0" relativeHeight="251664896" behindDoc="0" locked="0" layoutInCell="1" allowOverlap="1" wp14:anchorId="73A2C1CA" wp14:editId="45F16788">
              <wp:simplePos x="0" y="0"/>
              <wp:positionH relativeFrom="column">
                <wp:posOffset>3502025</wp:posOffset>
              </wp:positionH>
              <wp:positionV relativeFrom="paragraph">
                <wp:posOffset>9029700</wp:posOffset>
              </wp:positionV>
              <wp:extent cx="6341745" cy="10191750"/>
              <wp:effectExtent l="15240" t="10160" r="13335" b="10795"/>
              <wp:wrapNone/>
              <wp:docPr id="774" name="Rectangle 26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5400000">
                        <a:off x="0" y="0"/>
                        <a:ext cx="6341745" cy="10191750"/>
                      </a:xfrm>
                      <a:prstGeom prst="rect">
                        <a:avLst/>
                      </a:prstGeom>
                      <a:solidFill>
                        <a:srgbClr val="FFFFFF"/>
                      </a:solidFill>
                      <a:ln w="19050">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B9F34DA" id="Rectangle 262" o:spid="_x0000_s1026" style="position:absolute;margin-left:275.75pt;margin-top:711pt;width:499.35pt;height:802.5pt;rotation:-90;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" strokeweight="1.5pt">
              <v:path arrowok="t"/>
            </v:rect>
          </w:pict>
        </mc:Fallback>
      </mc:AlternateContent>
    </w:r>
  </w:p>
  <w:p w14:paraId="4D332C83" w14:textId="77777777" w:rsidR="00B33B5E" w:rsidRDefault="00B33B5E" w:rsidP="00B33B5E">
    <w:pPr>
      <w:pStyle w:val="Footer"/>
      <w:tabs>
        <w:tab w:val="clear" w:pos="4153"/>
        <w:tab w:val="clear" w:pos="8306"/>
        <w:tab w:val="left" w:pos="7620"/>
      </w:tabs>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F4FD62" w14:textId="77777777" w:rsidR="00B33B5E" w:rsidRPr="001976A8" w:rsidRDefault="00B33B5E">
    <w:pPr>
      <w:pStyle w:val="Footer"/>
    </w:pPr>
    <w:r w:rsidRPr="001976A8">
      <w:rPr>
        <w:noProof/>
      </w:rPr>
      <mc:AlternateContent>
        <mc:Choice Requires="wpg">
          <w:drawing>
            <wp:anchor distT="0" distB="0" distL="114300" distR="114300" simplePos="0" relativeHeight="251662848" behindDoc="1" locked="0" layoutInCell="1" allowOverlap="1" wp14:anchorId="12922859" wp14:editId="50E8D72F">
              <wp:simplePos x="0" y="0"/>
              <wp:positionH relativeFrom="column">
                <wp:posOffset>-342629</wp:posOffset>
              </wp:positionH>
              <wp:positionV relativeFrom="paragraph">
                <wp:posOffset>-131445</wp:posOffset>
              </wp:positionV>
              <wp:extent cx="6589849" cy="569212"/>
              <wp:effectExtent l="19050" t="19050" r="20955" b="21590"/>
              <wp:wrapNone/>
              <wp:docPr id="1791313135" name="Group 405"/>
              <wp:cNvGraphicFramePr/>
              <a:graphic xmlns:a="http://schemas.openxmlformats.org/drawingml/2006/main">
                <a:graphicData uri="http://schemas.microsoft.com/office/word/2010/wordprocessingGroup">
                  <wpg:wgp>
                    <wpg:cNvGrpSpPr/>
                    <wpg:grpSpPr>
                      <a:xfrm>
                        <a:off x="0" y="0"/>
                        <a:ext cx="6589849" cy="569212"/>
                        <a:chOff x="1140" y="12894"/>
                        <a:chExt cx="10499" cy="856"/>
                      </a:xfrm>
                    </wpg:grpSpPr>
                    <wps:wsp>
                      <wps:cNvPr id="1251543795" name="Rectangle 429"/>
                      <wps:cNvSpPr>
                        <a:spLocks noChangeArrowheads="1"/>
                      </wps:cNvSpPr>
                      <wps:spPr bwMode="auto">
                        <a:xfrm>
                          <a:off x="1140" y="12894"/>
                          <a:ext cx="10488" cy="850"/>
                        </a:xfrm>
                        <a:prstGeom prst="rect">
                          <a:avLst/>
                        </a:prstGeom>
                        <a:solidFill>
                          <a:srgbClr val="FFFFFF"/>
                        </a:solidFill>
                        <a:ln w="28575">
                          <a:solidFill>
                            <a:srgbClr val="000000"/>
                          </a:solidFill>
                          <a:miter lim="800000"/>
                          <a:headEnd/>
                          <a:tailEnd/>
                        </a:ln>
                      </wps:spPr>
                      <wps:bodyPr rot="0" vert="horz" wrap="square" lIns="91440" tIns="45720" rIns="91440" bIns="45720" anchor="t" anchorCtr="0" upright="1"/>
                    </wps:wsp>
                    <wpg:grpSp>
                      <wpg:cNvPr id="1666133654" name="Group 430"/>
                      <wpg:cNvGrpSpPr/>
                      <wpg:grpSpPr>
                        <a:xfrm>
                          <a:off x="1143" y="12894"/>
                          <a:ext cx="10496" cy="856"/>
                          <a:chOff x="989" y="11410"/>
                          <a:chExt cx="10496" cy="856"/>
                        </a:xfrm>
                      </wpg:grpSpPr>
                      <wpg:grpSp>
                        <wpg:cNvPr id="1760476397" name="Group 431"/>
                        <wpg:cNvGrpSpPr/>
                        <wpg:grpSpPr>
                          <a:xfrm>
                            <a:off x="10908" y="11410"/>
                            <a:ext cx="577" cy="853"/>
                            <a:chOff x="9095" y="9973"/>
                            <a:chExt cx="866" cy="853"/>
                          </a:xfrm>
                        </wpg:grpSpPr>
                        <wps:wsp>
                          <wps:cNvPr id="222146452" name="Text Box 432"/>
                          <wps:cNvSpPr txBox="1">
                            <a:spLocks noChangeArrowheads="1"/>
                          </wps:cNvSpPr>
                          <wps:spPr bwMode="auto">
                            <a:xfrm>
                              <a:off x="9095" y="9973"/>
                              <a:ext cx="865" cy="283"/>
                            </a:xfrm>
                            <a:prstGeom prst="rect">
                              <a:avLst/>
                            </a:prstGeom>
                            <a:solidFill>
                              <a:srgbClr val="FFFFFF"/>
                            </a:solidFill>
                            <a:ln w="28575">
                              <a:solidFill>
                                <a:srgbClr val="000000"/>
                              </a:solidFill>
                              <a:miter lim="800000"/>
                              <a:headEnd/>
                              <a:tailEnd/>
                            </a:ln>
                          </wps:spPr>
                          <wps:txbx>
                            <w:txbxContent>
                              <w:p w14:paraId="415F7C49" w14:textId="77777777" w:rsidR="00B33B5E" w:rsidRPr="001976A8" w:rsidRDefault="00B33B5E" w:rsidP="00A40AD9">
                                <w:pPr>
                                  <w:pStyle w:val="a"/>
                                  <w:rPr>
                                    <w:rFonts w:ascii="GOST type A" w:hAnsi="GOST type A"/>
                                    <w:i/>
                                    <w:noProof w:val="0"/>
                                  </w:rPr>
                                </w:pPr>
                                <w:r w:rsidRPr="001976A8">
                                  <w:rPr>
                                    <w:rFonts w:ascii="GOST type A" w:hAnsi="GOST type A"/>
                                    <w:i/>
                                    <w:noProof w:val="0"/>
                                  </w:rPr>
                                  <w:t>Лист</w:t>
                                </w:r>
                              </w:p>
                            </w:txbxContent>
                          </wps:txbx>
                          <wps:bodyPr rot="0" vert="horz" wrap="square" lIns="18000" tIns="10800" rIns="18000" bIns="10800" anchor="t" anchorCtr="0" upright="1"/>
                        </wps:wsp>
                        <wps:wsp>
                          <wps:cNvPr id="727268438" name="Text Box 433"/>
                          <wps:cNvSpPr txBox="1">
                            <a:spLocks noChangeArrowheads="1"/>
                          </wps:cNvSpPr>
                          <wps:spPr bwMode="auto">
                            <a:xfrm>
                              <a:off x="9097" y="10259"/>
                              <a:ext cx="864" cy="567"/>
                            </a:xfrm>
                            <a:prstGeom prst="rect">
                              <a:avLst/>
                            </a:prstGeom>
                            <a:solidFill>
                              <a:srgbClr val="FFFFFF"/>
                            </a:solidFill>
                            <a:ln w="28575">
                              <a:solidFill>
                                <a:srgbClr val="000000"/>
                              </a:solidFill>
                              <a:miter lim="800000"/>
                              <a:headEnd/>
                              <a:tailEnd/>
                            </a:ln>
                          </wps:spPr>
                          <wps:txbx>
                            <w:txbxContent>
                              <w:p w14:paraId="4E5411B9" w14:textId="77777777" w:rsidR="00B33B5E" w:rsidRPr="001976A8" w:rsidRDefault="00B33B5E" w:rsidP="00947B42">
                                <w:pPr>
                                  <w:pStyle w:val="a"/>
                                  <w:suppressLineNumbers/>
                                  <w:spacing w:before="120"/>
                                  <w:jc w:val="both"/>
                                  <w:rPr>
                                    <w:rFonts w:ascii="GOST type A" w:hAnsi="GOST type A"/>
                                    <w:i/>
                                    <w:noProof w:val="0"/>
                                    <w:sz w:val="22"/>
                                  </w:rPr>
                                </w:pPr>
                                <w:r>
                                  <w:rPr>
                                    <w:rFonts w:ascii="GOST type A" w:hAnsi="GOST type A"/>
                                    <w:noProof w:val="0"/>
                                    <w:sz w:val="22"/>
                                  </w:rPr>
                                  <w:t xml:space="preserve"> </w:t>
                                </w:r>
                                <w:r w:rsidRPr="00C373F2">
                                  <w:rPr>
                                    <w:rFonts w:ascii="GOST type A" w:hAnsi="GOST type A"/>
                                    <w:noProof w:val="0"/>
                                    <w:sz w:val="22"/>
                                  </w:rPr>
                                  <w:t xml:space="preserve"> </w:t>
                                </w:r>
                                <w:r w:rsidRPr="001976A8">
                                  <w:rPr>
                                    <w:rFonts w:ascii="GOST type A" w:hAnsi="GOST type A"/>
                                    <w:i/>
                                    <w:noProof w:val="0"/>
                                    <w:sz w:val="22"/>
                                  </w:rPr>
                                  <w:fldChar w:fldCharType="begin"/>
                                </w:r>
                                <w:r w:rsidRPr="001976A8">
                                  <w:rPr>
                                    <w:rFonts w:ascii="GOST type A" w:hAnsi="GOST type A"/>
                                    <w:i/>
                                    <w:noProof w:val="0"/>
                                    <w:sz w:val="22"/>
                                  </w:rPr>
                                  <w:instrText>PAGE   \* MERGEFORMAT</w:instrText>
                                </w:r>
                                <w:r w:rsidRPr="001976A8">
                                  <w:rPr>
                                    <w:rFonts w:ascii="GOST type A" w:hAnsi="GOST type A"/>
                                    <w:i/>
                                    <w:noProof w:val="0"/>
                                    <w:sz w:val="22"/>
                                  </w:rPr>
                                  <w:fldChar w:fldCharType="separate"/>
                                </w:r>
                                <w:r w:rsidRPr="001976A8">
                                  <w:rPr>
                                    <w:rFonts w:ascii="GOST type A" w:hAnsi="GOST type A"/>
                                    <w:i/>
                                    <w:sz w:val="22"/>
                                  </w:rPr>
                                  <w:t>24</w:t>
                                </w:r>
                                <w:r w:rsidRPr="001976A8">
                                  <w:rPr>
                                    <w:rFonts w:ascii="GOST type A" w:hAnsi="GOST type A"/>
                                    <w:i/>
                                    <w:noProof w:val="0"/>
                                    <w:sz w:val="22"/>
                                  </w:rPr>
                                  <w:fldChar w:fldCharType="end"/>
                                </w:r>
                                <w:r w:rsidRPr="001976A8">
                                  <w:rPr>
                                    <w:rFonts w:ascii="GOST type A" w:hAnsi="GOST type A"/>
                                    <w:i/>
                                    <w:noProof w:val="0"/>
                                    <w:sz w:val="22"/>
                                  </w:rPr>
                                  <w:t xml:space="preserve"> </w:t>
                                </w:r>
                              </w:p>
                            </w:txbxContent>
                          </wps:txbx>
                          <wps:bodyPr rot="0" vert="horz" wrap="square" lIns="18000" tIns="10800" rIns="18000" bIns="10800" anchor="t" anchorCtr="0" upright="1"/>
                        </wps:wsp>
                      </wpg:grpSp>
                      <wps:wsp>
                        <wps:cNvPr id="628033963" name="Text Box 434"/>
                        <wps:cNvSpPr txBox="1">
                          <a:spLocks noChangeArrowheads="1"/>
                        </wps:cNvSpPr>
                        <wps:spPr bwMode="auto">
                          <a:xfrm>
                            <a:off x="4672" y="11413"/>
                            <a:ext cx="6236" cy="850"/>
                          </a:xfrm>
                          <a:prstGeom prst="rect">
                            <a:avLst/>
                          </a:prstGeom>
                          <a:solidFill>
                            <a:srgbClr val="FFFFFF"/>
                          </a:solidFill>
                          <a:ln w="28575">
                            <a:solidFill>
                              <a:srgbClr val="000000"/>
                            </a:solidFill>
                            <a:miter lim="800000"/>
                            <a:headEnd/>
                            <a:tailEnd/>
                          </a:ln>
                        </wps:spPr>
                        <wps:txbx>
                          <w:txbxContent>
                            <w:p w14:paraId="3C57D31D" w14:textId="06238923" w:rsidR="00B33B5E" w:rsidRPr="00CC2642" w:rsidRDefault="00B33B5E" w:rsidP="00A40AD9">
                              <w:pPr>
                                <w:pStyle w:val="a"/>
                                <w:spacing w:before="160"/>
                                <w:rPr>
                                  <w:rFonts w:ascii="GOST type A" w:hAnsi="GOST type A"/>
                                  <w:i/>
                                  <w:noProof w:val="0"/>
                                  <w:sz w:val="32"/>
                                  <w:szCs w:val="32"/>
                                  <w:lang w:val="en-US"/>
                                </w:rPr>
                              </w:pPr>
                              <w:r w:rsidRPr="001976A8">
                                <w:rPr>
                                  <w:rFonts w:ascii="GOST type A" w:hAnsi="GOST type A"/>
                                  <w:i/>
                                  <w:sz w:val="32"/>
                                  <w:szCs w:val="32"/>
                                </w:rPr>
                                <w:t>ОП-02069964-У-09.02.07-</w:t>
                              </w:r>
                              <w:r w:rsidR="00EB37A4">
                                <w:rPr>
                                  <w:rFonts w:ascii="GOST type A" w:hAnsi="GOST type A"/>
                                  <w:i/>
                                  <w:sz w:val="32"/>
                                  <w:szCs w:val="32"/>
                                </w:rPr>
                                <w:t>34</w:t>
                              </w:r>
                              <w:r w:rsidRPr="001976A8">
                                <w:rPr>
                                  <w:rFonts w:ascii="GOST type A" w:hAnsi="GOST type A"/>
                                  <w:i/>
                                  <w:sz w:val="32"/>
                                  <w:szCs w:val="32"/>
                                </w:rPr>
                                <w:t>-2</w:t>
                              </w:r>
                              <w:r>
                                <w:rPr>
                                  <w:rFonts w:ascii="GOST type A" w:hAnsi="GOST type A"/>
                                  <w:i/>
                                  <w:sz w:val="32"/>
                                  <w:szCs w:val="32"/>
                                  <w:lang w:val="en-US"/>
                                </w:rPr>
                                <w:t>4</w:t>
                              </w:r>
                            </w:p>
                          </w:txbxContent>
                        </wps:txbx>
                        <wps:bodyPr rot="0" vert="horz" wrap="square" lIns="18000" tIns="10800" rIns="18000" bIns="10800" anchor="t" anchorCtr="0" upright="1"/>
                      </wps:wsp>
                      <wpg:grpSp>
                        <wpg:cNvPr id="1261600860" name="Group 435"/>
                        <wpg:cNvGrpSpPr/>
                        <wpg:grpSpPr>
                          <a:xfrm>
                            <a:off x="989" y="11414"/>
                            <a:ext cx="3683" cy="852"/>
                            <a:chOff x="1248" y="9691"/>
                            <a:chExt cx="3683" cy="863"/>
                          </a:xfrm>
                        </wpg:grpSpPr>
                        <wpg:grpSp>
                          <wpg:cNvPr id="1279664563" name="Group 436"/>
                          <wpg:cNvGrpSpPr/>
                          <wpg:grpSpPr>
                            <a:xfrm>
                              <a:off x="1248" y="10269"/>
                              <a:ext cx="3682" cy="285"/>
                              <a:chOff x="3332" y="11720"/>
                              <a:chExt cx="3681" cy="288"/>
                            </a:xfrm>
                          </wpg:grpSpPr>
                          <wps:wsp>
                            <wps:cNvPr id="1435040696" name="Text Box 437"/>
                            <wps:cNvSpPr txBox="1">
                              <a:spLocks noChangeArrowheads="1"/>
                            </wps:cNvSpPr>
                            <wps:spPr bwMode="auto">
                              <a:xfrm>
                                <a:off x="3332" y="11725"/>
                                <a:ext cx="397" cy="283"/>
                              </a:xfrm>
                              <a:prstGeom prst="rect">
                                <a:avLst/>
                              </a:prstGeom>
                              <a:solidFill>
                                <a:srgbClr val="FFFFFF"/>
                              </a:solidFill>
                              <a:ln w="28575">
                                <a:solidFill>
                                  <a:srgbClr val="000000"/>
                                </a:solidFill>
                                <a:miter lim="800000"/>
                                <a:headEnd/>
                                <a:tailEnd/>
                              </a:ln>
                            </wps:spPr>
                            <wps:txbx>
                              <w:txbxContent>
                                <w:p w14:paraId="1F9F4AC9" w14:textId="77777777" w:rsidR="00B33B5E" w:rsidRPr="001976A8" w:rsidRDefault="00B33B5E" w:rsidP="009F7BAB">
                                  <w:pPr>
                                    <w:pStyle w:val="a"/>
                                    <w:rPr>
                                      <w:rFonts w:ascii="GOST type A" w:hAnsi="GOST type A"/>
                                      <w:i/>
                                      <w:noProof w:val="0"/>
                                    </w:rPr>
                                  </w:pPr>
                                  <w:r w:rsidRPr="001976A8">
                                    <w:rPr>
                                      <w:rFonts w:ascii="GOST type A" w:hAnsi="GOST type A"/>
                                      <w:i/>
                                    </w:rPr>
                                    <w:t>Изм</w:t>
                                  </w:r>
                                  <w:r w:rsidRPr="001976A8">
                                    <w:rPr>
                                      <w:rFonts w:ascii="GOST type A" w:hAnsi="GOST type A"/>
                                      <w:i/>
                                      <w:noProof w:val="0"/>
                                    </w:rPr>
                                    <w:t>.</w:t>
                                  </w:r>
                                </w:p>
                                <w:p w14:paraId="3D04CB59" w14:textId="77777777" w:rsidR="00B33B5E" w:rsidRPr="00FD5770" w:rsidRDefault="00B33B5E" w:rsidP="00A40AD9">
                                  <w:pPr>
                                    <w:pStyle w:val="a"/>
                                    <w:rPr>
                                      <w:rFonts w:ascii="GOST type A" w:hAnsi="GOST type A"/>
                                      <w:noProof w:val="0"/>
                                    </w:rPr>
                                  </w:pPr>
                                </w:p>
                              </w:txbxContent>
                            </wps:txbx>
                            <wps:bodyPr rot="0" vert="horz" wrap="square" lIns="18000" tIns="10800" rIns="18000" bIns="10800" anchor="t" anchorCtr="0" upright="1"/>
                          </wps:wsp>
                          <wps:wsp>
                            <wps:cNvPr id="86919461" name="Text Box 438"/>
                            <wps:cNvSpPr txBox="1">
                              <a:spLocks noChangeArrowheads="1"/>
                            </wps:cNvSpPr>
                            <wps:spPr bwMode="auto">
                              <a:xfrm>
                                <a:off x="4295" y="11725"/>
                                <a:ext cx="1304" cy="283"/>
                              </a:xfrm>
                              <a:prstGeom prst="rect">
                                <a:avLst/>
                              </a:prstGeom>
                              <a:solidFill>
                                <a:srgbClr val="FFFFFF"/>
                              </a:solidFill>
                              <a:ln w="28575">
                                <a:solidFill>
                                  <a:srgbClr val="000000"/>
                                </a:solidFill>
                                <a:miter lim="800000"/>
                                <a:headEnd/>
                                <a:tailEnd/>
                              </a:ln>
                            </wps:spPr>
                            <wps:txbx>
                              <w:txbxContent>
                                <w:p w14:paraId="3F6D303E" w14:textId="77777777" w:rsidR="00B33B5E" w:rsidRPr="001976A8" w:rsidRDefault="00B33B5E" w:rsidP="00A40AD9">
                                  <w:pPr>
                                    <w:pStyle w:val="a"/>
                                    <w:rPr>
                                      <w:rFonts w:ascii="GOST type A" w:hAnsi="GOST type A"/>
                                      <w:i/>
                                    </w:rPr>
                                  </w:pPr>
                                  <w:r w:rsidRPr="001976A8">
                                    <w:rPr>
                                      <w:rFonts w:ascii="GOST type A" w:hAnsi="GOST type A"/>
                                      <w:i/>
                                    </w:rPr>
                                    <w:t>№ докум.</w:t>
                                  </w:r>
                                </w:p>
                              </w:txbxContent>
                            </wps:txbx>
                            <wps:bodyPr rot="0" vert="horz" wrap="square" lIns="18000" tIns="10800" rIns="18000" bIns="10800" anchor="t" anchorCtr="0" upright="1"/>
                          </wps:wsp>
                          <wps:wsp>
                            <wps:cNvPr id="538451414" name="Text Box 439"/>
                            <wps:cNvSpPr txBox="1">
                              <a:spLocks noChangeArrowheads="1"/>
                            </wps:cNvSpPr>
                            <wps:spPr bwMode="auto">
                              <a:xfrm>
                                <a:off x="3728" y="11725"/>
                                <a:ext cx="567" cy="283"/>
                              </a:xfrm>
                              <a:prstGeom prst="rect">
                                <a:avLst/>
                              </a:prstGeom>
                              <a:solidFill>
                                <a:srgbClr val="FFFFFF"/>
                              </a:solidFill>
                              <a:ln w="28575">
                                <a:solidFill>
                                  <a:srgbClr val="000000"/>
                                </a:solidFill>
                                <a:miter lim="800000"/>
                                <a:headEnd/>
                                <a:tailEnd/>
                              </a:ln>
                            </wps:spPr>
                            <wps:txbx>
                              <w:txbxContent>
                                <w:p w14:paraId="72D11AAA" w14:textId="77777777" w:rsidR="00B33B5E" w:rsidRPr="001976A8" w:rsidRDefault="00B33B5E" w:rsidP="00A40AD9">
                                  <w:pPr>
                                    <w:pStyle w:val="a"/>
                                    <w:rPr>
                                      <w:rFonts w:ascii="GOST type A" w:hAnsi="GOST type A"/>
                                      <w:i/>
                                      <w:noProof w:val="0"/>
                                    </w:rPr>
                                  </w:pPr>
                                  <w:r w:rsidRPr="001976A8">
                                    <w:rPr>
                                      <w:rFonts w:ascii="GOST type A" w:hAnsi="GOST type A"/>
                                      <w:i/>
                                      <w:noProof w:val="0"/>
                                    </w:rPr>
                                    <w:t>Лист</w:t>
                                  </w:r>
                                </w:p>
                              </w:txbxContent>
                            </wps:txbx>
                            <wps:bodyPr rot="0" vert="horz" wrap="square" lIns="18000" tIns="10800" rIns="18000" bIns="10800" anchor="t" anchorCtr="0" upright="1"/>
                          </wps:wsp>
                          <wps:wsp>
                            <wps:cNvPr id="746301956" name="Text Box 440"/>
                            <wps:cNvSpPr txBox="1">
                              <a:spLocks noChangeArrowheads="1"/>
                            </wps:cNvSpPr>
                            <wps:spPr bwMode="auto">
                              <a:xfrm>
                                <a:off x="5597" y="11725"/>
                                <a:ext cx="850" cy="283"/>
                              </a:xfrm>
                              <a:prstGeom prst="rect">
                                <a:avLst/>
                              </a:prstGeom>
                              <a:solidFill>
                                <a:srgbClr val="FFFFFF"/>
                              </a:solidFill>
                              <a:ln w="28575">
                                <a:solidFill>
                                  <a:srgbClr val="000000"/>
                                </a:solidFill>
                                <a:miter lim="800000"/>
                                <a:headEnd/>
                                <a:tailEnd/>
                              </a:ln>
                            </wps:spPr>
                            <wps:txbx>
                              <w:txbxContent>
                                <w:p w14:paraId="183C683E" w14:textId="77777777" w:rsidR="00B33B5E" w:rsidRPr="001976A8" w:rsidRDefault="00B33B5E" w:rsidP="00A40AD9">
                                  <w:pPr>
                                    <w:pStyle w:val="a"/>
                                    <w:rPr>
                                      <w:rFonts w:ascii="GOST type A" w:hAnsi="GOST type A"/>
                                      <w:i/>
                                      <w:noProof w:val="0"/>
                                      <w:szCs w:val="18"/>
                                    </w:rPr>
                                  </w:pPr>
                                  <w:r w:rsidRPr="001976A8">
                                    <w:rPr>
                                      <w:rFonts w:ascii="GOST type A" w:hAnsi="GOST type A"/>
                                      <w:i/>
                                      <w:szCs w:val="18"/>
                                    </w:rPr>
                                    <w:t>Подп</w:t>
                                  </w:r>
                                  <w:r w:rsidRPr="001976A8">
                                    <w:rPr>
                                      <w:rFonts w:ascii="GOST type A" w:hAnsi="GOST type A"/>
                                      <w:i/>
                                      <w:noProof w:val="0"/>
                                      <w:szCs w:val="18"/>
                                    </w:rPr>
                                    <w:t>ись</w:t>
                                  </w:r>
                                </w:p>
                              </w:txbxContent>
                            </wps:txbx>
                            <wps:bodyPr rot="0" vert="horz" wrap="square" lIns="18000" tIns="10800" rIns="18000" bIns="10800" anchor="t" anchorCtr="0" upright="1"/>
                          </wps:wsp>
                          <wps:wsp>
                            <wps:cNvPr id="1291362451" name="Text Box 441"/>
                            <wps:cNvSpPr txBox="1">
                              <a:spLocks noChangeArrowheads="1"/>
                            </wps:cNvSpPr>
                            <wps:spPr bwMode="auto">
                              <a:xfrm>
                                <a:off x="6446" y="11720"/>
                                <a:ext cx="567" cy="288"/>
                              </a:xfrm>
                              <a:prstGeom prst="rect">
                                <a:avLst/>
                              </a:prstGeom>
                              <a:solidFill>
                                <a:srgbClr val="FFFFFF"/>
                              </a:solidFill>
                              <a:ln w="28575">
                                <a:solidFill>
                                  <a:srgbClr val="000000"/>
                                </a:solidFill>
                                <a:miter lim="800000"/>
                                <a:headEnd/>
                                <a:tailEnd/>
                              </a:ln>
                            </wps:spPr>
                            <wps:txbx>
                              <w:txbxContent>
                                <w:p w14:paraId="6D332856" w14:textId="77777777" w:rsidR="00B33B5E" w:rsidRPr="001976A8" w:rsidRDefault="00B33B5E" w:rsidP="00C75C69">
                                  <w:pPr>
                                    <w:pStyle w:val="a"/>
                                    <w:jc w:val="both"/>
                                    <w:rPr>
                                      <w:rFonts w:ascii="GOST type A" w:hAnsi="GOST type A"/>
                                      <w:i/>
                                      <w:noProof w:val="0"/>
                                    </w:rPr>
                                  </w:pPr>
                                  <w:r w:rsidRPr="001976A8">
                                    <w:rPr>
                                      <w:rFonts w:ascii="GOST type A" w:hAnsi="GOST type A"/>
                                      <w:i/>
                                      <w:noProof w:val="0"/>
                                    </w:rPr>
                                    <w:t>Дата</w:t>
                                  </w:r>
                                </w:p>
                              </w:txbxContent>
                            </wps:txbx>
                            <wps:bodyPr rot="0" vert="horz" wrap="square" lIns="18000" tIns="10800" rIns="18000" bIns="10800" anchor="t" anchorCtr="0" upright="1"/>
                          </wps:wsp>
                        </wpg:grpSp>
                        <wpg:grpSp>
                          <wpg:cNvPr id="2122116488" name="Group 442"/>
                          <wpg:cNvGrpSpPr/>
                          <wpg:grpSpPr>
                            <a:xfrm>
                              <a:off x="1248" y="9691"/>
                              <a:ext cx="3683" cy="581"/>
                              <a:chOff x="3033" y="9482"/>
                              <a:chExt cx="3683" cy="581"/>
                            </a:xfrm>
                          </wpg:grpSpPr>
                          <wpg:grpSp>
                            <wpg:cNvPr id="58483346" name="Group 443"/>
                            <wpg:cNvGrpSpPr/>
                            <wpg:grpSpPr>
                              <a:xfrm>
                                <a:off x="3034" y="9492"/>
                                <a:ext cx="3682" cy="561"/>
                                <a:chOff x="1240" y="9793"/>
                                <a:chExt cx="3685" cy="568"/>
                              </a:xfrm>
                            </wpg:grpSpPr>
                            <wpg:grpSp>
                              <wpg:cNvPr id="716035739" name="Group 444"/>
                              <wpg:cNvGrpSpPr/>
                              <wpg:grpSpPr>
                                <a:xfrm>
                                  <a:off x="1240" y="10078"/>
                                  <a:ext cx="3685" cy="283"/>
                                  <a:chOff x="3332" y="11725"/>
                                  <a:chExt cx="3681" cy="283"/>
                                </a:xfrm>
                              </wpg:grpSpPr>
                              <wps:wsp>
                                <wps:cNvPr id="2094974110" name="Text Box 445"/>
                                <wps:cNvSpPr txBox="1">
                                  <a:spLocks noChangeArrowheads="1"/>
                                </wps:cNvSpPr>
                                <wps:spPr bwMode="auto">
                                  <a:xfrm>
                                    <a:off x="3332" y="11725"/>
                                    <a:ext cx="397" cy="283"/>
                                  </a:xfrm>
                                  <a:prstGeom prst="rect">
                                    <a:avLst/>
                                  </a:prstGeom>
                                  <a:solidFill>
                                    <a:srgbClr val="FFFFFF"/>
                                  </a:solidFill>
                                  <a:ln w="12700">
                                    <a:solidFill>
                                      <a:srgbClr val="000000"/>
                                    </a:solidFill>
                                    <a:miter lim="800000"/>
                                    <a:headEnd/>
                                    <a:tailEnd/>
                                  </a:ln>
                                </wps:spPr>
                                <wps:txbx>
                                  <w:txbxContent>
                                    <w:p w14:paraId="203B1C2B" w14:textId="77777777" w:rsidR="00B33B5E" w:rsidRDefault="00B33B5E" w:rsidP="00A40AD9">
                                      <w:pPr>
                                        <w:pStyle w:val="a"/>
                                      </w:pPr>
                                    </w:p>
                                  </w:txbxContent>
                                </wps:txbx>
                                <wps:bodyPr rot="0" vert="horz" wrap="square" lIns="18000" tIns="10800" rIns="18000" bIns="10800" anchor="t" anchorCtr="0" upright="1"/>
                              </wps:wsp>
                              <wps:wsp>
                                <wps:cNvPr id="791781976" name="Text Box 446"/>
                                <wps:cNvSpPr txBox="1">
                                  <a:spLocks noChangeArrowheads="1"/>
                                </wps:cNvSpPr>
                                <wps:spPr bwMode="auto">
                                  <a:xfrm>
                                    <a:off x="4295" y="11725"/>
                                    <a:ext cx="1304" cy="283"/>
                                  </a:xfrm>
                                  <a:prstGeom prst="rect">
                                    <a:avLst/>
                                  </a:prstGeom>
                                  <a:solidFill>
                                    <a:srgbClr val="FFFFFF"/>
                                  </a:solidFill>
                                  <a:ln w="12700">
                                    <a:solidFill>
                                      <a:srgbClr val="000000"/>
                                    </a:solidFill>
                                    <a:miter lim="800000"/>
                                    <a:headEnd/>
                                    <a:tailEnd/>
                                  </a:ln>
                                </wps:spPr>
                                <wps:txbx>
                                  <w:txbxContent>
                                    <w:p w14:paraId="1F6F940F" w14:textId="77777777" w:rsidR="00B33B5E" w:rsidRDefault="00B33B5E" w:rsidP="00A40AD9">
                                      <w:pPr>
                                        <w:pStyle w:val="a"/>
                                      </w:pPr>
                                    </w:p>
                                  </w:txbxContent>
                                </wps:txbx>
                                <wps:bodyPr rot="0" vert="horz" wrap="square" lIns="18000" tIns="10800" rIns="18000" bIns="10800" anchor="t" anchorCtr="0" upright="1"/>
                              </wps:wsp>
                              <wps:wsp>
                                <wps:cNvPr id="1071014168" name="Text Box 447"/>
                                <wps:cNvSpPr txBox="1">
                                  <a:spLocks noChangeArrowheads="1"/>
                                </wps:cNvSpPr>
                                <wps:spPr bwMode="auto">
                                  <a:xfrm>
                                    <a:off x="3728" y="11725"/>
                                    <a:ext cx="567" cy="283"/>
                                  </a:xfrm>
                                  <a:prstGeom prst="rect">
                                    <a:avLst/>
                                  </a:prstGeom>
                                  <a:solidFill>
                                    <a:srgbClr val="FFFFFF"/>
                                  </a:solidFill>
                                  <a:ln w="12700">
                                    <a:solidFill>
                                      <a:srgbClr val="000000"/>
                                    </a:solidFill>
                                    <a:miter lim="800000"/>
                                    <a:headEnd/>
                                    <a:tailEnd/>
                                  </a:ln>
                                </wps:spPr>
                                <wps:txbx>
                                  <w:txbxContent>
                                    <w:p w14:paraId="2204D84C" w14:textId="77777777" w:rsidR="00B33B5E" w:rsidRDefault="00B33B5E" w:rsidP="00A40AD9">
                                      <w:pPr>
                                        <w:pStyle w:val="a"/>
                                      </w:pPr>
                                    </w:p>
                                  </w:txbxContent>
                                </wps:txbx>
                                <wps:bodyPr rot="0" vert="horz" wrap="square" lIns="18000" tIns="10800" rIns="18000" bIns="10800" anchor="t" anchorCtr="0" upright="1"/>
                              </wps:wsp>
                              <wps:wsp>
                                <wps:cNvPr id="1634141865" name="Text Box 448"/>
                                <wps:cNvSpPr txBox="1">
                                  <a:spLocks noChangeArrowheads="1"/>
                                </wps:cNvSpPr>
                                <wps:spPr bwMode="auto">
                                  <a:xfrm>
                                    <a:off x="5597" y="11725"/>
                                    <a:ext cx="850" cy="283"/>
                                  </a:xfrm>
                                  <a:prstGeom prst="rect">
                                    <a:avLst/>
                                  </a:prstGeom>
                                  <a:solidFill>
                                    <a:srgbClr val="FFFFFF"/>
                                  </a:solidFill>
                                  <a:ln w="12700">
                                    <a:solidFill>
                                      <a:srgbClr val="000000"/>
                                    </a:solidFill>
                                    <a:miter lim="800000"/>
                                    <a:headEnd/>
                                    <a:tailEnd/>
                                  </a:ln>
                                </wps:spPr>
                                <wps:txbx>
                                  <w:txbxContent>
                                    <w:p w14:paraId="7BCCFF21" w14:textId="77777777" w:rsidR="00B33B5E" w:rsidRDefault="00B33B5E" w:rsidP="00A40AD9">
                                      <w:pPr>
                                        <w:pStyle w:val="a"/>
                                      </w:pPr>
                                    </w:p>
                                  </w:txbxContent>
                                </wps:txbx>
                                <wps:bodyPr rot="0" vert="horz" wrap="square" lIns="18000" tIns="10800" rIns="18000" bIns="10800" anchor="t" anchorCtr="0" upright="1"/>
                              </wps:wsp>
                              <wps:wsp>
                                <wps:cNvPr id="2031680129" name="Text Box 449"/>
                                <wps:cNvSpPr txBox="1">
                                  <a:spLocks noChangeArrowheads="1"/>
                                </wps:cNvSpPr>
                                <wps:spPr bwMode="auto">
                                  <a:xfrm>
                                    <a:off x="6446" y="11725"/>
                                    <a:ext cx="567" cy="283"/>
                                  </a:xfrm>
                                  <a:prstGeom prst="rect">
                                    <a:avLst/>
                                  </a:prstGeom>
                                  <a:solidFill>
                                    <a:srgbClr val="FFFFFF"/>
                                  </a:solidFill>
                                  <a:ln w="12700">
                                    <a:solidFill>
                                      <a:srgbClr val="000000"/>
                                    </a:solidFill>
                                    <a:miter lim="800000"/>
                                    <a:headEnd/>
                                    <a:tailEnd/>
                                  </a:ln>
                                </wps:spPr>
                                <wps:txbx>
                                  <w:txbxContent>
                                    <w:p w14:paraId="66D934B0" w14:textId="77777777" w:rsidR="00B33B5E" w:rsidRDefault="00B33B5E" w:rsidP="00A40AD9">
                                      <w:pPr>
                                        <w:pStyle w:val="a"/>
                                      </w:pPr>
                                    </w:p>
                                  </w:txbxContent>
                                </wps:txbx>
                                <wps:bodyPr rot="0" vert="horz" wrap="square" lIns="18000" tIns="10800" rIns="18000" bIns="10800" anchor="t" anchorCtr="0" upright="1"/>
                              </wps:wsp>
                            </wpg:grpSp>
                            <wpg:grpSp>
                              <wpg:cNvPr id="799339209" name="Group 450"/>
                              <wpg:cNvGrpSpPr/>
                              <wpg:grpSpPr>
                                <a:xfrm>
                                  <a:off x="1240" y="9793"/>
                                  <a:ext cx="3685" cy="283"/>
                                  <a:chOff x="3332" y="11725"/>
                                  <a:chExt cx="3681" cy="283"/>
                                </a:xfrm>
                              </wpg:grpSpPr>
                              <wps:wsp>
                                <wps:cNvPr id="1902764232" name="Text Box 451"/>
                                <wps:cNvSpPr txBox="1">
                                  <a:spLocks noChangeArrowheads="1"/>
                                </wps:cNvSpPr>
                                <wps:spPr bwMode="auto">
                                  <a:xfrm>
                                    <a:off x="3332" y="11725"/>
                                    <a:ext cx="397" cy="283"/>
                                  </a:xfrm>
                                  <a:prstGeom prst="rect">
                                    <a:avLst/>
                                  </a:prstGeom>
                                  <a:solidFill>
                                    <a:srgbClr val="FFFFFF"/>
                                  </a:solidFill>
                                  <a:ln w="12700">
                                    <a:solidFill>
                                      <a:srgbClr val="000000"/>
                                    </a:solidFill>
                                    <a:miter lim="800000"/>
                                    <a:headEnd/>
                                    <a:tailEnd/>
                                  </a:ln>
                                </wps:spPr>
                                <wps:txbx>
                                  <w:txbxContent>
                                    <w:p w14:paraId="3588C48B" w14:textId="77777777" w:rsidR="00B33B5E" w:rsidRDefault="00B33B5E" w:rsidP="00A40AD9">
                                      <w:pPr>
                                        <w:pStyle w:val="a"/>
                                      </w:pPr>
                                    </w:p>
                                  </w:txbxContent>
                                </wps:txbx>
                                <wps:bodyPr rot="0" vert="horz" wrap="square" lIns="18000" tIns="10800" rIns="18000" bIns="10800" anchor="t" anchorCtr="0" upright="1"/>
                              </wps:wsp>
                              <wps:wsp>
                                <wps:cNvPr id="352322533" name="Text Box 452"/>
                                <wps:cNvSpPr txBox="1">
                                  <a:spLocks noChangeArrowheads="1"/>
                                </wps:cNvSpPr>
                                <wps:spPr bwMode="auto">
                                  <a:xfrm>
                                    <a:off x="4295" y="11725"/>
                                    <a:ext cx="1304" cy="283"/>
                                  </a:xfrm>
                                  <a:prstGeom prst="rect">
                                    <a:avLst/>
                                  </a:prstGeom>
                                  <a:solidFill>
                                    <a:srgbClr val="FFFFFF"/>
                                  </a:solidFill>
                                  <a:ln w="12700">
                                    <a:solidFill>
                                      <a:srgbClr val="000000"/>
                                    </a:solidFill>
                                    <a:miter lim="800000"/>
                                    <a:headEnd/>
                                    <a:tailEnd/>
                                  </a:ln>
                                </wps:spPr>
                                <wps:txbx>
                                  <w:txbxContent>
                                    <w:p w14:paraId="313A6632" w14:textId="77777777" w:rsidR="00B33B5E" w:rsidRDefault="00B33B5E" w:rsidP="00A40AD9">
                                      <w:pPr>
                                        <w:pStyle w:val="a"/>
                                      </w:pPr>
                                    </w:p>
                                  </w:txbxContent>
                                </wps:txbx>
                                <wps:bodyPr rot="0" vert="horz" wrap="square" lIns="18000" tIns="10800" rIns="18000" bIns="10800" anchor="t" anchorCtr="0" upright="1"/>
                              </wps:wsp>
                              <wps:wsp>
                                <wps:cNvPr id="1331728883" name="Text Box 453"/>
                                <wps:cNvSpPr txBox="1">
                                  <a:spLocks noChangeArrowheads="1"/>
                                </wps:cNvSpPr>
                                <wps:spPr bwMode="auto">
                                  <a:xfrm>
                                    <a:off x="3728" y="11725"/>
                                    <a:ext cx="567" cy="283"/>
                                  </a:xfrm>
                                  <a:prstGeom prst="rect">
                                    <a:avLst/>
                                  </a:prstGeom>
                                  <a:solidFill>
                                    <a:srgbClr val="FFFFFF"/>
                                  </a:solidFill>
                                  <a:ln w="12700">
                                    <a:solidFill>
                                      <a:srgbClr val="000000"/>
                                    </a:solidFill>
                                    <a:miter lim="800000"/>
                                    <a:headEnd/>
                                    <a:tailEnd/>
                                  </a:ln>
                                </wps:spPr>
                                <wps:txbx>
                                  <w:txbxContent>
                                    <w:p w14:paraId="50C672C8" w14:textId="77777777" w:rsidR="00B33B5E" w:rsidRDefault="00B33B5E" w:rsidP="00A40AD9">
                                      <w:pPr>
                                        <w:pStyle w:val="a"/>
                                      </w:pPr>
                                    </w:p>
                                  </w:txbxContent>
                                </wps:txbx>
                                <wps:bodyPr rot="0" vert="horz" wrap="square" lIns="18000" tIns="10800" rIns="18000" bIns="10800" anchor="t" anchorCtr="0" upright="1"/>
                              </wps:wsp>
                              <wps:wsp>
                                <wps:cNvPr id="2077271667" name="Text Box 454"/>
                                <wps:cNvSpPr txBox="1">
                                  <a:spLocks noChangeArrowheads="1"/>
                                </wps:cNvSpPr>
                                <wps:spPr bwMode="auto">
                                  <a:xfrm>
                                    <a:off x="5597" y="11725"/>
                                    <a:ext cx="850" cy="283"/>
                                  </a:xfrm>
                                  <a:prstGeom prst="rect">
                                    <a:avLst/>
                                  </a:prstGeom>
                                  <a:solidFill>
                                    <a:srgbClr val="FFFFFF"/>
                                  </a:solidFill>
                                  <a:ln w="12700">
                                    <a:solidFill>
                                      <a:srgbClr val="000000"/>
                                    </a:solidFill>
                                    <a:miter lim="800000"/>
                                    <a:headEnd/>
                                    <a:tailEnd/>
                                  </a:ln>
                                </wps:spPr>
                                <wps:txbx>
                                  <w:txbxContent>
                                    <w:p w14:paraId="51B99B76" w14:textId="77777777" w:rsidR="00B33B5E" w:rsidRDefault="00B33B5E" w:rsidP="00A40AD9">
                                      <w:pPr>
                                        <w:pStyle w:val="a"/>
                                      </w:pPr>
                                    </w:p>
                                  </w:txbxContent>
                                </wps:txbx>
                                <wps:bodyPr rot="0" vert="horz" wrap="square" lIns="18000" tIns="10800" rIns="18000" bIns="10800" anchor="t" anchorCtr="0" upright="1"/>
                              </wps:wsp>
                              <wps:wsp>
                                <wps:cNvPr id="1961353253" name="Text Box 455"/>
                                <wps:cNvSpPr txBox="1">
                                  <a:spLocks noChangeArrowheads="1"/>
                                </wps:cNvSpPr>
                                <wps:spPr bwMode="auto">
                                  <a:xfrm>
                                    <a:off x="6446" y="11725"/>
                                    <a:ext cx="567" cy="283"/>
                                  </a:xfrm>
                                  <a:prstGeom prst="rect">
                                    <a:avLst/>
                                  </a:prstGeom>
                                  <a:solidFill>
                                    <a:srgbClr val="FFFFFF"/>
                                  </a:solidFill>
                                  <a:ln w="12700">
                                    <a:solidFill>
                                      <a:srgbClr val="000000"/>
                                    </a:solidFill>
                                    <a:miter lim="800000"/>
                                    <a:headEnd/>
                                    <a:tailEnd/>
                                  </a:ln>
                                </wps:spPr>
                                <wps:txbx>
                                  <w:txbxContent>
                                    <w:p w14:paraId="56DDB24D" w14:textId="77777777" w:rsidR="00B33B5E" w:rsidRDefault="00B33B5E" w:rsidP="00A40AD9">
                                      <w:pPr>
                                        <w:pStyle w:val="a"/>
                                      </w:pPr>
                                    </w:p>
                                  </w:txbxContent>
                                </wps:txbx>
                                <wps:bodyPr rot="0" vert="horz" wrap="square" lIns="18000" tIns="10800" rIns="18000" bIns="10800" anchor="t" anchorCtr="0" upright="1"/>
                              </wps:wsp>
                            </wpg:grpSp>
                          </wpg:grpSp>
                          <wps:wsp>
                            <wps:cNvPr id="2091050979" name="Line 456"/>
                            <wps:cNvCnPr>
                              <a:cxnSpLocks noChangeShapeType="1"/>
                            </wps:cNvCnPr>
                            <wps:spPr bwMode="auto">
                              <a:xfrm>
                                <a:off x="5299" y="948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806276222" name="Line 457"/>
                            <wps:cNvCnPr>
                              <a:cxnSpLocks noChangeShapeType="1"/>
                            </wps:cNvCnPr>
                            <wps:spPr bwMode="auto">
                              <a:xfrm>
                                <a:off x="3033" y="949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530916091" name="Line 458"/>
                            <wps:cNvCnPr>
                              <a:cxnSpLocks noChangeShapeType="1"/>
                            </wps:cNvCnPr>
                            <wps:spPr bwMode="auto">
                              <a:xfrm>
                                <a:off x="6715" y="948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587649097" name="Line 459"/>
                            <wps:cNvCnPr>
                              <a:cxnSpLocks noChangeShapeType="1"/>
                            </wps:cNvCnPr>
                            <wps:spPr bwMode="auto">
                              <a:xfrm>
                                <a:off x="6148" y="948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343178063" name="Line 460"/>
                            <wps:cNvCnPr>
                              <a:cxnSpLocks noChangeShapeType="1"/>
                            </wps:cNvCnPr>
                            <wps:spPr bwMode="auto">
                              <a:xfrm>
                                <a:off x="3430" y="949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422551160" name="Line 461"/>
                            <wps:cNvCnPr>
                              <a:cxnSpLocks noChangeShapeType="1"/>
                            </wps:cNvCnPr>
                            <wps:spPr bwMode="auto">
                              <a:xfrm>
                                <a:off x="3996" y="948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g:grpSp>
                      </wpg:grpSp>
                    </wpg:grpSp>
                  </wpg:wgp>
                </a:graphicData>
              </a:graphic>
              <wp14:sizeRelH relativeFrom="page">
                <wp14:pctWidth>0</wp14:pctWidth>
              </wp14:sizeRelH>
              <wp14:sizeRelV relativeFrom="page">
                <wp14:pctHeight>0</wp14:pctHeight>
              </wp14:sizeRelV>
            </wp:anchor>
          </w:drawing>
        </mc:Choice>
        <mc:Fallback>
          <w:pict>
            <v:group w14:anchorId="12922859" id="Group 405" o:spid="_x0000_s1136" style="position:absolute;left:0;text-align:left;margin-left:-27pt;margin-top:-10.35pt;width:518.9pt;height:44.8pt;z-index:-251653632" coordorigin="1140,12894" coordsize="10499,8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">
              <v:rect id="Rectangle 429" o:spid="_x0000_s1137" style="position:absolute;left:1140;top:12894;width:10488;height:8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" strokeweight="2.25pt"/>
              <v:group id="Group 430" o:spid="_x0000_s1138" style="position:absolute;left:1143;top:12894;width:10496;height:856" coordorigin="989,11410" coordsize="10496,8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">
                <v:group id="Group 431" o:spid="_x0000_s1139" style="position:absolute;left:10908;top:11410;width:577;height:853" coordorigin="9095,9973" coordsize="866,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">
                  <v:shapetype id="_x0000_t202" coordsize="21600,21600" o:spt="202" path="m,l,21600r21600,l21600,xe">
                    <v:stroke joinstyle="miter"/>
                    <v:path gradientshapeok="t" o:connecttype="rect"/>
                  </v:shapetype>
                  <v:shape id="Text Box 432" o:spid="_x0000_s1140" type="#_x0000_t202" style="position:absolute;left:9095;top:9973;width:865;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" strokeweight="2.25pt">
                    <v:textbox inset=".5mm,.3mm,.5mm,.3mm">
                      <w:txbxContent>
                        <w:p w14:paraId="415F7C49" w14:textId="77777777" w:rsidR="00B33B5E" w:rsidRPr="001976A8" w:rsidRDefault="00B33B5E" w:rsidP="00A40AD9">
                          <w:pPr>
                            <w:pStyle w:val="a"/>
                            <w:rPr>
                              <w:rFonts w:ascii="GOST type A" w:hAnsi="GOST type A"/>
                              <w:i/>
                              <w:noProof w:val="0"/>
                            </w:rPr>
                          </w:pPr>
                          <w:r w:rsidRPr="001976A8">
                            <w:rPr>
                              <w:rFonts w:ascii="GOST type A" w:hAnsi="GOST type A"/>
                              <w:i/>
                              <w:noProof w:val="0"/>
                            </w:rPr>
                            <w:t>Лист</w:t>
                          </w:r>
                        </w:p>
                      </w:txbxContent>
                    </v:textbox>
                  </v:shape>
                  <v:shape id="Text Box 433" o:spid="_x0000_s1141" type="#_x0000_t202" style="position:absolute;left:9097;top:10259;width:864;height:5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" strokeweight="2.25pt">
                    <v:textbox inset=".5mm,.3mm,.5mm,.3mm">
                      <w:txbxContent>
                        <w:p w14:paraId="4E5411B9" w14:textId="77777777" w:rsidR="00B33B5E" w:rsidRPr="001976A8" w:rsidRDefault="00B33B5E" w:rsidP="00947B42">
                          <w:pPr>
                            <w:pStyle w:val="a"/>
                            <w:suppressLineNumbers/>
                            <w:spacing w:before="120"/>
                            <w:jc w:val="both"/>
                            <w:rPr>
                              <w:rFonts w:ascii="GOST type A" w:hAnsi="GOST type A"/>
                              <w:i/>
                              <w:noProof w:val="0"/>
                              <w:sz w:val="22"/>
                            </w:rPr>
                          </w:pPr>
                          <w:r>
                            <w:rPr>
                              <w:rFonts w:ascii="GOST type A" w:hAnsi="GOST type A"/>
                              <w:noProof w:val="0"/>
                              <w:sz w:val="22"/>
                            </w:rPr>
                            <w:t xml:space="preserve"> </w:t>
                          </w:r>
                          <w:r w:rsidRPr="00C373F2">
                            <w:rPr>
                              <w:rFonts w:ascii="GOST type A" w:hAnsi="GOST type A"/>
                              <w:noProof w:val="0"/>
                              <w:sz w:val="22"/>
                            </w:rPr>
                            <w:t xml:space="preserve"> </w:t>
                          </w:r>
                          <w:r w:rsidRPr="001976A8">
                            <w:rPr>
                              <w:rFonts w:ascii="GOST type A" w:hAnsi="GOST type A"/>
                              <w:i/>
                              <w:noProof w:val="0"/>
                              <w:sz w:val="22"/>
                            </w:rPr>
                            <w:fldChar w:fldCharType="begin"/>
                          </w:r>
                          <w:r w:rsidRPr="001976A8">
                            <w:rPr>
                              <w:rFonts w:ascii="GOST type A" w:hAnsi="GOST type A"/>
                              <w:i/>
                              <w:noProof w:val="0"/>
                              <w:sz w:val="22"/>
                            </w:rPr>
                            <w:instrText>PAGE   \* MERGEFORMAT</w:instrText>
                          </w:r>
                          <w:r w:rsidRPr="001976A8">
                            <w:rPr>
                              <w:rFonts w:ascii="GOST type A" w:hAnsi="GOST type A"/>
                              <w:i/>
                              <w:noProof w:val="0"/>
                              <w:sz w:val="22"/>
                            </w:rPr>
                            <w:fldChar w:fldCharType="separate"/>
                          </w:r>
                          <w:r w:rsidRPr="001976A8">
                            <w:rPr>
                              <w:rFonts w:ascii="GOST type A" w:hAnsi="GOST type A"/>
                              <w:i/>
                              <w:sz w:val="22"/>
                            </w:rPr>
                            <w:t>24</w:t>
                          </w:r>
                          <w:r w:rsidRPr="001976A8">
                            <w:rPr>
                              <w:rFonts w:ascii="GOST type A" w:hAnsi="GOST type A"/>
                              <w:i/>
                              <w:noProof w:val="0"/>
                              <w:sz w:val="22"/>
                            </w:rPr>
                            <w:fldChar w:fldCharType="end"/>
                          </w:r>
                          <w:r w:rsidRPr="001976A8">
                            <w:rPr>
                              <w:rFonts w:ascii="GOST type A" w:hAnsi="GOST type A"/>
                              <w:i/>
                              <w:noProof w:val="0"/>
                              <w:sz w:val="22"/>
                            </w:rPr>
                            <w:t xml:space="preserve"> </w:t>
                          </w:r>
                        </w:p>
                      </w:txbxContent>
                    </v:textbox>
                  </v:shape>
                </v:group>
                <v:shape id="Text Box 434" o:spid="_x0000_s1142" type="#_x0000_t202" style="position:absolute;left:4672;top:11413;width:6236;height:8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" strokeweight="2.25pt">
                  <v:textbox inset=".5mm,.3mm,.5mm,.3mm">
                    <w:txbxContent>
                      <w:p w14:paraId="3C57D31D" w14:textId="06238923" w:rsidR="00B33B5E" w:rsidRPr="00CC2642" w:rsidRDefault="00B33B5E" w:rsidP="00A40AD9">
                        <w:pPr>
                          <w:pStyle w:val="a"/>
                          <w:spacing w:before="160"/>
                          <w:rPr>
                            <w:rFonts w:ascii="GOST type A" w:hAnsi="GOST type A"/>
                            <w:i/>
                            <w:noProof w:val="0"/>
                            <w:sz w:val="32"/>
                            <w:szCs w:val="32"/>
                            <w:lang w:val="en-US"/>
                          </w:rPr>
                        </w:pPr>
                        <w:r w:rsidRPr="001976A8">
                          <w:rPr>
                            <w:rFonts w:ascii="GOST type A" w:hAnsi="GOST type A"/>
                            <w:i/>
                            <w:sz w:val="32"/>
                            <w:szCs w:val="32"/>
                          </w:rPr>
                          <w:t>ОП-02069964-У-09.02.07-</w:t>
                        </w:r>
                        <w:r w:rsidR="00EB37A4">
                          <w:rPr>
                            <w:rFonts w:ascii="GOST type A" w:hAnsi="GOST type A"/>
                            <w:i/>
                            <w:sz w:val="32"/>
                            <w:szCs w:val="32"/>
                          </w:rPr>
                          <w:t>34</w:t>
                        </w:r>
                        <w:r w:rsidRPr="001976A8">
                          <w:rPr>
                            <w:rFonts w:ascii="GOST type A" w:hAnsi="GOST type A"/>
                            <w:i/>
                            <w:sz w:val="32"/>
                            <w:szCs w:val="32"/>
                          </w:rPr>
                          <w:t>-2</w:t>
                        </w:r>
                        <w:r>
                          <w:rPr>
                            <w:rFonts w:ascii="GOST type A" w:hAnsi="GOST type A"/>
                            <w:i/>
                            <w:sz w:val="32"/>
                            <w:szCs w:val="32"/>
                            <w:lang w:val="en-US"/>
                          </w:rPr>
                          <w:t>4</w:t>
                        </w:r>
                      </w:p>
                    </w:txbxContent>
                  </v:textbox>
                </v:shape>
                <v:group id="Group 435" o:spid="_x0000_s1143" style="position:absolute;left:989;top:11414;width:3683;height:852" coordorigin="1248,9691" coordsize="3683,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">
                  <v:group id="Group 436" o:spid="_x0000_s1144" style="position:absolute;left:1248;top:10269;width:3682;height:285" coordorigin="3332,11720" coordsize="3681,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">
                    <v:shape id="Text Box 437" o:spid="_x0000_s1145" type="#_x0000_t202" style="position:absolute;left:3332;top:11725;width:39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" strokeweight="2.25pt">
                      <v:textbox inset=".5mm,.3mm,.5mm,.3mm">
                        <w:txbxContent>
                          <w:p w14:paraId="1F9F4AC9" w14:textId="77777777" w:rsidR="00B33B5E" w:rsidRPr="001976A8" w:rsidRDefault="00B33B5E" w:rsidP="009F7BAB">
                            <w:pPr>
                              <w:pStyle w:val="a"/>
                              <w:rPr>
                                <w:rFonts w:ascii="GOST type A" w:hAnsi="GOST type A"/>
                                <w:i/>
                                <w:noProof w:val="0"/>
                              </w:rPr>
                            </w:pPr>
                            <w:r w:rsidRPr="001976A8">
                              <w:rPr>
                                <w:rFonts w:ascii="GOST type A" w:hAnsi="GOST type A"/>
                                <w:i/>
                              </w:rPr>
                              <w:t>Изм</w:t>
                            </w:r>
                            <w:r w:rsidRPr="001976A8">
                              <w:rPr>
                                <w:rFonts w:ascii="GOST type A" w:hAnsi="GOST type A"/>
                                <w:i/>
                                <w:noProof w:val="0"/>
                              </w:rPr>
                              <w:t>.</w:t>
                            </w:r>
                          </w:p>
                          <w:p w14:paraId="3D04CB59" w14:textId="77777777" w:rsidR="00B33B5E" w:rsidRPr="00FD5770" w:rsidRDefault="00B33B5E" w:rsidP="00A40AD9">
                            <w:pPr>
                              <w:pStyle w:val="a"/>
                              <w:rPr>
                                <w:rFonts w:ascii="GOST type A" w:hAnsi="GOST type A"/>
                                <w:noProof w:val="0"/>
                              </w:rPr>
                            </w:pPr>
                          </w:p>
                        </w:txbxContent>
                      </v:textbox>
                    </v:shape>
                    <v:shape id="Text Box 438" o:spid="_x0000_s1146" type="#_x0000_t202" style="position:absolute;left:4295;top:11725;width:1304;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" strokeweight="2.25pt">
                      <v:textbox inset=".5mm,.3mm,.5mm,.3mm">
                        <w:txbxContent>
                          <w:p w14:paraId="3F6D303E" w14:textId="77777777" w:rsidR="00B33B5E" w:rsidRPr="001976A8" w:rsidRDefault="00B33B5E" w:rsidP="00A40AD9">
                            <w:pPr>
                              <w:pStyle w:val="a"/>
                              <w:rPr>
                                <w:rFonts w:ascii="GOST type A" w:hAnsi="GOST type A"/>
                                <w:i/>
                              </w:rPr>
                            </w:pPr>
                            <w:r w:rsidRPr="001976A8">
                              <w:rPr>
                                <w:rFonts w:ascii="GOST type A" w:hAnsi="GOST type A"/>
                                <w:i/>
                              </w:rPr>
                              <w:t>№ докум.</w:t>
                            </w:r>
                          </w:p>
                        </w:txbxContent>
                      </v:textbox>
                    </v:shape>
                    <v:shape id="Text Box 439" o:spid="_x0000_s1147" type="#_x0000_t202" style="position:absolute;left:3728;top:11725;width:56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" strokeweight="2.25pt">
                      <v:textbox inset=".5mm,.3mm,.5mm,.3mm">
                        <w:txbxContent>
                          <w:p w14:paraId="72D11AAA" w14:textId="77777777" w:rsidR="00B33B5E" w:rsidRPr="001976A8" w:rsidRDefault="00B33B5E" w:rsidP="00A40AD9">
                            <w:pPr>
                              <w:pStyle w:val="a"/>
                              <w:rPr>
                                <w:rFonts w:ascii="GOST type A" w:hAnsi="GOST type A"/>
                                <w:i/>
                                <w:noProof w:val="0"/>
                              </w:rPr>
                            </w:pPr>
                            <w:r w:rsidRPr="001976A8">
                              <w:rPr>
                                <w:rFonts w:ascii="GOST type A" w:hAnsi="GOST type A"/>
                                <w:i/>
                                <w:noProof w:val="0"/>
                              </w:rPr>
                              <w:t>Лист</w:t>
                            </w:r>
                          </w:p>
                        </w:txbxContent>
                      </v:textbox>
                    </v:shape>
                    <v:shape id="Text Box 440" o:spid="_x0000_s1148" type="#_x0000_t202" style="position:absolute;left:5597;top:11725;width:850;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" strokeweight="2.25pt">
                      <v:textbox inset=".5mm,.3mm,.5mm,.3mm">
                        <w:txbxContent>
                          <w:p w14:paraId="183C683E" w14:textId="77777777" w:rsidR="00B33B5E" w:rsidRPr="001976A8" w:rsidRDefault="00B33B5E" w:rsidP="00A40AD9">
                            <w:pPr>
                              <w:pStyle w:val="a"/>
                              <w:rPr>
                                <w:rFonts w:ascii="GOST type A" w:hAnsi="GOST type A"/>
                                <w:i/>
                                <w:noProof w:val="0"/>
                                <w:szCs w:val="18"/>
                              </w:rPr>
                            </w:pPr>
                            <w:r w:rsidRPr="001976A8">
                              <w:rPr>
                                <w:rFonts w:ascii="GOST type A" w:hAnsi="GOST type A"/>
                                <w:i/>
                                <w:szCs w:val="18"/>
                              </w:rPr>
                              <w:t>Подп</w:t>
                            </w:r>
                            <w:r w:rsidRPr="001976A8">
                              <w:rPr>
                                <w:rFonts w:ascii="GOST type A" w:hAnsi="GOST type A"/>
                                <w:i/>
                                <w:noProof w:val="0"/>
                                <w:szCs w:val="18"/>
                              </w:rPr>
                              <w:t>ись</w:t>
                            </w:r>
                          </w:p>
                        </w:txbxContent>
                      </v:textbox>
                    </v:shape>
                    <v:shape id="Text Box 441" o:spid="_x0000_s1149" type="#_x0000_t202" style="position:absolute;left:6446;top:11720;width:567;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" strokeweight="2.25pt">
                      <v:textbox inset=".5mm,.3mm,.5mm,.3mm">
                        <w:txbxContent>
                          <w:p w14:paraId="6D332856" w14:textId="77777777" w:rsidR="00B33B5E" w:rsidRPr="001976A8" w:rsidRDefault="00B33B5E" w:rsidP="00C75C69">
                            <w:pPr>
                              <w:pStyle w:val="a"/>
                              <w:jc w:val="both"/>
                              <w:rPr>
                                <w:rFonts w:ascii="GOST type A" w:hAnsi="GOST type A"/>
                                <w:i/>
                                <w:noProof w:val="0"/>
                              </w:rPr>
                            </w:pPr>
                            <w:r w:rsidRPr="001976A8">
                              <w:rPr>
                                <w:rFonts w:ascii="GOST type A" w:hAnsi="GOST type A"/>
                                <w:i/>
                                <w:noProof w:val="0"/>
                              </w:rPr>
                              <w:t>Дата</w:t>
                            </w:r>
                          </w:p>
                        </w:txbxContent>
                      </v:textbox>
                    </v:shape>
                  </v:group>
                  <v:group id="Group 442" o:spid="_x0000_s1150" style="position:absolute;left:1248;top:9691;width:3683;height:581" coordorigin="3033,9482" coordsize="3683,5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">
                    <v:group id="Group 443" o:spid="_x0000_s1151" style="position:absolute;left:3034;top:9492;width:3682;height:561" coordorigin="1240,9793" coordsize="3685,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">
                      <v:group id="Group 444" o:spid="_x0000_s1152" style="position:absolute;left:1240;top:10078;width:3685;height:283" coordorigin="3332,11725" coordsize="3681,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">
                        <v:shape id="Text Box 445" o:spid="_x0000_s1153" type="#_x0000_t202" style="position:absolute;left:3332;top:11725;width:39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" strokeweight="1pt">
                          <v:textbox inset=".5mm,.3mm,.5mm,.3mm">
                            <w:txbxContent>
                              <w:p w14:paraId="203B1C2B" w14:textId="77777777" w:rsidR="00B33B5E" w:rsidRDefault="00B33B5E" w:rsidP="00A40AD9">
                                <w:pPr>
                                  <w:pStyle w:val="a"/>
                                </w:pPr>
                              </w:p>
                            </w:txbxContent>
                          </v:textbox>
                        </v:shape>
                        <v:shape id="Text Box 446" o:spid="_x0000_s1154" type="#_x0000_t202" style="position:absolute;left:4295;top:11725;width:1304;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" strokeweight="1pt">
                          <v:textbox inset=".5mm,.3mm,.5mm,.3mm">
                            <w:txbxContent>
                              <w:p w14:paraId="1F6F940F" w14:textId="77777777" w:rsidR="00B33B5E" w:rsidRDefault="00B33B5E" w:rsidP="00A40AD9">
                                <w:pPr>
                                  <w:pStyle w:val="a"/>
                                </w:pPr>
                              </w:p>
                            </w:txbxContent>
                          </v:textbox>
                        </v:shape>
                        <v:shape id="Text Box 447" o:spid="_x0000_s1155" type="#_x0000_t202" style="position:absolute;left:3728;top:11725;width:56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" strokeweight="1pt">
                          <v:textbox inset=".5mm,.3mm,.5mm,.3mm">
                            <w:txbxContent>
                              <w:p w14:paraId="2204D84C" w14:textId="77777777" w:rsidR="00B33B5E" w:rsidRDefault="00B33B5E" w:rsidP="00A40AD9">
                                <w:pPr>
                                  <w:pStyle w:val="a"/>
                                </w:pPr>
                              </w:p>
                            </w:txbxContent>
                          </v:textbox>
                        </v:shape>
                        <v:shape id="Text Box 448" o:spid="_x0000_s1156" type="#_x0000_t202" style="position:absolute;left:5597;top:11725;width:850;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" strokeweight="1pt">
                          <v:textbox inset=".5mm,.3mm,.5mm,.3mm">
                            <w:txbxContent>
                              <w:p w14:paraId="7BCCFF21" w14:textId="77777777" w:rsidR="00B33B5E" w:rsidRDefault="00B33B5E" w:rsidP="00A40AD9">
                                <w:pPr>
                                  <w:pStyle w:val="a"/>
                                </w:pPr>
                              </w:p>
                            </w:txbxContent>
                          </v:textbox>
                        </v:shape>
                        <v:shape id="Text Box 449" o:spid="_x0000_s1157" type="#_x0000_t202" style="position:absolute;left:6446;top:11725;width:56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" strokeweight="1pt">
                          <v:textbox inset=".5mm,.3mm,.5mm,.3mm">
                            <w:txbxContent>
                              <w:p w14:paraId="66D934B0" w14:textId="77777777" w:rsidR="00B33B5E" w:rsidRDefault="00B33B5E" w:rsidP="00A40AD9">
                                <w:pPr>
                                  <w:pStyle w:val="a"/>
                                </w:pPr>
                              </w:p>
                            </w:txbxContent>
                          </v:textbox>
                        </v:shape>
                      </v:group>
                      <v:group id="Group 450" o:spid="_x0000_s1158" style="position:absolute;left:1240;top:9793;width:3685;height:283" coordorigin="3332,11725" coordsize="3681,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">
                        <v:shape id="Text Box 451" o:spid="_x0000_s1159" type="#_x0000_t202" style="position:absolute;left:3332;top:11725;width:39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" strokeweight="1pt">
                          <v:textbox inset=".5mm,.3mm,.5mm,.3mm">
                            <w:txbxContent>
                              <w:p w14:paraId="3588C48B" w14:textId="77777777" w:rsidR="00B33B5E" w:rsidRDefault="00B33B5E" w:rsidP="00A40AD9">
                                <w:pPr>
                                  <w:pStyle w:val="a"/>
                                </w:pPr>
                              </w:p>
                            </w:txbxContent>
                          </v:textbox>
                        </v:shape>
                        <v:shape id="Text Box 452" o:spid="_x0000_s1160" type="#_x0000_t202" style="position:absolute;left:4295;top:11725;width:1304;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" strokeweight="1pt">
                          <v:textbox inset=".5mm,.3mm,.5mm,.3mm">
                            <w:txbxContent>
                              <w:p w14:paraId="313A6632" w14:textId="77777777" w:rsidR="00B33B5E" w:rsidRDefault="00B33B5E" w:rsidP="00A40AD9">
                                <w:pPr>
                                  <w:pStyle w:val="a"/>
                                </w:pPr>
                              </w:p>
                            </w:txbxContent>
                          </v:textbox>
                        </v:shape>
                        <v:shape id="Text Box 453" o:spid="_x0000_s1161" type="#_x0000_t202" style="position:absolute;left:3728;top:11725;width:56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" strokeweight="1pt">
                          <v:textbox inset=".5mm,.3mm,.5mm,.3mm">
                            <w:txbxContent>
                              <w:p w14:paraId="50C672C8" w14:textId="77777777" w:rsidR="00B33B5E" w:rsidRDefault="00B33B5E" w:rsidP="00A40AD9">
                                <w:pPr>
                                  <w:pStyle w:val="a"/>
                                </w:pPr>
                              </w:p>
                            </w:txbxContent>
                          </v:textbox>
                        </v:shape>
                        <v:shape id="Text Box 454" o:spid="_x0000_s1162" type="#_x0000_t202" style="position:absolute;left:5597;top:11725;width:850;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" strokeweight="1pt">
                          <v:textbox inset=".5mm,.3mm,.5mm,.3mm">
                            <w:txbxContent>
                              <w:p w14:paraId="51B99B76" w14:textId="77777777" w:rsidR="00B33B5E" w:rsidRDefault="00B33B5E" w:rsidP="00A40AD9">
                                <w:pPr>
                                  <w:pStyle w:val="a"/>
                                </w:pPr>
                              </w:p>
                            </w:txbxContent>
                          </v:textbox>
                        </v:shape>
                        <v:shape id="Text Box 455" o:spid="_x0000_s1163" type="#_x0000_t202" style="position:absolute;left:6446;top:11725;width:56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" strokeweight="1pt">
                          <v:textbox inset=".5mm,.3mm,.5mm,.3mm">
                            <w:txbxContent>
                              <w:p w14:paraId="56DDB24D" w14:textId="77777777" w:rsidR="00B33B5E" w:rsidRDefault="00B33B5E" w:rsidP="00A40AD9">
                                <w:pPr>
                                  <w:pStyle w:val="a"/>
                                </w:pPr>
                              </w:p>
                            </w:txbxContent>
                          </v:textbox>
                        </v:shape>
                      </v:group>
                    </v:group>
                    <v:line id="Line 456" o:spid="_x0000_s1164" style="position:absolute;visibility:visible;mso-wrap-style:square" from="5299,9482" to="5299,100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" strokeweight="2.25pt"/>
                    <v:line id="Line 457" o:spid="_x0000_s1165" style="position:absolute;visibility:visible;mso-wrap-style:square" from="3033,9492" to="3033,100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" strokeweight="2.25pt"/>
                    <v:line id="Line 458" o:spid="_x0000_s1166" style="position:absolute;visibility:visible;mso-wrap-style:square" from="6715,9482" to="6715,100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" strokeweight="2.25pt"/>
                    <v:line id="Line 459" o:spid="_x0000_s1167" style="position:absolute;visibility:visible;mso-wrap-style:square" from="6148,9482" to="6148,100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" strokeweight="2.25pt"/>
                    <v:line id="Line 460" o:spid="_x0000_s1168" style="position:absolute;visibility:visible;mso-wrap-style:square" from="3430,9492" to="3430,100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" strokeweight="2.25pt"/>
                    <v:line id="Line 461" o:spid="_x0000_s1169" style="position:absolute;visibility:visible;mso-wrap-style:square" from="3996,9482" to="3996,100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" strokeweight="2.25pt"/>
                  </v:group>
                </v:group>
              </v:group>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526EEB" w14:textId="77777777" w:rsidR="00B75438" w:rsidRDefault="00B75438">
      <w:r>
        <w:separator/>
      </w:r>
    </w:p>
  </w:footnote>
  <w:footnote w:type="continuationSeparator" w:id="0">
    <w:p w14:paraId="6A58BBCA" w14:textId="77777777" w:rsidR="00B75438" w:rsidRDefault="00B7543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DFF3E3" w14:textId="77777777" w:rsidR="00B33B5E" w:rsidRDefault="00B33B5E" w:rsidP="00B33B5E">
    <w:pPr>
      <w:pStyle w:val="Header"/>
      <w:tabs>
        <w:tab w:val="clear" w:pos="4153"/>
        <w:tab w:val="clear" w:pos="8306"/>
        <w:tab w:val="center" w:pos="4678"/>
        <w:tab w:val="right" w:pos="9923"/>
      </w:tabs>
      <w:ind w:right="283"/>
    </w:pPr>
    <w:r>
      <w:rPr>
        <w:noProof/>
      </w:rPr>
      <mc:AlternateContent>
        <mc:Choice Requires="wps">
          <w:drawing>
            <wp:anchor distT="0" distB="0" distL="114300" distR="114300" simplePos="0" relativeHeight="251667968" behindDoc="1" locked="0" layoutInCell="1" allowOverlap="1" wp14:anchorId="00BBA9CD" wp14:editId="3A6DCF3A">
              <wp:simplePos x="0" y="0"/>
              <wp:positionH relativeFrom="column">
                <wp:posOffset>-356235</wp:posOffset>
              </wp:positionH>
              <wp:positionV relativeFrom="paragraph">
                <wp:posOffset>-47625</wp:posOffset>
              </wp:positionV>
              <wp:extent cx="6653531" cy="10286738"/>
              <wp:effectExtent l="19050" t="19050" r="13970" b="19685"/>
              <wp:wrapNone/>
              <wp:docPr id="4" name="Rectangle 2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653531" cy="10286738"/>
                      </a:xfrm>
                      <a:prstGeom prst="rect">
                        <a:avLst/>
                      </a:prstGeom>
                      <a:solidFill>
                        <a:srgbClr val="FFFFFF"/>
                      </a:solidFill>
                      <a:ln w="28575">
                        <a:solidFill>
                          <a:srgbClr val="000000"/>
                        </a:solidFill>
                        <a:miter lim="800000"/>
                        <a:headEnd/>
                        <a:tailEnd/>
                      </a:ln>
                    </wps:spPr>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1655885" id="Rectangle 243" o:spid="_x0000_s1026" style="position:absolute;margin-left:-28.05pt;margin-top:-3.75pt;width:523.9pt;height:810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" strokeweight="2.25pt">
              <v:path arrowok="t"/>
              <v:textbox inset="0,0,0,0"/>
            </v:rec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547A22" w14:textId="77777777" w:rsidR="00B33B5E" w:rsidRDefault="00B33B5E">
    <w:pPr>
      <w:pStyle w:val="Header"/>
    </w:pPr>
    <w:r>
      <w:rPr>
        <w:noProof/>
      </w:rPr>
      <mc:AlternateContent>
        <mc:Choice Requires="wps">
          <w:drawing>
            <wp:anchor distT="0" distB="0" distL="114300" distR="114300" simplePos="0" relativeHeight="251665920" behindDoc="1" locked="0" layoutInCell="1" allowOverlap="1" wp14:anchorId="17B5BFE6" wp14:editId="328F99DF">
              <wp:simplePos x="0" y="0"/>
              <wp:positionH relativeFrom="column">
                <wp:posOffset>-365760</wp:posOffset>
              </wp:positionH>
              <wp:positionV relativeFrom="paragraph">
                <wp:posOffset>-154941</wp:posOffset>
              </wp:positionV>
              <wp:extent cx="6652800" cy="10161905"/>
              <wp:effectExtent l="19050" t="19050" r="15240" b="10795"/>
              <wp:wrapNone/>
              <wp:docPr id="739" name="Rectangle 4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52800" cy="10161905"/>
                      </a:xfrm>
                      <a:prstGeom prst="rect">
                        <a:avLst/>
                      </a:prstGeom>
                      <a:solidFill>
                        <a:srgbClr val="FFFFFF"/>
                      </a:solidFill>
                      <a:ln w="2857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13B31DC" id="Rectangle 427" o:spid="_x0000_s1026" style="position:absolute;margin-left:-28.8pt;margin-top:-12.2pt;width:523.85pt;height:800.15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" strokeweight="2.25pt"/>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BC39EA" w14:textId="77777777" w:rsidR="00B33B5E" w:rsidRPr="00B13097" w:rsidRDefault="00B33B5E" w:rsidP="00A40AD9">
    <w:pPr>
      <w:pStyle w:val="Header"/>
    </w:pPr>
    <w:r>
      <w:rPr>
        <w:noProof/>
      </w:rPr>
      <mc:AlternateContent>
        <mc:Choice Requires="wps">
          <w:drawing>
            <wp:anchor distT="0" distB="0" distL="114300" distR="114300" simplePos="0" relativeHeight="251661824" behindDoc="1" locked="0" layoutInCell="1" allowOverlap="1" wp14:anchorId="76E3E355" wp14:editId="412BB5D4">
              <wp:simplePos x="0" y="0"/>
              <wp:positionH relativeFrom="column">
                <wp:posOffset>-341720</wp:posOffset>
              </wp:positionH>
              <wp:positionV relativeFrom="paragraph">
                <wp:posOffset>-273322</wp:posOffset>
              </wp:positionV>
              <wp:extent cx="6590392" cy="10297373"/>
              <wp:effectExtent l="19050" t="19050" r="20320" b="27940"/>
              <wp:wrapNone/>
              <wp:docPr id="1857124145" name="Rectangle 2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90392" cy="10297373"/>
                      </a:xfrm>
                      <a:prstGeom prst="rect">
                        <a:avLst/>
                      </a:prstGeom>
                      <a:solidFill>
                        <a:srgbClr val="FFFFFF"/>
                      </a:solidFill>
                      <a:ln w="28575">
                        <a:solidFill>
                          <a:srgbClr val="000000"/>
                        </a:solidFill>
                        <a:miter lim="800000"/>
                        <a:headEnd/>
                        <a:tailEnd/>
                      </a:ln>
                    </wps:spPr>
                    <wps:bodyPr rot="0" vert="horz" wrap="square" lIns="91440" tIns="45720" rIns="91440" bIns="45720" anchor="t" anchorCtr="0" upright="1"/>
                  </wps:wsp>
                </a:graphicData>
              </a:graphic>
              <wp14:sizeRelH relativeFrom="page">
                <wp14:pctWidth>0</wp14:pctWidth>
              </wp14:sizeRelH>
              <wp14:sizeRelV relativeFrom="page">
                <wp14:pctHeight>0</wp14:pctHeight>
              </wp14:sizeRelV>
            </wp:anchor>
          </w:drawing>
        </mc:Choice>
        <mc:Fallback>
          <w:pict>
            <v:rect w14:anchorId="09FFD135" id="Rectangle 224" o:spid="_x0000_s1026" style="position:absolute;margin-left:-26.9pt;margin-top:-21.5pt;width:518.95pt;height:810.8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" strokeweight="2.25pt"/>
          </w:pict>
        </mc:Fallback>
      </mc:AlternateContent>
    </w:r>
  </w:p>
  <w:p w14:paraId="5606AED5" w14:textId="77777777" w:rsidR="00B33B5E" w:rsidRPr="001403A9" w:rsidRDefault="00B33B5E" w:rsidP="00B6420A">
    <w:pPr>
      <w:pStyle w:val="Header"/>
      <w:ind w:right="-1"/>
    </w:pPr>
    <w:r>
      <w:rPr>
        <w:noProof/>
      </w:rPr>
      <mc:AlternateContent>
        <mc:Choice Requires="wps">
          <w:drawing>
            <wp:anchor distT="0" distB="0" distL="114300" distR="114300" simplePos="0" relativeHeight="251658752" behindDoc="0" locked="0" layoutInCell="1" allowOverlap="1" wp14:anchorId="39CAFDA6" wp14:editId="3B71A9F6">
              <wp:simplePos x="0" y="0"/>
              <wp:positionH relativeFrom="column">
                <wp:posOffset>3502025</wp:posOffset>
              </wp:positionH>
              <wp:positionV relativeFrom="paragraph">
                <wp:posOffset>9029700</wp:posOffset>
              </wp:positionV>
              <wp:extent cx="6341745" cy="10191750"/>
              <wp:effectExtent l="15240" t="10160" r="13335" b="10795"/>
              <wp:wrapNone/>
              <wp:docPr id="218312588" name="Rectangle 159"/>
              <wp:cNvGraphicFramePr/>
              <a:graphic xmlns:a="http://schemas.openxmlformats.org/drawingml/2006/main">
                <a:graphicData uri="http://schemas.microsoft.com/office/word/2010/wordprocessingShape">
                  <wps:wsp>
                    <wps:cNvSpPr/>
                    <wps:spPr bwMode="auto">
                      <a:xfrm rot="16200000">
                        <a:off x="0" y="0"/>
                        <a:ext cx="6341745" cy="10191750"/>
                      </a:xfrm>
                      <a:prstGeom prst="rect">
                        <a:avLst/>
                      </a:prstGeom>
                      <a:solidFill>
                        <a:srgbClr val="FFFFFF"/>
                      </a:solidFill>
                      <a:ln w="19050">
                        <a:solidFill>
                          <a:srgbClr val="000000"/>
                        </a:solidFill>
                        <a:miter lim="800000"/>
                        <a:headEnd/>
                        <a:tailEnd/>
                      </a:ln>
                    </wps:spPr>
                    <wps:bodyPr rot="0" vert="horz" wrap="square" lIns="91440" tIns="45720" rIns="91440" bIns="45720" anchor="t" anchorCtr="0" upright="1"/>
                  </wps:wsp>
                </a:graphicData>
              </a:graphic>
              <wp14:sizeRelH relativeFrom="page">
                <wp14:pctWidth>0</wp14:pctWidth>
              </wp14:sizeRelH>
              <wp14:sizeRelV relativeFrom="page">
                <wp14:pctHeight>0</wp14:pctHeight>
              </wp14:sizeRelV>
            </wp:anchor>
          </w:drawing>
        </mc:Choice>
        <mc:Fallback>
          <w:pict>
            <v:rect id="Rectangle 159" o:spid="_x0000_s2313" style="width:499.35pt;height:802.5pt;margin-top:711pt;margin-left:275.75pt;mso-height-percent:0;mso-height-relative:page;mso-width-percent:0;mso-width-relative:page;mso-wrap-distance-bottom:0;mso-wrap-distance-left:9pt;mso-wrap-distance-right:9pt;mso-wrap-distance-top:0;position:absolute;rotation:270;v-text-anchor:top;z-index:251666432" fillcolor="white" stroked="t" strokecolor="black" strokeweight="1.5p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F4618F"/>
    <w:multiLevelType w:val="hybridMultilevel"/>
    <w:tmpl w:val="AEF0CCD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67F637C"/>
    <w:multiLevelType w:val="hybridMultilevel"/>
    <w:tmpl w:val="AEF0CCD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162660DD"/>
    <w:multiLevelType w:val="multilevel"/>
    <w:tmpl w:val="04190025"/>
    <w:lvl w:ilvl="0">
      <w:start w:val="1"/>
      <w:numFmt w:val="decimal"/>
      <w:lvlText w:val="%1"/>
      <w:lvlJc w:val="left"/>
      <w:pPr>
        <w:ind w:left="432" w:hanging="432"/>
      </w:pPr>
    </w:lvl>
    <w:lvl w:ilvl="1">
      <w:start w:val="1"/>
      <w:numFmt w:val="decimal"/>
      <w:pStyle w:val="Heading2"/>
      <w:lvlText w:val="%1.%2"/>
      <w:lvlJc w:val="left"/>
      <w:pPr>
        <w:ind w:left="576" w:hanging="576"/>
      </w:pPr>
      <w:rPr>
        <w:b/>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1D1F5D92"/>
    <w:multiLevelType w:val="multilevel"/>
    <w:tmpl w:val="6596A1C2"/>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4" w15:restartNumberingAfterBreak="0">
    <w:nsid w:val="1EA85542"/>
    <w:multiLevelType w:val="hybridMultilevel"/>
    <w:tmpl w:val="F4863F5E"/>
    <w:lvl w:ilvl="0" w:tplc="74A451DC">
      <w:start w:val="1"/>
      <w:numFmt w:val="bullet"/>
      <w:lvlText w:val=""/>
      <w:lvlJc w:val="left"/>
      <w:pPr>
        <w:ind w:left="1429" w:hanging="360"/>
      </w:pPr>
      <w:rPr>
        <w:rFonts w:ascii="Symbol" w:hAnsi="Symbol" w:hint="default"/>
      </w:rPr>
    </w:lvl>
    <w:lvl w:ilvl="1" w:tplc="BE36C76C" w:tentative="1">
      <w:start w:val="1"/>
      <w:numFmt w:val="bullet"/>
      <w:lvlText w:val="o"/>
      <w:lvlJc w:val="left"/>
      <w:pPr>
        <w:ind w:left="2149" w:hanging="360"/>
      </w:pPr>
      <w:rPr>
        <w:rFonts w:ascii="Courier New" w:hAnsi="Courier New" w:cs="Courier New" w:hint="default"/>
      </w:rPr>
    </w:lvl>
    <w:lvl w:ilvl="2" w:tplc="19FC17E6" w:tentative="1">
      <w:start w:val="1"/>
      <w:numFmt w:val="bullet"/>
      <w:lvlText w:val=""/>
      <w:lvlJc w:val="left"/>
      <w:pPr>
        <w:ind w:left="2869" w:hanging="360"/>
      </w:pPr>
      <w:rPr>
        <w:rFonts w:ascii="Wingdings" w:hAnsi="Wingdings" w:hint="default"/>
      </w:rPr>
    </w:lvl>
    <w:lvl w:ilvl="3" w:tplc="43BCD2BC" w:tentative="1">
      <w:start w:val="1"/>
      <w:numFmt w:val="bullet"/>
      <w:lvlText w:val=""/>
      <w:lvlJc w:val="left"/>
      <w:pPr>
        <w:ind w:left="3589" w:hanging="360"/>
      </w:pPr>
      <w:rPr>
        <w:rFonts w:ascii="Symbol" w:hAnsi="Symbol" w:hint="default"/>
      </w:rPr>
    </w:lvl>
    <w:lvl w:ilvl="4" w:tplc="37BC7FF6" w:tentative="1">
      <w:start w:val="1"/>
      <w:numFmt w:val="bullet"/>
      <w:lvlText w:val="o"/>
      <w:lvlJc w:val="left"/>
      <w:pPr>
        <w:ind w:left="4309" w:hanging="360"/>
      </w:pPr>
      <w:rPr>
        <w:rFonts w:ascii="Courier New" w:hAnsi="Courier New" w:cs="Courier New" w:hint="default"/>
      </w:rPr>
    </w:lvl>
    <w:lvl w:ilvl="5" w:tplc="9334A914" w:tentative="1">
      <w:start w:val="1"/>
      <w:numFmt w:val="bullet"/>
      <w:lvlText w:val=""/>
      <w:lvlJc w:val="left"/>
      <w:pPr>
        <w:ind w:left="5029" w:hanging="360"/>
      </w:pPr>
      <w:rPr>
        <w:rFonts w:ascii="Wingdings" w:hAnsi="Wingdings" w:hint="default"/>
      </w:rPr>
    </w:lvl>
    <w:lvl w:ilvl="6" w:tplc="DA5CBA2C" w:tentative="1">
      <w:start w:val="1"/>
      <w:numFmt w:val="bullet"/>
      <w:lvlText w:val=""/>
      <w:lvlJc w:val="left"/>
      <w:pPr>
        <w:ind w:left="5749" w:hanging="360"/>
      </w:pPr>
      <w:rPr>
        <w:rFonts w:ascii="Symbol" w:hAnsi="Symbol" w:hint="default"/>
      </w:rPr>
    </w:lvl>
    <w:lvl w:ilvl="7" w:tplc="A5FC4CFE" w:tentative="1">
      <w:start w:val="1"/>
      <w:numFmt w:val="bullet"/>
      <w:lvlText w:val="o"/>
      <w:lvlJc w:val="left"/>
      <w:pPr>
        <w:ind w:left="6469" w:hanging="360"/>
      </w:pPr>
      <w:rPr>
        <w:rFonts w:ascii="Courier New" w:hAnsi="Courier New" w:cs="Courier New" w:hint="default"/>
      </w:rPr>
    </w:lvl>
    <w:lvl w:ilvl="8" w:tplc="02A24500" w:tentative="1">
      <w:start w:val="1"/>
      <w:numFmt w:val="bullet"/>
      <w:lvlText w:val=""/>
      <w:lvlJc w:val="left"/>
      <w:pPr>
        <w:ind w:left="7189" w:hanging="360"/>
      </w:pPr>
      <w:rPr>
        <w:rFonts w:ascii="Wingdings" w:hAnsi="Wingdings" w:hint="default"/>
      </w:rPr>
    </w:lvl>
  </w:abstractNum>
  <w:abstractNum w:abstractNumId="5" w15:restartNumberingAfterBreak="0">
    <w:nsid w:val="2E45393D"/>
    <w:multiLevelType w:val="hybridMultilevel"/>
    <w:tmpl w:val="355696CE"/>
    <w:lvl w:ilvl="0" w:tplc="8AB020C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34CE7228"/>
    <w:multiLevelType w:val="hybridMultilevel"/>
    <w:tmpl w:val="B8BCBB80"/>
    <w:lvl w:ilvl="0" w:tplc="A10230CE">
      <w:start w:val="1"/>
      <w:numFmt w:val="decimal"/>
      <w:lvlText w:val="%1)"/>
      <w:lvlJc w:val="left"/>
      <w:pPr>
        <w:ind w:left="1069" w:hanging="360"/>
      </w:pPr>
      <w:rPr>
        <w:rFonts w:hint="default"/>
        <w:color w:val="auto"/>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7" w15:restartNumberingAfterBreak="0">
    <w:nsid w:val="35BF1DA7"/>
    <w:multiLevelType w:val="hybridMultilevel"/>
    <w:tmpl w:val="9274D1FA"/>
    <w:lvl w:ilvl="0" w:tplc="5554F146">
      <w:start w:val="1"/>
      <w:numFmt w:val="bullet"/>
      <w:lvlText w:val=""/>
      <w:lvlJc w:val="left"/>
      <w:pPr>
        <w:ind w:left="1429" w:hanging="360"/>
      </w:pPr>
      <w:rPr>
        <w:rFonts w:ascii="Symbol" w:hAnsi="Symbol" w:hint="default"/>
      </w:rPr>
    </w:lvl>
    <w:lvl w:ilvl="1" w:tplc="BEB47156" w:tentative="1">
      <w:start w:val="1"/>
      <w:numFmt w:val="bullet"/>
      <w:lvlText w:val="o"/>
      <w:lvlJc w:val="left"/>
      <w:pPr>
        <w:ind w:left="2149" w:hanging="360"/>
      </w:pPr>
      <w:rPr>
        <w:rFonts w:ascii="Courier New" w:hAnsi="Courier New" w:cs="Courier New" w:hint="default"/>
      </w:rPr>
    </w:lvl>
    <w:lvl w:ilvl="2" w:tplc="5B7890C0" w:tentative="1">
      <w:start w:val="1"/>
      <w:numFmt w:val="bullet"/>
      <w:lvlText w:val=""/>
      <w:lvlJc w:val="left"/>
      <w:pPr>
        <w:ind w:left="2869" w:hanging="360"/>
      </w:pPr>
      <w:rPr>
        <w:rFonts w:ascii="Wingdings" w:hAnsi="Wingdings" w:hint="default"/>
      </w:rPr>
    </w:lvl>
    <w:lvl w:ilvl="3" w:tplc="B8B0D8B4" w:tentative="1">
      <w:start w:val="1"/>
      <w:numFmt w:val="bullet"/>
      <w:lvlText w:val=""/>
      <w:lvlJc w:val="left"/>
      <w:pPr>
        <w:ind w:left="3589" w:hanging="360"/>
      </w:pPr>
      <w:rPr>
        <w:rFonts w:ascii="Symbol" w:hAnsi="Symbol" w:hint="default"/>
      </w:rPr>
    </w:lvl>
    <w:lvl w:ilvl="4" w:tplc="1A626BFA" w:tentative="1">
      <w:start w:val="1"/>
      <w:numFmt w:val="bullet"/>
      <w:lvlText w:val="o"/>
      <w:lvlJc w:val="left"/>
      <w:pPr>
        <w:ind w:left="4309" w:hanging="360"/>
      </w:pPr>
      <w:rPr>
        <w:rFonts w:ascii="Courier New" w:hAnsi="Courier New" w:cs="Courier New" w:hint="default"/>
      </w:rPr>
    </w:lvl>
    <w:lvl w:ilvl="5" w:tplc="B5B4275A" w:tentative="1">
      <w:start w:val="1"/>
      <w:numFmt w:val="bullet"/>
      <w:lvlText w:val=""/>
      <w:lvlJc w:val="left"/>
      <w:pPr>
        <w:ind w:left="5029" w:hanging="360"/>
      </w:pPr>
      <w:rPr>
        <w:rFonts w:ascii="Wingdings" w:hAnsi="Wingdings" w:hint="default"/>
      </w:rPr>
    </w:lvl>
    <w:lvl w:ilvl="6" w:tplc="FB00ECA2" w:tentative="1">
      <w:start w:val="1"/>
      <w:numFmt w:val="bullet"/>
      <w:lvlText w:val=""/>
      <w:lvlJc w:val="left"/>
      <w:pPr>
        <w:ind w:left="5749" w:hanging="360"/>
      </w:pPr>
      <w:rPr>
        <w:rFonts w:ascii="Symbol" w:hAnsi="Symbol" w:hint="default"/>
      </w:rPr>
    </w:lvl>
    <w:lvl w:ilvl="7" w:tplc="92962FF8" w:tentative="1">
      <w:start w:val="1"/>
      <w:numFmt w:val="bullet"/>
      <w:lvlText w:val="o"/>
      <w:lvlJc w:val="left"/>
      <w:pPr>
        <w:ind w:left="6469" w:hanging="360"/>
      </w:pPr>
      <w:rPr>
        <w:rFonts w:ascii="Courier New" w:hAnsi="Courier New" w:cs="Courier New" w:hint="default"/>
      </w:rPr>
    </w:lvl>
    <w:lvl w:ilvl="8" w:tplc="A36836A4" w:tentative="1">
      <w:start w:val="1"/>
      <w:numFmt w:val="bullet"/>
      <w:lvlText w:val=""/>
      <w:lvlJc w:val="left"/>
      <w:pPr>
        <w:ind w:left="7189" w:hanging="360"/>
      </w:pPr>
      <w:rPr>
        <w:rFonts w:ascii="Wingdings" w:hAnsi="Wingdings" w:hint="default"/>
      </w:rPr>
    </w:lvl>
  </w:abstractNum>
  <w:abstractNum w:abstractNumId="8" w15:restartNumberingAfterBreak="0">
    <w:nsid w:val="46491CF3"/>
    <w:multiLevelType w:val="hybridMultilevel"/>
    <w:tmpl w:val="8EEA4D72"/>
    <w:lvl w:ilvl="0" w:tplc="A792012A">
      <w:start w:val="1"/>
      <w:numFmt w:val="decimal"/>
      <w:lvlText w:val="%1"/>
      <w:lvlJc w:val="left"/>
      <w:pPr>
        <w:ind w:left="720" w:hanging="360"/>
      </w:pPr>
      <w:rPr>
        <w:rFonts w:ascii="Times New Roman" w:eastAsia="Times New Roman" w:hAnsi="Times New Roman" w:cs="Times New Roman"/>
      </w:rPr>
    </w:lvl>
    <w:lvl w:ilvl="1" w:tplc="F8F44158" w:tentative="1">
      <w:start w:val="1"/>
      <w:numFmt w:val="lowerLetter"/>
      <w:lvlText w:val="%2."/>
      <w:lvlJc w:val="left"/>
      <w:pPr>
        <w:ind w:left="1440" w:hanging="360"/>
      </w:pPr>
    </w:lvl>
    <w:lvl w:ilvl="2" w:tplc="57F8282A" w:tentative="1">
      <w:start w:val="1"/>
      <w:numFmt w:val="lowerRoman"/>
      <w:lvlText w:val="%3."/>
      <w:lvlJc w:val="right"/>
      <w:pPr>
        <w:ind w:left="2160" w:hanging="180"/>
      </w:pPr>
    </w:lvl>
    <w:lvl w:ilvl="3" w:tplc="3FD65F42" w:tentative="1">
      <w:start w:val="1"/>
      <w:numFmt w:val="decimal"/>
      <w:lvlText w:val="%4."/>
      <w:lvlJc w:val="left"/>
      <w:pPr>
        <w:ind w:left="2880" w:hanging="360"/>
      </w:pPr>
    </w:lvl>
    <w:lvl w:ilvl="4" w:tplc="02387B92" w:tentative="1">
      <w:start w:val="1"/>
      <w:numFmt w:val="lowerLetter"/>
      <w:lvlText w:val="%5."/>
      <w:lvlJc w:val="left"/>
      <w:pPr>
        <w:ind w:left="3600" w:hanging="360"/>
      </w:pPr>
    </w:lvl>
    <w:lvl w:ilvl="5" w:tplc="12A6D892" w:tentative="1">
      <w:start w:val="1"/>
      <w:numFmt w:val="lowerRoman"/>
      <w:lvlText w:val="%6."/>
      <w:lvlJc w:val="right"/>
      <w:pPr>
        <w:ind w:left="4320" w:hanging="180"/>
      </w:pPr>
    </w:lvl>
    <w:lvl w:ilvl="6" w:tplc="0012F38A" w:tentative="1">
      <w:start w:val="1"/>
      <w:numFmt w:val="decimal"/>
      <w:lvlText w:val="%7."/>
      <w:lvlJc w:val="left"/>
      <w:pPr>
        <w:ind w:left="5040" w:hanging="360"/>
      </w:pPr>
    </w:lvl>
    <w:lvl w:ilvl="7" w:tplc="76703598" w:tentative="1">
      <w:start w:val="1"/>
      <w:numFmt w:val="lowerLetter"/>
      <w:lvlText w:val="%8."/>
      <w:lvlJc w:val="left"/>
      <w:pPr>
        <w:ind w:left="5760" w:hanging="360"/>
      </w:pPr>
    </w:lvl>
    <w:lvl w:ilvl="8" w:tplc="80863CB0" w:tentative="1">
      <w:start w:val="1"/>
      <w:numFmt w:val="lowerRoman"/>
      <w:lvlText w:val="%9."/>
      <w:lvlJc w:val="right"/>
      <w:pPr>
        <w:ind w:left="6480" w:hanging="180"/>
      </w:pPr>
    </w:lvl>
  </w:abstractNum>
  <w:abstractNum w:abstractNumId="9" w15:restartNumberingAfterBreak="0">
    <w:nsid w:val="476F32E4"/>
    <w:multiLevelType w:val="hybridMultilevel"/>
    <w:tmpl w:val="1E1A4C86"/>
    <w:lvl w:ilvl="0" w:tplc="5554F146">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48E13655"/>
    <w:multiLevelType w:val="multilevel"/>
    <w:tmpl w:val="3E3260BC"/>
    <w:lvl w:ilvl="0">
      <w:start w:val="1"/>
      <w:numFmt w:val="decimal"/>
      <w:lvlText w:val="%1)"/>
      <w:lvlJc w:val="left"/>
      <w:pPr>
        <w:tabs>
          <w:tab w:val="num" w:pos="720"/>
        </w:tabs>
        <w:ind w:left="720" w:hanging="360"/>
      </w:pPr>
      <w:rPr>
        <w:i w:val="0"/>
        <w:iCs/>
      </w:r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1" w15:restartNumberingAfterBreak="0">
    <w:nsid w:val="4FFF36C0"/>
    <w:multiLevelType w:val="hybridMultilevel"/>
    <w:tmpl w:val="AEF0CCD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56455E3C"/>
    <w:multiLevelType w:val="hybridMultilevel"/>
    <w:tmpl w:val="CC16DE6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56CC1FFD"/>
    <w:multiLevelType w:val="hybridMultilevel"/>
    <w:tmpl w:val="C7EEA7A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5A0361BF"/>
    <w:multiLevelType w:val="hybridMultilevel"/>
    <w:tmpl w:val="B8BCBB80"/>
    <w:lvl w:ilvl="0" w:tplc="A10230CE">
      <w:start w:val="1"/>
      <w:numFmt w:val="decimal"/>
      <w:lvlText w:val="%1)"/>
      <w:lvlJc w:val="left"/>
      <w:pPr>
        <w:ind w:left="1069" w:hanging="360"/>
      </w:pPr>
      <w:rPr>
        <w:rFonts w:hint="default"/>
        <w:color w:val="auto"/>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5" w15:restartNumberingAfterBreak="0">
    <w:nsid w:val="6C3D2BE6"/>
    <w:multiLevelType w:val="multilevel"/>
    <w:tmpl w:val="0419001D"/>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15:restartNumberingAfterBreak="0">
    <w:nsid w:val="731B2C61"/>
    <w:multiLevelType w:val="hybridMultilevel"/>
    <w:tmpl w:val="675C9582"/>
    <w:lvl w:ilvl="0" w:tplc="36723ACA">
      <w:start w:val="1"/>
      <w:numFmt w:val="decimal"/>
      <w:lvlText w:val="%1"/>
      <w:lvlJc w:val="left"/>
      <w:pPr>
        <w:ind w:left="593" w:hanging="732"/>
      </w:pPr>
      <w:rPr>
        <w:rFonts w:ascii="Times New Roman" w:eastAsia="Times New Roman" w:hAnsi="Times New Roman" w:cs="Times New Roman" w:hint="default"/>
        <w:b w:val="0"/>
        <w:bCs w:val="0"/>
        <w:i w:val="0"/>
        <w:iCs w:val="0"/>
        <w:spacing w:val="0"/>
        <w:w w:val="98"/>
        <w:sz w:val="28"/>
        <w:szCs w:val="28"/>
        <w:lang w:val="ru-RU" w:eastAsia="en-US" w:bidi="ar-SA"/>
      </w:rPr>
    </w:lvl>
    <w:lvl w:ilvl="1" w:tplc="AC84DABE">
      <w:numFmt w:val="bullet"/>
      <w:lvlText w:val="•"/>
      <w:lvlJc w:val="left"/>
      <w:pPr>
        <w:ind w:left="1584" w:hanging="732"/>
      </w:pPr>
      <w:rPr>
        <w:rFonts w:hint="default"/>
        <w:lang w:val="ru-RU" w:eastAsia="en-US" w:bidi="ar-SA"/>
      </w:rPr>
    </w:lvl>
    <w:lvl w:ilvl="2" w:tplc="6A0263FE">
      <w:numFmt w:val="bullet"/>
      <w:lvlText w:val="•"/>
      <w:lvlJc w:val="left"/>
      <w:pPr>
        <w:ind w:left="2568" w:hanging="732"/>
      </w:pPr>
      <w:rPr>
        <w:rFonts w:hint="default"/>
        <w:lang w:val="ru-RU" w:eastAsia="en-US" w:bidi="ar-SA"/>
      </w:rPr>
    </w:lvl>
    <w:lvl w:ilvl="3" w:tplc="8E92E1DE">
      <w:numFmt w:val="bullet"/>
      <w:lvlText w:val="•"/>
      <w:lvlJc w:val="left"/>
      <w:pPr>
        <w:ind w:left="3552" w:hanging="732"/>
      </w:pPr>
      <w:rPr>
        <w:rFonts w:hint="default"/>
        <w:lang w:val="ru-RU" w:eastAsia="en-US" w:bidi="ar-SA"/>
      </w:rPr>
    </w:lvl>
    <w:lvl w:ilvl="4" w:tplc="86F27B8C">
      <w:numFmt w:val="bullet"/>
      <w:lvlText w:val="•"/>
      <w:lvlJc w:val="left"/>
      <w:pPr>
        <w:ind w:left="4536" w:hanging="732"/>
      </w:pPr>
      <w:rPr>
        <w:rFonts w:hint="default"/>
        <w:lang w:val="ru-RU" w:eastAsia="en-US" w:bidi="ar-SA"/>
      </w:rPr>
    </w:lvl>
    <w:lvl w:ilvl="5" w:tplc="2870DE46">
      <w:numFmt w:val="bullet"/>
      <w:lvlText w:val="•"/>
      <w:lvlJc w:val="left"/>
      <w:pPr>
        <w:ind w:left="5521" w:hanging="732"/>
      </w:pPr>
      <w:rPr>
        <w:rFonts w:hint="default"/>
        <w:lang w:val="ru-RU" w:eastAsia="en-US" w:bidi="ar-SA"/>
      </w:rPr>
    </w:lvl>
    <w:lvl w:ilvl="6" w:tplc="DCCE5E16">
      <w:numFmt w:val="bullet"/>
      <w:lvlText w:val="•"/>
      <w:lvlJc w:val="left"/>
      <w:pPr>
        <w:ind w:left="6505" w:hanging="732"/>
      </w:pPr>
      <w:rPr>
        <w:rFonts w:hint="default"/>
        <w:lang w:val="ru-RU" w:eastAsia="en-US" w:bidi="ar-SA"/>
      </w:rPr>
    </w:lvl>
    <w:lvl w:ilvl="7" w:tplc="CDEA4412">
      <w:numFmt w:val="bullet"/>
      <w:lvlText w:val="•"/>
      <w:lvlJc w:val="left"/>
      <w:pPr>
        <w:ind w:left="7489" w:hanging="732"/>
      </w:pPr>
      <w:rPr>
        <w:rFonts w:hint="default"/>
        <w:lang w:val="ru-RU" w:eastAsia="en-US" w:bidi="ar-SA"/>
      </w:rPr>
    </w:lvl>
    <w:lvl w:ilvl="8" w:tplc="CABE573A">
      <w:numFmt w:val="bullet"/>
      <w:lvlText w:val="•"/>
      <w:lvlJc w:val="left"/>
      <w:pPr>
        <w:ind w:left="8473" w:hanging="732"/>
      </w:pPr>
      <w:rPr>
        <w:rFonts w:hint="default"/>
        <w:lang w:val="ru-RU" w:eastAsia="en-US" w:bidi="ar-SA"/>
      </w:rPr>
    </w:lvl>
  </w:abstractNum>
  <w:num w:numId="1">
    <w:abstractNumId w:val="2"/>
  </w:num>
  <w:num w:numId="2">
    <w:abstractNumId w:val="7"/>
  </w:num>
  <w:num w:numId="3">
    <w:abstractNumId w:val="4"/>
  </w:num>
  <w:num w:numId="4">
    <w:abstractNumId w:val="15"/>
  </w:num>
  <w:num w:numId="5">
    <w:abstractNumId w:val="8"/>
  </w:num>
  <w:num w:numId="6">
    <w:abstractNumId w:val="3"/>
  </w:num>
  <w:num w:numId="7">
    <w:abstractNumId w:val="6"/>
  </w:num>
  <w:num w:numId="8">
    <w:abstractNumId w:val="14"/>
  </w:num>
  <w:num w:numId="9">
    <w:abstractNumId w:val="5"/>
  </w:num>
  <w:num w:numId="10">
    <w:abstractNumId w:val="9"/>
  </w:num>
  <w:num w:numId="11">
    <w:abstractNumId w:val="12"/>
  </w:num>
  <w:num w:numId="12">
    <w:abstractNumId w:val="11"/>
  </w:num>
  <w:num w:numId="13">
    <w:abstractNumId w:val="0"/>
  </w:num>
  <w:num w:numId="14">
    <w:abstractNumId w:val="1"/>
  </w:num>
  <w:num w:numId="15">
    <w:abstractNumId w:val="13"/>
  </w:num>
  <w:num w:numId="16">
    <w:abstractNumId w:val="10"/>
  </w:num>
  <w:num w:numId="17">
    <w:abstractNumId w:val="16"/>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70583"/>
    <w:rsid w:val="00000A21"/>
    <w:rsid w:val="00003E78"/>
    <w:rsid w:val="00004846"/>
    <w:rsid w:val="00004930"/>
    <w:rsid w:val="000069F0"/>
    <w:rsid w:val="00006D99"/>
    <w:rsid w:val="0001059B"/>
    <w:rsid w:val="000139B4"/>
    <w:rsid w:val="00014E0D"/>
    <w:rsid w:val="00015037"/>
    <w:rsid w:val="00017410"/>
    <w:rsid w:val="0002025E"/>
    <w:rsid w:val="000232F7"/>
    <w:rsid w:val="00023687"/>
    <w:rsid w:val="000237D2"/>
    <w:rsid w:val="000263F3"/>
    <w:rsid w:val="00027480"/>
    <w:rsid w:val="00027892"/>
    <w:rsid w:val="00027D69"/>
    <w:rsid w:val="00031084"/>
    <w:rsid w:val="0003195F"/>
    <w:rsid w:val="00032549"/>
    <w:rsid w:val="000333D7"/>
    <w:rsid w:val="000353C7"/>
    <w:rsid w:val="000358D2"/>
    <w:rsid w:val="00041691"/>
    <w:rsid w:val="000442B0"/>
    <w:rsid w:val="0004550B"/>
    <w:rsid w:val="00046397"/>
    <w:rsid w:val="00047998"/>
    <w:rsid w:val="00047BB6"/>
    <w:rsid w:val="00055C7E"/>
    <w:rsid w:val="00056242"/>
    <w:rsid w:val="00057392"/>
    <w:rsid w:val="00060969"/>
    <w:rsid w:val="00061F89"/>
    <w:rsid w:val="0006498D"/>
    <w:rsid w:val="00064DD7"/>
    <w:rsid w:val="00065405"/>
    <w:rsid w:val="000666CF"/>
    <w:rsid w:val="00067FDF"/>
    <w:rsid w:val="00072146"/>
    <w:rsid w:val="00072619"/>
    <w:rsid w:val="000754AD"/>
    <w:rsid w:val="00076560"/>
    <w:rsid w:val="000828C3"/>
    <w:rsid w:val="00084D1F"/>
    <w:rsid w:val="00086615"/>
    <w:rsid w:val="00086FAA"/>
    <w:rsid w:val="0008703B"/>
    <w:rsid w:val="000939E2"/>
    <w:rsid w:val="0009452C"/>
    <w:rsid w:val="000A0D4F"/>
    <w:rsid w:val="000A1067"/>
    <w:rsid w:val="000A5D90"/>
    <w:rsid w:val="000A699F"/>
    <w:rsid w:val="000B13F1"/>
    <w:rsid w:val="000B1943"/>
    <w:rsid w:val="000B678C"/>
    <w:rsid w:val="000B69C8"/>
    <w:rsid w:val="000B6B4A"/>
    <w:rsid w:val="000C5E59"/>
    <w:rsid w:val="000C6B53"/>
    <w:rsid w:val="000D08C6"/>
    <w:rsid w:val="000D159C"/>
    <w:rsid w:val="000D3A10"/>
    <w:rsid w:val="000E2870"/>
    <w:rsid w:val="000E58B1"/>
    <w:rsid w:val="000E6131"/>
    <w:rsid w:val="000E77DB"/>
    <w:rsid w:val="000E7D37"/>
    <w:rsid w:val="000F5590"/>
    <w:rsid w:val="000F58E4"/>
    <w:rsid w:val="000F76A3"/>
    <w:rsid w:val="0010076B"/>
    <w:rsid w:val="00101C28"/>
    <w:rsid w:val="001030D3"/>
    <w:rsid w:val="00103E80"/>
    <w:rsid w:val="0010748C"/>
    <w:rsid w:val="00111BD0"/>
    <w:rsid w:val="00115B23"/>
    <w:rsid w:val="001225B3"/>
    <w:rsid w:val="00123414"/>
    <w:rsid w:val="00124C60"/>
    <w:rsid w:val="00126956"/>
    <w:rsid w:val="00127BD9"/>
    <w:rsid w:val="00130F7E"/>
    <w:rsid w:val="00131968"/>
    <w:rsid w:val="00131C76"/>
    <w:rsid w:val="001326B4"/>
    <w:rsid w:val="00132E01"/>
    <w:rsid w:val="0013353F"/>
    <w:rsid w:val="00133849"/>
    <w:rsid w:val="001358E8"/>
    <w:rsid w:val="00137F30"/>
    <w:rsid w:val="001403A9"/>
    <w:rsid w:val="00140F8A"/>
    <w:rsid w:val="0014134A"/>
    <w:rsid w:val="00143A1E"/>
    <w:rsid w:val="00143DA1"/>
    <w:rsid w:val="001458F8"/>
    <w:rsid w:val="00146E3F"/>
    <w:rsid w:val="00147113"/>
    <w:rsid w:val="00150086"/>
    <w:rsid w:val="00150909"/>
    <w:rsid w:val="00151338"/>
    <w:rsid w:val="00152B56"/>
    <w:rsid w:val="00155B80"/>
    <w:rsid w:val="00155C0C"/>
    <w:rsid w:val="00155CF7"/>
    <w:rsid w:val="00155E0E"/>
    <w:rsid w:val="001570FB"/>
    <w:rsid w:val="00161AB3"/>
    <w:rsid w:val="00162FF1"/>
    <w:rsid w:val="00164C65"/>
    <w:rsid w:val="00166067"/>
    <w:rsid w:val="0016622D"/>
    <w:rsid w:val="00167083"/>
    <w:rsid w:val="001715BD"/>
    <w:rsid w:val="00171C00"/>
    <w:rsid w:val="001737FA"/>
    <w:rsid w:val="00175174"/>
    <w:rsid w:val="0017760A"/>
    <w:rsid w:val="0018029D"/>
    <w:rsid w:val="001838F0"/>
    <w:rsid w:val="0018646D"/>
    <w:rsid w:val="00190BC4"/>
    <w:rsid w:val="00191BFA"/>
    <w:rsid w:val="0019206C"/>
    <w:rsid w:val="001924C2"/>
    <w:rsid w:val="0019671A"/>
    <w:rsid w:val="001976A8"/>
    <w:rsid w:val="00197D3C"/>
    <w:rsid w:val="001A4645"/>
    <w:rsid w:val="001A68F5"/>
    <w:rsid w:val="001B1279"/>
    <w:rsid w:val="001B28A4"/>
    <w:rsid w:val="001B3959"/>
    <w:rsid w:val="001B3A24"/>
    <w:rsid w:val="001B4A7A"/>
    <w:rsid w:val="001B64B4"/>
    <w:rsid w:val="001C0FF5"/>
    <w:rsid w:val="001C15D5"/>
    <w:rsid w:val="001C17B7"/>
    <w:rsid w:val="001C190E"/>
    <w:rsid w:val="001C20A4"/>
    <w:rsid w:val="001C25CF"/>
    <w:rsid w:val="001C5F6C"/>
    <w:rsid w:val="001C70C0"/>
    <w:rsid w:val="001D1F0C"/>
    <w:rsid w:val="001D2388"/>
    <w:rsid w:val="001D2F6F"/>
    <w:rsid w:val="001D4C7A"/>
    <w:rsid w:val="001D51FA"/>
    <w:rsid w:val="001D6026"/>
    <w:rsid w:val="001D61CA"/>
    <w:rsid w:val="001E0E91"/>
    <w:rsid w:val="001E1011"/>
    <w:rsid w:val="001E14B0"/>
    <w:rsid w:val="001E200F"/>
    <w:rsid w:val="001E3E02"/>
    <w:rsid w:val="001E6A60"/>
    <w:rsid w:val="001E749D"/>
    <w:rsid w:val="001F2616"/>
    <w:rsid w:val="001F6290"/>
    <w:rsid w:val="0020086D"/>
    <w:rsid w:val="002018ED"/>
    <w:rsid w:val="00201D0C"/>
    <w:rsid w:val="00203320"/>
    <w:rsid w:val="002039B2"/>
    <w:rsid w:val="00203B50"/>
    <w:rsid w:val="00204AFE"/>
    <w:rsid w:val="00205B3A"/>
    <w:rsid w:val="00206940"/>
    <w:rsid w:val="00207A24"/>
    <w:rsid w:val="0021501A"/>
    <w:rsid w:val="002172BA"/>
    <w:rsid w:val="002173D0"/>
    <w:rsid w:val="002203CC"/>
    <w:rsid w:val="00227C35"/>
    <w:rsid w:val="0023005E"/>
    <w:rsid w:val="00231A03"/>
    <w:rsid w:val="002320A8"/>
    <w:rsid w:val="00234A0A"/>
    <w:rsid w:val="00235B20"/>
    <w:rsid w:val="00236491"/>
    <w:rsid w:val="00237A39"/>
    <w:rsid w:val="00240674"/>
    <w:rsid w:val="00240E21"/>
    <w:rsid w:val="00241C0D"/>
    <w:rsid w:val="00242E85"/>
    <w:rsid w:val="00245E20"/>
    <w:rsid w:val="00250CF8"/>
    <w:rsid w:val="002525E1"/>
    <w:rsid w:val="0025435B"/>
    <w:rsid w:val="0025441A"/>
    <w:rsid w:val="00255832"/>
    <w:rsid w:val="002571E8"/>
    <w:rsid w:val="00260090"/>
    <w:rsid w:val="002658D5"/>
    <w:rsid w:val="00265CB3"/>
    <w:rsid w:val="002664C6"/>
    <w:rsid w:val="00266A3B"/>
    <w:rsid w:val="00271A3A"/>
    <w:rsid w:val="0027343A"/>
    <w:rsid w:val="002759B6"/>
    <w:rsid w:val="00277C4F"/>
    <w:rsid w:val="00280309"/>
    <w:rsid w:val="00280438"/>
    <w:rsid w:val="002828D4"/>
    <w:rsid w:val="002841E7"/>
    <w:rsid w:val="00285459"/>
    <w:rsid w:val="002910FF"/>
    <w:rsid w:val="0029372F"/>
    <w:rsid w:val="00294B7F"/>
    <w:rsid w:val="002958AB"/>
    <w:rsid w:val="002959D0"/>
    <w:rsid w:val="002A6396"/>
    <w:rsid w:val="002A67B8"/>
    <w:rsid w:val="002A6CA7"/>
    <w:rsid w:val="002A7C71"/>
    <w:rsid w:val="002B0982"/>
    <w:rsid w:val="002B0EC9"/>
    <w:rsid w:val="002B1170"/>
    <w:rsid w:val="002B49F0"/>
    <w:rsid w:val="002B6B85"/>
    <w:rsid w:val="002B748C"/>
    <w:rsid w:val="002C1894"/>
    <w:rsid w:val="002C3006"/>
    <w:rsid w:val="002C6054"/>
    <w:rsid w:val="002D0865"/>
    <w:rsid w:val="002D576F"/>
    <w:rsid w:val="002D5D6F"/>
    <w:rsid w:val="002E0CED"/>
    <w:rsid w:val="002E0DF2"/>
    <w:rsid w:val="002E249F"/>
    <w:rsid w:val="002E3EAA"/>
    <w:rsid w:val="002E660D"/>
    <w:rsid w:val="002E6A7C"/>
    <w:rsid w:val="002F1424"/>
    <w:rsid w:val="0031048B"/>
    <w:rsid w:val="003119AD"/>
    <w:rsid w:val="00316BE8"/>
    <w:rsid w:val="003245F7"/>
    <w:rsid w:val="00325087"/>
    <w:rsid w:val="003257A4"/>
    <w:rsid w:val="00326C45"/>
    <w:rsid w:val="00326F38"/>
    <w:rsid w:val="00327CE6"/>
    <w:rsid w:val="00332D2B"/>
    <w:rsid w:val="00333939"/>
    <w:rsid w:val="00336BFF"/>
    <w:rsid w:val="003427B3"/>
    <w:rsid w:val="003445FC"/>
    <w:rsid w:val="00345049"/>
    <w:rsid w:val="003452AA"/>
    <w:rsid w:val="00347FB1"/>
    <w:rsid w:val="003509B0"/>
    <w:rsid w:val="00350AB5"/>
    <w:rsid w:val="003520D2"/>
    <w:rsid w:val="003521EF"/>
    <w:rsid w:val="0035283D"/>
    <w:rsid w:val="003550FA"/>
    <w:rsid w:val="0035536F"/>
    <w:rsid w:val="00355637"/>
    <w:rsid w:val="0036094E"/>
    <w:rsid w:val="00361220"/>
    <w:rsid w:val="0036131D"/>
    <w:rsid w:val="00362E13"/>
    <w:rsid w:val="003672E2"/>
    <w:rsid w:val="00367B0B"/>
    <w:rsid w:val="00370458"/>
    <w:rsid w:val="00373282"/>
    <w:rsid w:val="0037387C"/>
    <w:rsid w:val="00374AAB"/>
    <w:rsid w:val="0037627D"/>
    <w:rsid w:val="00376ED3"/>
    <w:rsid w:val="00381B55"/>
    <w:rsid w:val="00382B8F"/>
    <w:rsid w:val="003842A7"/>
    <w:rsid w:val="003853A4"/>
    <w:rsid w:val="00385B8F"/>
    <w:rsid w:val="00386864"/>
    <w:rsid w:val="00386EFA"/>
    <w:rsid w:val="00390B7D"/>
    <w:rsid w:val="00390CA6"/>
    <w:rsid w:val="003917D4"/>
    <w:rsid w:val="00392B32"/>
    <w:rsid w:val="00393C43"/>
    <w:rsid w:val="003961AA"/>
    <w:rsid w:val="003A0D3D"/>
    <w:rsid w:val="003A3860"/>
    <w:rsid w:val="003A46A6"/>
    <w:rsid w:val="003A6CD5"/>
    <w:rsid w:val="003A71AD"/>
    <w:rsid w:val="003B5E50"/>
    <w:rsid w:val="003B7233"/>
    <w:rsid w:val="003C10F6"/>
    <w:rsid w:val="003C2E06"/>
    <w:rsid w:val="003C53C2"/>
    <w:rsid w:val="003C5C05"/>
    <w:rsid w:val="003C6EFC"/>
    <w:rsid w:val="003C74CA"/>
    <w:rsid w:val="003C7523"/>
    <w:rsid w:val="003C77C9"/>
    <w:rsid w:val="003C7AAD"/>
    <w:rsid w:val="003C7D48"/>
    <w:rsid w:val="003D15E6"/>
    <w:rsid w:val="003D4E08"/>
    <w:rsid w:val="003E1760"/>
    <w:rsid w:val="003E4A6B"/>
    <w:rsid w:val="003F052D"/>
    <w:rsid w:val="003F0576"/>
    <w:rsid w:val="003F30D0"/>
    <w:rsid w:val="003F5FB6"/>
    <w:rsid w:val="003F7529"/>
    <w:rsid w:val="003F7C8C"/>
    <w:rsid w:val="00400A91"/>
    <w:rsid w:val="00401547"/>
    <w:rsid w:val="00401715"/>
    <w:rsid w:val="00403F80"/>
    <w:rsid w:val="004070EF"/>
    <w:rsid w:val="004078EE"/>
    <w:rsid w:val="00407E79"/>
    <w:rsid w:val="00410B8B"/>
    <w:rsid w:val="004117BF"/>
    <w:rsid w:val="0041300A"/>
    <w:rsid w:val="00413D86"/>
    <w:rsid w:val="0041528B"/>
    <w:rsid w:val="00415334"/>
    <w:rsid w:val="004214C2"/>
    <w:rsid w:val="004234A7"/>
    <w:rsid w:val="00425665"/>
    <w:rsid w:val="004271AF"/>
    <w:rsid w:val="00431F06"/>
    <w:rsid w:val="0043223A"/>
    <w:rsid w:val="00433803"/>
    <w:rsid w:val="00434174"/>
    <w:rsid w:val="00434665"/>
    <w:rsid w:val="00434D7C"/>
    <w:rsid w:val="00435673"/>
    <w:rsid w:val="0043590F"/>
    <w:rsid w:val="00442D0A"/>
    <w:rsid w:val="00447298"/>
    <w:rsid w:val="0044743C"/>
    <w:rsid w:val="004509BB"/>
    <w:rsid w:val="00451457"/>
    <w:rsid w:val="004520DA"/>
    <w:rsid w:val="00452224"/>
    <w:rsid w:val="00452DAC"/>
    <w:rsid w:val="00452E55"/>
    <w:rsid w:val="0045394B"/>
    <w:rsid w:val="00454B36"/>
    <w:rsid w:val="00455395"/>
    <w:rsid w:val="004556F5"/>
    <w:rsid w:val="00455ACB"/>
    <w:rsid w:val="004561F1"/>
    <w:rsid w:val="00456288"/>
    <w:rsid w:val="004563C4"/>
    <w:rsid w:val="004602FA"/>
    <w:rsid w:val="00461A86"/>
    <w:rsid w:val="00462EC4"/>
    <w:rsid w:val="00470122"/>
    <w:rsid w:val="00470B12"/>
    <w:rsid w:val="00471D36"/>
    <w:rsid w:val="00473A38"/>
    <w:rsid w:val="00474C9F"/>
    <w:rsid w:val="0047682D"/>
    <w:rsid w:val="00481FA6"/>
    <w:rsid w:val="00482A2F"/>
    <w:rsid w:val="00483421"/>
    <w:rsid w:val="00483F65"/>
    <w:rsid w:val="004853AB"/>
    <w:rsid w:val="004857CD"/>
    <w:rsid w:val="00487372"/>
    <w:rsid w:val="004876DF"/>
    <w:rsid w:val="00490DD4"/>
    <w:rsid w:val="00491F94"/>
    <w:rsid w:val="0049405F"/>
    <w:rsid w:val="00494101"/>
    <w:rsid w:val="00494988"/>
    <w:rsid w:val="004969A1"/>
    <w:rsid w:val="004A3043"/>
    <w:rsid w:val="004A41F9"/>
    <w:rsid w:val="004A651B"/>
    <w:rsid w:val="004A76E2"/>
    <w:rsid w:val="004B03B6"/>
    <w:rsid w:val="004B0460"/>
    <w:rsid w:val="004B2E0D"/>
    <w:rsid w:val="004B4EA9"/>
    <w:rsid w:val="004B5522"/>
    <w:rsid w:val="004B7738"/>
    <w:rsid w:val="004C3377"/>
    <w:rsid w:val="004C45C3"/>
    <w:rsid w:val="004C64E3"/>
    <w:rsid w:val="004D0820"/>
    <w:rsid w:val="004D4626"/>
    <w:rsid w:val="004D500A"/>
    <w:rsid w:val="004D66D0"/>
    <w:rsid w:val="004E5007"/>
    <w:rsid w:val="004E511B"/>
    <w:rsid w:val="004E798F"/>
    <w:rsid w:val="004F413E"/>
    <w:rsid w:val="004F47CF"/>
    <w:rsid w:val="004F49BB"/>
    <w:rsid w:val="004F4BB0"/>
    <w:rsid w:val="004F4E23"/>
    <w:rsid w:val="004F659F"/>
    <w:rsid w:val="004F7486"/>
    <w:rsid w:val="005025F5"/>
    <w:rsid w:val="00502802"/>
    <w:rsid w:val="00507828"/>
    <w:rsid w:val="005108EB"/>
    <w:rsid w:val="005150DB"/>
    <w:rsid w:val="00517B37"/>
    <w:rsid w:val="005225A5"/>
    <w:rsid w:val="00522613"/>
    <w:rsid w:val="00522C25"/>
    <w:rsid w:val="005241A6"/>
    <w:rsid w:val="00532933"/>
    <w:rsid w:val="00540000"/>
    <w:rsid w:val="00541836"/>
    <w:rsid w:val="00544AD3"/>
    <w:rsid w:val="00545E52"/>
    <w:rsid w:val="0055298E"/>
    <w:rsid w:val="0055302D"/>
    <w:rsid w:val="005530D1"/>
    <w:rsid w:val="00553C70"/>
    <w:rsid w:val="00554343"/>
    <w:rsid w:val="00555792"/>
    <w:rsid w:val="00555D0D"/>
    <w:rsid w:val="00564BE7"/>
    <w:rsid w:val="00565598"/>
    <w:rsid w:val="0056682A"/>
    <w:rsid w:val="00566EC0"/>
    <w:rsid w:val="00567EE2"/>
    <w:rsid w:val="00570FD9"/>
    <w:rsid w:val="005712DE"/>
    <w:rsid w:val="00575657"/>
    <w:rsid w:val="005777DE"/>
    <w:rsid w:val="00577EA3"/>
    <w:rsid w:val="005812AF"/>
    <w:rsid w:val="0058170A"/>
    <w:rsid w:val="005818FD"/>
    <w:rsid w:val="00582311"/>
    <w:rsid w:val="00583343"/>
    <w:rsid w:val="00583AD5"/>
    <w:rsid w:val="0058489F"/>
    <w:rsid w:val="00584A22"/>
    <w:rsid w:val="00585DBE"/>
    <w:rsid w:val="00586C39"/>
    <w:rsid w:val="00590B2A"/>
    <w:rsid w:val="00590F2E"/>
    <w:rsid w:val="00592BA5"/>
    <w:rsid w:val="0059390B"/>
    <w:rsid w:val="00597097"/>
    <w:rsid w:val="005A0F53"/>
    <w:rsid w:val="005A7901"/>
    <w:rsid w:val="005B06E6"/>
    <w:rsid w:val="005B221D"/>
    <w:rsid w:val="005B2B3F"/>
    <w:rsid w:val="005B3302"/>
    <w:rsid w:val="005B4193"/>
    <w:rsid w:val="005B518B"/>
    <w:rsid w:val="005C1D23"/>
    <w:rsid w:val="005C1E51"/>
    <w:rsid w:val="005C578F"/>
    <w:rsid w:val="005C7419"/>
    <w:rsid w:val="005D1C6B"/>
    <w:rsid w:val="005D2D9A"/>
    <w:rsid w:val="005D76BF"/>
    <w:rsid w:val="005D7A14"/>
    <w:rsid w:val="005E2BEC"/>
    <w:rsid w:val="005E5BBF"/>
    <w:rsid w:val="005E62EE"/>
    <w:rsid w:val="005F0EF4"/>
    <w:rsid w:val="005F2065"/>
    <w:rsid w:val="005F2B60"/>
    <w:rsid w:val="005F2FD8"/>
    <w:rsid w:val="005F43D9"/>
    <w:rsid w:val="005F4456"/>
    <w:rsid w:val="005F543A"/>
    <w:rsid w:val="005F7756"/>
    <w:rsid w:val="0060006A"/>
    <w:rsid w:val="006007C7"/>
    <w:rsid w:val="0060100A"/>
    <w:rsid w:val="00602F14"/>
    <w:rsid w:val="00603612"/>
    <w:rsid w:val="00605479"/>
    <w:rsid w:val="00610F91"/>
    <w:rsid w:val="006121AA"/>
    <w:rsid w:val="0061240C"/>
    <w:rsid w:val="00612EA3"/>
    <w:rsid w:val="006135B0"/>
    <w:rsid w:val="006149CE"/>
    <w:rsid w:val="006166A4"/>
    <w:rsid w:val="00622FC4"/>
    <w:rsid w:val="00624822"/>
    <w:rsid w:val="00625884"/>
    <w:rsid w:val="006326C7"/>
    <w:rsid w:val="00632CBE"/>
    <w:rsid w:val="00633148"/>
    <w:rsid w:val="00633DB9"/>
    <w:rsid w:val="006369A8"/>
    <w:rsid w:val="00640386"/>
    <w:rsid w:val="00640DC6"/>
    <w:rsid w:val="00641674"/>
    <w:rsid w:val="00642E2A"/>
    <w:rsid w:val="00650122"/>
    <w:rsid w:val="00650925"/>
    <w:rsid w:val="00653D10"/>
    <w:rsid w:val="006555C6"/>
    <w:rsid w:val="00662325"/>
    <w:rsid w:val="00662AE2"/>
    <w:rsid w:val="00663A6C"/>
    <w:rsid w:val="006648B9"/>
    <w:rsid w:val="00664B3B"/>
    <w:rsid w:val="00672651"/>
    <w:rsid w:val="00674E03"/>
    <w:rsid w:val="00676225"/>
    <w:rsid w:val="006827F5"/>
    <w:rsid w:val="0068545A"/>
    <w:rsid w:val="00687941"/>
    <w:rsid w:val="00691165"/>
    <w:rsid w:val="006912CE"/>
    <w:rsid w:val="00695014"/>
    <w:rsid w:val="00695897"/>
    <w:rsid w:val="00695C4C"/>
    <w:rsid w:val="006A0618"/>
    <w:rsid w:val="006A1345"/>
    <w:rsid w:val="006A3B59"/>
    <w:rsid w:val="006A6762"/>
    <w:rsid w:val="006B053B"/>
    <w:rsid w:val="006B693A"/>
    <w:rsid w:val="006B69B0"/>
    <w:rsid w:val="006B7550"/>
    <w:rsid w:val="006C0B4A"/>
    <w:rsid w:val="006C0F10"/>
    <w:rsid w:val="006C11E7"/>
    <w:rsid w:val="006C126F"/>
    <w:rsid w:val="006C1DAE"/>
    <w:rsid w:val="006C2268"/>
    <w:rsid w:val="006C2FF0"/>
    <w:rsid w:val="006C3EB7"/>
    <w:rsid w:val="006C520C"/>
    <w:rsid w:val="006C573E"/>
    <w:rsid w:val="006C5AE1"/>
    <w:rsid w:val="006C7DF8"/>
    <w:rsid w:val="006C7F75"/>
    <w:rsid w:val="006D01C7"/>
    <w:rsid w:val="006D3CDA"/>
    <w:rsid w:val="006E03C9"/>
    <w:rsid w:val="006E1077"/>
    <w:rsid w:val="006E12EF"/>
    <w:rsid w:val="006F0022"/>
    <w:rsid w:val="006F07F5"/>
    <w:rsid w:val="006F1A0E"/>
    <w:rsid w:val="006F5024"/>
    <w:rsid w:val="006F6F35"/>
    <w:rsid w:val="006F70FE"/>
    <w:rsid w:val="00701773"/>
    <w:rsid w:val="00703029"/>
    <w:rsid w:val="00703709"/>
    <w:rsid w:val="007046DB"/>
    <w:rsid w:val="00706B55"/>
    <w:rsid w:val="00711DF7"/>
    <w:rsid w:val="00715A3F"/>
    <w:rsid w:val="0071646A"/>
    <w:rsid w:val="00717BEF"/>
    <w:rsid w:val="0072083C"/>
    <w:rsid w:val="00721E96"/>
    <w:rsid w:val="00724DC9"/>
    <w:rsid w:val="0072531F"/>
    <w:rsid w:val="00725B9D"/>
    <w:rsid w:val="00727896"/>
    <w:rsid w:val="00730E86"/>
    <w:rsid w:val="007332F9"/>
    <w:rsid w:val="00735023"/>
    <w:rsid w:val="00736EBE"/>
    <w:rsid w:val="0074266F"/>
    <w:rsid w:val="00742CC5"/>
    <w:rsid w:val="00745510"/>
    <w:rsid w:val="007464D9"/>
    <w:rsid w:val="00750BE6"/>
    <w:rsid w:val="00752DB3"/>
    <w:rsid w:val="00754FB1"/>
    <w:rsid w:val="00755E89"/>
    <w:rsid w:val="007567DF"/>
    <w:rsid w:val="007606B6"/>
    <w:rsid w:val="007618C4"/>
    <w:rsid w:val="00762C12"/>
    <w:rsid w:val="00766B06"/>
    <w:rsid w:val="00766F35"/>
    <w:rsid w:val="00770AB2"/>
    <w:rsid w:val="0077374F"/>
    <w:rsid w:val="00774B7E"/>
    <w:rsid w:val="00780FB6"/>
    <w:rsid w:val="00782AAE"/>
    <w:rsid w:val="00782DE7"/>
    <w:rsid w:val="0078387E"/>
    <w:rsid w:val="0078599E"/>
    <w:rsid w:val="00786773"/>
    <w:rsid w:val="00787AB4"/>
    <w:rsid w:val="00791691"/>
    <w:rsid w:val="00793145"/>
    <w:rsid w:val="00794E2F"/>
    <w:rsid w:val="00795BDF"/>
    <w:rsid w:val="0079685A"/>
    <w:rsid w:val="00797F49"/>
    <w:rsid w:val="007A0674"/>
    <w:rsid w:val="007A4A56"/>
    <w:rsid w:val="007B63A9"/>
    <w:rsid w:val="007B7A34"/>
    <w:rsid w:val="007C0995"/>
    <w:rsid w:val="007C3380"/>
    <w:rsid w:val="007C383B"/>
    <w:rsid w:val="007C3A93"/>
    <w:rsid w:val="007C3E99"/>
    <w:rsid w:val="007C5110"/>
    <w:rsid w:val="007C78CF"/>
    <w:rsid w:val="007D1AA7"/>
    <w:rsid w:val="007D2FCC"/>
    <w:rsid w:val="007E04EE"/>
    <w:rsid w:val="007E0BDD"/>
    <w:rsid w:val="007E11BA"/>
    <w:rsid w:val="007E14C1"/>
    <w:rsid w:val="007E222E"/>
    <w:rsid w:val="007E2824"/>
    <w:rsid w:val="007E4851"/>
    <w:rsid w:val="007E499F"/>
    <w:rsid w:val="007E49C1"/>
    <w:rsid w:val="007E570C"/>
    <w:rsid w:val="007E72BF"/>
    <w:rsid w:val="007E7E37"/>
    <w:rsid w:val="007F0955"/>
    <w:rsid w:val="007F0B7D"/>
    <w:rsid w:val="007F6533"/>
    <w:rsid w:val="007F697D"/>
    <w:rsid w:val="00800CB6"/>
    <w:rsid w:val="00802963"/>
    <w:rsid w:val="00802DEA"/>
    <w:rsid w:val="008045A5"/>
    <w:rsid w:val="008057F2"/>
    <w:rsid w:val="008079A8"/>
    <w:rsid w:val="00811544"/>
    <w:rsid w:val="00811DB2"/>
    <w:rsid w:val="00811F3D"/>
    <w:rsid w:val="008202CF"/>
    <w:rsid w:val="008203F3"/>
    <w:rsid w:val="00820A96"/>
    <w:rsid w:val="00820ADC"/>
    <w:rsid w:val="00821361"/>
    <w:rsid w:val="0082276D"/>
    <w:rsid w:val="00824B2E"/>
    <w:rsid w:val="00825456"/>
    <w:rsid w:val="00827E38"/>
    <w:rsid w:val="008323BF"/>
    <w:rsid w:val="0083350C"/>
    <w:rsid w:val="0083592F"/>
    <w:rsid w:val="00840CBD"/>
    <w:rsid w:val="00841B1A"/>
    <w:rsid w:val="00845CA3"/>
    <w:rsid w:val="008520F6"/>
    <w:rsid w:val="00852EA1"/>
    <w:rsid w:val="00856223"/>
    <w:rsid w:val="00860532"/>
    <w:rsid w:val="00860797"/>
    <w:rsid w:val="0086571D"/>
    <w:rsid w:val="00866F94"/>
    <w:rsid w:val="00866FD9"/>
    <w:rsid w:val="0086704C"/>
    <w:rsid w:val="008676C7"/>
    <w:rsid w:val="008701F1"/>
    <w:rsid w:val="008711AD"/>
    <w:rsid w:val="008716E5"/>
    <w:rsid w:val="00874038"/>
    <w:rsid w:val="00876D69"/>
    <w:rsid w:val="00884480"/>
    <w:rsid w:val="00884C59"/>
    <w:rsid w:val="00884CE5"/>
    <w:rsid w:val="0088638D"/>
    <w:rsid w:val="008876C4"/>
    <w:rsid w:val="0089158B"/>
    <w:rsid w:val="00892CBC"/>
    <w:rsid w:val="00893489"/>
    <w:rsid w:val="00895CF0"/>
    <w:rsid w:val="008971F5"/>
    <w:rsid w:val="008A0478"/>
    <w:rsid w:val="008A0616"/>
    <w:rsid w:val="008A343C"/>
    <w:rsid w:val="008A6541"/>
    <w:rsid w:val="008B072A"/>
    <w:rsid w:val="008B23C6"/>
    <w:rsid w:val="008B3889"/>
    <w:rsid w:val="008B4B01"/>
    <w:rsid w:val="008C189C"/>
    <w:rsid w:val="008C423B"/>
    <w:rsid w:val="008C4B6C"/>
    <w:rsid w:val="008C4F64"/>
    <w:rsid w:val="008C5629"/>
    <w:rsid w:val="008C6814"/>
    <w:rsid w:val="008C76F7"/>
    <w:rsid w:val="008C788D"/>
    <w:rsid w:val="008C7F3F"/>
    <w:rsid w:val="008D1B36"/>
    <w:rsid w:val="008D1F23"/>
    <w:rsid w:val="008D377C"/>
    <w:rsid w:val="008D45BD"/>
    <w:rsid w:val="008D48E8"/>
    <w:rsid w:val="008D536E"/>
    <w:rsid w:val="008D68E8"/>
    <w:rsid w:val="008D750E"/>
    <w:rsid w:val="008E134A"/>
    <w:rsid w:val="008E1DF6"/>
    <w:rsid w:val="008E2247"/>
    <w:rsid w:val="008E3F82"/>
    <w:rsid w:val="008E52DC"/>
    <w:rsid w:val="008E6542"/>
    <w:rsid w:val="008F34A9"/>
    <w:rsid w:val="008F57DD"/>
    <w:rsid w:val="008F5F37"/>
    <w:rsid w:val="008F5F7F"/>
    <w:rsid w:val="009000B0"/>
    <w:rsid w:val="00902678"/>
    <w:rsid w:val="00905246"/>
    <w:rsid w:val="00907B6E"/>
    <w:rsid w:val="00907FA9"/>
    <w:rsid w:val="00910248"/>
    <w:rsid w:val="00912172"/>
    <w:rsid w:val="00912BAA"/>
    <w:rsid w:val="009145AD"/>
    <w:rsid w:val="00915344"/>
    <w:rsid w:val="00920C67"/>
    <w:rsid w:val="00921FB7"/>
    <w:rsid w:val="0092321C"/>
    <w:rsid w:val="009233AF"/>
    <w:rsid w:val="00923AFC"/>
    <w:rsid w:val="00923E8A"/>
    <w:rsid w:val="0092461B"/>
    <w:rsid w:val="00930E97"/>
    <w:rsid w:val="00931476"/>
    <w:rsid w:val="00932D2D"/>
    <w:rsid w:val="0093414A"/>
    <w:rsid w:val="009367D4"/>
    <w:rsid w:val="0093680C"/>
    <w:rsid w:val="00941261"/>
    <w:rsid w:val="009429C6"/>
    <w:rsid w:val="00943859"/>
    <w:rsid w:val="009451B8"/>
    <w:rsid w:val="00946141"/>
    <w:rsid w:val="0094657C"/>
    <w:rsid w:val="00946641"/>
    <w:rsid w:val="00947B42"/>
    <w:rsid w:val="00953779"/>
    <w:rsid w:val="00955F46"/>
    <w:rsid w:val="00955F64"/>
    <w:rsid w:val="009571C8"/>
    <w:rsid w:val="0095733A"/>
    <w:rsid w:val="00957C4A"/>
    <w:rsid w:val="00957D60"/>
    <w:rsid w:val="00960464"/>
    <w:rsid w:val="0096101D"/>
    <w:rsid w:val="00963368"/>
    <w:rsid w:val="00965409"/>
    <w:rsid w:val="009667AE"/>
    <w:rsid w:val="00967B29"/>
    <w:rsid w:val="00970583"/>
    <w:rsid w:val="00971C57"/>
    <w:rsid w:val="00974EB2"/>
    <w:rsid w:val="00980AC5"/>
    <w:rsid w:val="00982F4B"/>
    <w:rsid w:val="00984204"/>
    <w:rsid w:val="00984932"/>
    <w:rsid w:val="00986A38"/>
    <w:rsid w:val="00986B3F"/>
    <w:rsid w:val="00990CB0"/>
    <w:rsid w:val="009958DF"/>
    <w:rsid w:val="00995F69"/>
    <w:rsid w:val="00997B97"/>
    <w:rsid w:val="009A1264"/>
    <w:rsid w:val="009A2E39"/>
    <w:rsid w:val="009B020A"/>
    <w:rsid w:val="009B1754"/>
    <w:rsid w:val="009B1B2D"/>
    <w:rsid w:val="009B1F39"/>
    <w:rsid w:val="009B3DDE"/>
    <w:rsid w:val="009B3F89"/>
    <w:rsid w:val="009B425F"/>
    <w:rsid w:val="009B6358"/>
    <w:rsid w:val="009B6BC0"/>
    <w:rsid w:val="009C3C5F"/>
    <w:rsid w:val="009C5CC6"/>
    <w:rsid w:val="009D0A3E"/>
    <w:rsid w:val="009D13A2"/>
    <w:rsid w:val="009D1F44"/>
    <w:rsid w:val="009D3FA1"/>
    <w:rsid w:val="009D419F"/>
    <w:rsid w:val="009D6ED4"/>
    <w:rsid w:val="009D7363"/>
    <w:rsid w:val="009D7490"/>
    <w:rsid w:val="009E2341"/>
    <w:rsid w:val="009E3506"/>
    <w:rsid w:val="009E40E7"/>
    <w:rsid w:val="009E55D9"/>
    <w:rsid w:val="009E5B4C"/>
    <w:rsid w:val="009E666C"/>
    <w:rsid w:val="009E7675"/>
    <w:rsid w:val="009F0993"/>
    <w:rsid w:val="009F36F6"/>
    <w:rsid w:val="009F4645"/>
    <w:rsid w:val="009F5AC4"/>
    <w:rsid w:val="009F5DC8"/>
    <w:rsid w:val="009F7BAB"/>
    <w:rsid w:val="00A00960"/>
    <w:rsid w:val="00A02BD5"/>
    <w:rsid w:val="00A032D8"/>
    <w:rsid w:val="00A03C67"/>
    <w:rsid w:val="00A0512C"/>
    <w:rsid w:val="00A11AC0"/>
    <w:rsid w:val="00A11F0A"/>
    <w:rsid w:val="00A13FD3"/>
    <w:rsid w:val="00A143BB"/>
    <w:rsid w:val="00A14AD4"/>
    <w:rsid w:val="00A15C2E"/>
    <w:rsid w:val="00A16D19"/>
    <w:rsid w:val="00A2243F"/>
    <w:rsid w:val="00A230E0"/>
    <w:rsid w:val="00A24426"/>
    <w:rsid w:val="00A247C7"/>
    <w:rsid w:val="00A249A3"/>
    <w:rsid w:val="00A263E3"/>
    <w:rsid w:val="00A277EA"/>
    <w:rsid w:val="00A30972"/>
    <w:rsid w:val="00A30EFB"/>
    <w:rsid w:val="00A319FC"/>
    <w:rsid w:val="00A31F06"/>
    <w:rsid w:val="00A327C4"/>
    <w:rsid w:val="00A32BA6"/>
    <w:rsid w:val="00A33D28"/>
    <w:rsid w:val="00A33F30"/>
    <w:rsid w:val="00A35BBF"/>
    <w:rsid w:val="00A36AC4"/>
    <w:rsid w:val="00A37364"/>
    <w:rsid w:val="00A374DA"/>
    <w:rsid w:val="00A40AD9"/>
    <w:rsid w:val="00A40D64"/>
    <w:rsid w:val="00A44A86"/>
    <w:rsid w:val="00A453C1"/>
    <w:rsid w:val="00A47748"/>
    <w:rsid w:val="00A52668"/>
    <w:rsid w:val="00A55CC1"/>
    <w:rsid w:val="00A570E5"/>
    <w:rsid w:val="00A60108"/>
    <w:rsid w:val="00A62E1A"/>
    <w:rsid w:val="00A63A87"/>
    <w:rsid w:val="00A6411E"/>
    <w:rsid w:val="00A64BF0"/>
    <w:rsid w:val="00A70DF9"/>
    <w:rsid w:val="00A71B3A"/>
    <w:rsid w:val="00A73783"/>
    <w:rsid w:val="00A73789"/>
    <w:rsid w:val="00A737B0"/>
    <w:rsid w:val="00A75CF4"/>
    <w:rsid w:val="00A773AE"/>
    <w:rsid w:val="00A77DFA"/>
    <w:rsid w:val="00A802EB"/>
    <w:rsid w:val="00A830BA"/>
    <w:rsid w:val="00A8487D"/>
    <w:rsid w:val="00A87174"/>
    <w:rsid w:val="00A87B37"/>
    <w:rsid w:val="00A90120"/>
    <w:rsid w:val="00A92DBC"/>
    <w:rsid w:val="00A95110"/>
    <w:rsid w:val="00A96F42"/>
    <w:rsid w:val="00A977C4"/>
    <w:rsid w:val="00AA48B8"/>
    <w:rsid w:val="00AA496F"/>
    <w:rsid w:val="00AA51A9"/>
    <w:rsid w:val="00AA6D7D"/>
    <w:rsid w:val="00AA7182"/>
    <w:rsid w:val="00AA7A13"/>
    <w:rsid w:val="00AB1083"/>
    <w:rsid w:val="00AB2A11"/>
    <w:rsid w:val="00AB5138"/>
    <w:rsid w:val="00AC0BE7"/>
    <w:rsid w:val="00AC12D1"/>
    <w:rsid w:val="00AC1513"/>
    <w:rsid w:val="00AC24E1"/>
    <w:rsid w:val="00AC49D2"/>
    <w:rsid w:val="00AC6896"/>
    <w:rsid w:val="00AD25AE"/>
    <w:rsid w:val="00AD59D2"/>
    <w:rsid w:val="00AE5C32"/>
    <w:rsid w:val="00AE7145"/>
    <w:rsid w:val="00AE7EE2"/>
    <w:rsid w:val="00AF08C7"/>
    <w:rsid w:val="00AF4505"/>
    <w:rsid w:val="00AF5077"/>
    <w:rsid w:val="00AF629C"/>
    <w:rsid w:val="00B016F4"/>
    <w:rsid w:val="00B017B7"/>
    <w:rsid w:val="00B02223"/>
    <w:rsid w:val="00B02A5E"/>
    <w:rsid w:val="00B079D7"/>
    <w:rsid w:val="00B07FD7"/>
    <w:rsid w:val="00B11EAF"/>
    <w:rsid w:val="00B12D31"/>
    <w:rsid w:val="00B13097"/>
    <w:rsid w:val="00B13211"/>
    <w:rsid w:val="00B1357B"/>
    <w:rsid w:val="00B14C83"/>
    <w:rsid w:val="00B17F61"/>
    <w:rsid w:val="00B210DF"/>
    <w:rsid w:val="00B2188F"/>
    <w:rsid w:val="00B21BC6"/>
    <w:rsid w:val="00B23AD0"/>
    <w:rsid w:val="00B243DD"/>
    <w:rsid w:val="00B24BE0"/>
    <w:rsid w:val="00B24E2A"/>
    <w:rsid w:val="00B25A01"/>
    <w:rsid w:val="00B30A13"/>
    <w:rsid w:val="00B32F8D"/>
    <w:rsid w:val="00B33B5E"/>
    <w:rsid w:val="00B407DD"/>
    <w:rsid w:val="00B42F54"/>
    <w:rsid w:val="00B453F4"/>
    <w:rsid w:val="00B45BCC"/>
    <w:rsid w:val="00B505B8"/>
    <w:rsid w:val="00B50871"/>
    <w:rsid w:val="00B534C6"/>
    <w:rsid w:val="00B5518C"/>
    <w:rsid w:val="00B60831"/>
    <w:rsid w:val="00B634DD"/>
    <w:rsid w:val="00B6420A"/>
    <w:rsid w:val="00B64DDF"/>
    <w:rsid w:val="00B65F8F"/>
    <w:rsid w:val="00B665FC"/>
    <w:rsid w:val="00B72BA0"/>
    <w:rsid w:val="00B73C1E"/>
    <w:rsid w:val="00B73E02"/>
    <w:rsid w:val="00B75438"/>
    <w:rsid w:val="00B76446"/>
    <w:rsid w:val="00B766EC"/>
    <w:rsid w:val="00B81AF6"/>
    <w:rsid w:val="00B81F6D"/>
    <w:rsid w:val="00B8263B"/>
    <w:rsid w:val="00B82819"/>
    <w:rsid w:val="00B830C1"/>
    <w:rsid w:val="00B868EB"/>
    <w:rsid w:val="00B8753B"/>
    <w:rsid w:val="00B876D7"/>
    <w:rsid w:val="00B91007"/>
    <w:rsid w:val="00B93411"/>
    <w:rsid w:val="00B940FD"/>
    <w:rsid w:val="00B95FF2"/>
    <w:rsid w:val="00B96567"/>
    <w:rsid w:val="00B97964"/>
    <w:rsid w:val="00BA16A0"/>
    <w:rsid w:val="00BA19C6"/>
    <w:rsid w:val="00BA22A0"/>
    <w:rsid w:val="00BA3BBC"/>
    <w:rsid w:val="00BA5E8A"/>
    <w:rsid w:val="00BA5E90"/>
    <w:rsid w:val="00BA6B11"/>
    <w:rsid w:val="00BA7274"/>
    <w:rsid w:val="00BA769E"/>
    <w:rsid w:val="00BB1420"/>
    <w:rsid w:val="00BB1DFF"/>
    <w:rsid w:val="00BB2106"/>
    <w:rsid w:val="00BB2C0F"/>
    <w:rsid w:val="00BB6052"/>
    <w:rsid w:val="00BC1BCC"/>
    <w:rsid w:val="00BC227F"/>
    <w:rsid w:val="00BC466C"/>
    <w:rsid w:val="00BC577F"/>
    <w:rsid w:val="00BD2902"/>
    <w:rsid w:val="00BD4CF4"/>
    <w:rsid w:val="00BD5058"/>
    <w:rsid w:val="00BD547D"/>
    <w:rsid w:val="00BE03B1"/>
    <w:rsid w:val="00BE0E20"/>
    <w:rsid w:val="00BE2E7D"/>
    <w:rsid w:val="00BE3422"/>
    <w:rsid w:val="00BE357A"/>
    <w:rsid w:val="00BE62B7"/>
    <w:rsid w:val="00BE6D3B"/>
    <w:rsid w:val="00BF0542"/>
    <w:rsid w:val="00BF358A"/>
    <w:rsid w:val="00BF37BB"/>
    <w:rsid w:val="00BF4004"/>
    <w:rsid w:val="00BF59E2"/>
    <w:rsid w:val="00BF6E86"/>
    <w:rsid w:val="00C02EF2"/>
    <w:rsid w:val="00C05991"/>
    <w:rsid w:val="00C06B6A"/>
    <w:rsid w:val="00C074E5"/>
    <w:rsid w:val="00C07C13"/>
    <w:rsid w:val="00C07DFB"/>
    <w:rsid w:val="00C1221D"/>
    <w:rsid w:val="00C13DF5"/>
    <w:rsid w:val="00C13E9B"/>
    <w:rsid w:val="00C21013"/>
    <w:rsid w:val="00C21C68"/>
    <w:rsid w:val="00C24EC5"/>
    <w:rsid w:val="00C3090F"/>
    <w:rsid w:val="00C30C23"/>
    <w:rsid w:val="00C316E9"/>
    <w:rsid w:val="00C31B3D"/>
    <w:rsid w:val="00C31EBD"/>
    <w:rsid w:val="00C32C65"/>
    <w:rsid w:val="00C3468F"/>
    <w:rsid w:val="00C34AAA"/>
    <w:rsid w:val="00C373F2"/>
    <w:rsid w:val="00C376E5"/>
    <w:rsid w:val="00C37BC4"/>
    <w:rsid w:val="00C37EDD"/>
    <w:rsid w:val="00C41938"/>
    <w:rsid w:val="00C44AC2"/>
    <w:rsid w:val="00C44F7C"/>
    <w:rsid w:val="00C45B86"/>
    <w:rsid w:val="00C45F82"/>
    <w:rsid w:val="00C465AF"/>
    <w:rsid w:val="00C50080"/>
    <w:rsid w:val="00C51BA2"/>
    <w:rsid w:val="00C53270"/>
    <w:rsid w:val="00C53632"/>
    <w:rsid w:val="00C555F7"/>
    <w:rsid w:val="00C55BF5"/>
    <w:rsid w:val="00C562D9"/>
    <w:rsid w:val="00C56EB2"/>
    <w:rsid w:val="00C57D0D"/>
    <w:rsid w:val="00C6267D"/>
    <w:rsid w:val="00C62BBF"/>
    <w:rsid w:val="00C668D0"/>
    <w:rsid w:val="00C66F48"/>
    <w:rsid w:val="00C676C7"/>
    <w:rsid w:val="00C712DD"/>
    <w:rsid w:val="00C75C69"/>
    <w:rsid w:val="00C7704A"/>
    <w:rsid w:val="00C77BBA"/>
    <w:rsid w:val="00C804A3"/>
    <w:rsid w:val="00C82C69"/>
    <w:rsid w:val="00C8391A"/>
    <w:rsid w:val="00C84C12"/>
    <w:rsid w:val="00C8660F"/>
    <w:rsid w:val="00C87EBD"/>
    <w:rsid w:val="00C92938"/>
    <w:rsid w:val="00C94E09"/>
    <w:rsid w:val="00C94F45"/>
    <w:rsid w:val="00C95838"/>
    <w:rsid w:val="00C95D68"/>
    <w:rsid w:val="00CA05B1"/>
    <w:rsid w:val="00CA2A63"/>
    <w:rsid w:val="00CA40E5"/>
    <w:rsid w:val="00CA4D45"/>
    <w:rsid w:val="00CB1745"/>
    <w:rsid w:val="00CB26DE"/>
    <w:rsid w:val="00CB3A69"/>
    <w:rsid w:val="00CB5910"/>
    <w:rsid w:val="00CC0805"/>
    <w:rsid w:val="00CC08D4"/>
    <w:rsid w:val="00CC0B58"/>
    <w:rsid w:val="00CC2642"/>
    <w:rsid w:val="00CC42B2"/>
    <w:rsid w:val="00CC4E9F"/>
    <w:rsid w:val="00CD00FE"/>
    <w:rsid w:val="00CD0B04"/>
    <w:rsid w:val="00CD0E7C"/>
    <w:rsid w:val="00CD3AA4"/>
    <w:rsid w:val="00CD3F34"/>
    <w:rsid w:val="00CD4AEC"/>
    <w:rsid w:val="00CD6082"/>
    <w:rsid w:val="00CE0974"/>
    <w:rsid w:val="00CE0EBE"/>
    <w:rsid w:val="00CE0F6B"/>
    <w:rsid w:val="00CE23FA"/>
    <w:rsid w:val="00CE34E7"/>
    <w:rsid w:val="00CE4CC4"/>
    <w:rsid w:val="00CE5B87"/>
    <w:rsid w:val="00CF2100"/>
    <w:rsid w:val="00CF369A"/>
    <w:rsid w:val="00CF4162"/>
    <w:rsid w:val="00CF4B8A"/>
    <w:rsid w:val="00CF4C09"/>
    <w:rsid w:val="00CF7BD5"/>
    <w:rsid w:val="00D00E44"/>
    <w:rsid w:val="00D03F65"/>
    <w:rsid w:val="00D05447"/>
    <w:rsid w:val="00D060E1"/>
    <w:rsid w:val="00D069F4"/>
    <w:rsid w:val="00D0773C"/>
    <w:rsid w:val="00D103AF"/>
    <w:rsid w:val="00D103CE"/>
    <w:rsid w:val="00D10DC7"/>
    <w:rsid w:val="00D1434B"/>
    <w:rsid w:val="00D1591C"/>
    <w:rsid w:val="00D16E53"/>
    <w:rsid w:val="00D17419"/>
    <w:rsid w:val="00D17EDB"/>
    <w:rsid w:val="00D20E24"/>
    <w:rsid w:val="00D21531"/>
    <w:rsid w:val="00D2365B"/>
    <w:rsid w:val="00D249B2"/>
    <w:rsid w:val="00D25A4E"/>
    <w:rsid w:val="00D315BC"/>
    <w:rsid w:val="00D32ED5"/>
    <w:rsid w:val="00D33A58"/>
    <w:rsid w:val="00D3617E"/>
    <w:rsid w:val="00D3678D"/>
    <w:rsid w:val="00D41A1E"/>
    <w:rsid w:val="00D41C25"/>
    <w:rsid w:val="00D41F7F"/>
    <w:rsid w:val="00D447FB"/>
    <w:rsid w:val="00D44D85"/>
    <w:rsid w:val="00D462D0"/>
    <w:rsid w:val="00D51DBC"/>
    <w:rsid w:val="00D52283"/>
    <w:rsid w:val="00D53AC3"/>
    <w:rsid w:val="00D54B44"/>
    <w:rsid w:val="00D60385"/>
    <w:rsid w:val="00D66B05"/>
    <w:rsid w:val="00D67D67"/>
    <w:rsid w:val="00D7185F"/>
    <w:rsid w:val="00D73240"/>
    <w:rsid w:val="00D73937"/>
    <w:rsid w:val="00D7569F"/>
    <w:rsid w:val="00D76BD5"/>
    <w:rsid w:val="00D76D54"/>
    <w:rsid w:val="00D77813"/>
    <w:rsid w:val="00D77814"/>
    <w:rsid w:val="00D8088E"/>
    <w:rsid w:val="00D81087"/>
    <w:rsid w:val="00D8177E"/>
    <w:rsid w:val="00D826CD"/>
    <w:rsid w:val="00D845B7"/>
    <w:rsid w:val="00D85498"/>
    <w:rsid w:val="00D85614"/>
    <w:rsid w:val="00D87523"/>
    <w:rsid w:val="00D904D9"/>
    <w:rsid w:val="00D9132F"/>
    <w:rsid w:val="00D91D0B"/>
    <w:rsid w:val="00D92B70"/>
    <w:rsid w:val="00D93E54"/>
    <w:rsid w:val="00D940BC"/>
    <w:rsid w:val="00D942F9"/>
    <w:rsid w:val="00D945E0"/>
    <w:rsid w:val="00DA0295"/>
    <w:rsid w:val="00DA378C"/>
    <w:rsid w:val="00DA4283"/>
    <w:rsid w:val="00DA726D"/>
    <w:rsid w:val="00DA799F"/>
    <w:rsid w:val="00DA7F74"/>
    <w:rsid w:val="00DB1B50"/>
    <w:rsid w:val="00DB65FE"/>
    <w:rsid w:val="00DC02A5"/>
    <w:rsid w:val="00DC31A9"/>
    <w:rsid w:val="00DC5362"/>
    <w:rsid w:val="00DD2B82"/>
    <w:rsid w:val="00DD3153"/>
    <w:rsid w:val="00DD4330"/>
    <w:rsid w:val="00DD4C1D"/>
    <w:rsid w:val="00DD59A3"/>
    <w:rsid w:val="00DE2AE8"/>
    <w:rsid w:val="00DE2BF5"/>
    <w:rsid w:val="00DE2CF5"/>
    <w:rsid w:val="00DE3042"/>
    <w:rsid w:val="00DE7687"/>
    <w:rsid w:val="00DF23DF"/>
    <w:rsid w:val="00DF34B4"/>
    <w:rsid w:val="00DF4C3A"/>
    <w:rsid w:val="00DF4E12"/>
    <w:rsid w:val="00DF507E"/>
    <w:rsid w:val="00DF6876"/>
    <w:rsid w:val="00E00374"/>
    <w:rsid w:val="00E00451"/>
    <w:rsid w:val="00E0049B"/>
    <w:rsid w:val="00E03232"/>
    <w:rsid w:val="00E0445E"/>
    <w:rsid w:val="00E04805"/>
    <w:rsid w:val="00E057E5"/>
    <w:rsid w:val="00E0615D"/>
    <w:rsid w:val="00E06D1A"/>
    <w:rsid w:val="00E07E5E"/>
    <w:rsid w:val="00E138A3"/>
    <w:rsid w:val="00E15F0E"/>
    <w:rsid w:val="00E20B40"/>
    <w:rsid w:val="00E21937"/>
    <w:rsid w:val="00E25FD2"/>
    <w:rsid w:val="00E26120"/>
    <w:rsid w:val="00E26277"/>
    <w:rsid w:val="00E26781"/>
    <w:rsid w:val="00E272F6"/>
    <w:rsid w:val="00E274DA"/>
    <w:rsid w:val="00E3040C"/>
    <w:rsid w:val="00E304A2"/>
    <w:rsid w:val="00E32968"/>
    <w:rsid w:val="00E33BFB"/>
    <w:rsid w:val="00E342D3"/>
    <w:rsid w:val="00E35FB1"/>
    <w:rsid w:val="00E402F8"/>
    <w:rsid w:val="00E403A3"/>
    <w:rsid w:val="00E42448"/>
    <w:rsid w:val="00E44B6A"/>
    <w:rsid w:val="00E461AD"/>
    <w:rsid w:val="00E467DB"/>
    <w:rsid w:val="00E47D62"/>
    <w:rsid w:val="00E567CD"/>
    <w:rsid w:val="00E57D7E"/>
    <w:rsid w:val="00E607B2"/>
    <w:rsid w:val="00E609D7"/>
    <w:rsid w:val="00E60AAA"/>
    <w:rsid w:val="00E62401"/>
    <w:rsid w:val="00E63388"/>
    <w:rsid w:val="00E64146"/>
    <w:rsid w:val="00E64FDF"/>
    <w:rsid w:val="00E67A03"/>
    <w:rsid w:val="00E70211"/>
    <w:rsid w:val="00E71A0B"/>
    <w:rsid w:val="00E71D65"/>
    <w:rsid w:val="00E733DF"/>
    <w:rsid w:val="00E73B44"/>
    <w:rsid w:val="00E750C3"/>
    <w:rsid w:val="00E76289"/>
    <w:rsid w:val="00E772C1"/>
    <w:rsid w:val="00E77A6A"/>
    <w:rsid w:val="00E81050"/>
    <w:rsid w:val="00E81207"/>
    <w:rsid w:val="00E81D0A"/>
    <w:rsid w:val="00E85B78"/>
    <w:rsid w:val="00E862DE"/>
    <w:rsid w:val="00E87636"/>
    <w:rsid w:val="00E94F63"/>
    <w:rsid w:val="00E95283"/>
    <w:rsid w:val="00E97B73"/>
    <w:rsid w:val="00EA253F"/>
    <w:rsid w:val="00EA3602"/>
    <w:rsid w:val="00EB0E8B"/>
    <w:rsid w:val="00EB37A4"/>
    <w:rsid w:val="00EB55CD"/>
    <w:rsid w:val="00EC0910"/>
    <w:rsid w:val="00EC1592"/>
    <w:rsid w:val="00EC1B62"/>
    <w:rsid w:val="00EC3D95"/>
    <w:rsid w:val="00EC49C2"/>
    <w:rsid w:val="00EC73C2"/>
    <w:rsid w:val="00ED2277"/>
    <w:rsid w:val="00ED50BD"/>
    <w:rsid w:val="00ED5A20"/>
    <w:rsid w:val="00ED7E5F"/>
    <w:rsid w:val="00EE3849"/>
    <w:rsid w:val="00EE3C88"/>
    <w:rsid w:val="00EE4A2F"/>
    <w:rsid w:val="00EE7E39"/>
    <w:rsid w:val="00EF0B26"/>
    <w:rsid w:val="00EF0F7A"/>
    <w:rsid w:val="00EF204C"/>
    <w:rsid w:val="00EF32B4"/>
    <w:rsid w:val="00EF5BA8"/>
    <w:rsid w:val="00F00FA0"/>
    <w:rsid w:val="00F01317"/>
    <w:rsid w:val="00F0167C"/>
    <w:rsid w:val="00F016EF"/>
    <w:rsid w:val="00F044EA"/>
    <w:rsid w:val="00F06D19"/>
    <w:rsid w:val="00F06F33"/>
    <w:rsid w:val="00F11095"/>
    <w:rsid w:val="00F11DC2"/>
    <w:rsid w:val="00F1474D"/>
    <w:rsid w:val="00F153AA"/>
    <w:rsid w:val="00F16AE4"/>
    <w:rsid w:val="00F2551E"/>
    <w:rsid w:val="00F2595B"/>
    <w:rsid w:val="00F259C1"/>
    <w:rsid w:val="00F308C7"/>
    <w:rsid w:val="00F30CA7"/>
    <w:rsid w:val="00F327EA"/>
    <w:rsid w:val="00F32A17"/>
    <w:rsid w:val="00F33B16"/>
    <w:rsid w:val="00F34AB5"/>
    <w:rsid w:val="00F3670E"/>
    <w:rsid w:val="00F36EE3"/>
    <w:rsid w:val="00F42A03"/>
    <w:rsid w:val="00F42DF9"/>
    <w:rsid w:val="00F431A3"/>
    <w:rsid w:val="00F43E93"/>
    <w:rsid w:val="00F43EB6"/>
    <w:rsid w:val="00F44D92"/>
    <w:rsid w:val="00F46D8F"/>
    <w:rsid w:val="00F47DE9"/>
    <w:rsid w:val="00F5255C"/>
    <w:rsid w:val="00F52C57"/>
    <w:rsid w:val="00F55124"/>
    <w:rsid w:val="00F601B2"/>
    <w:rsid w:val="00F60F74"/>
    <w:rsid w:val="00F6419E"/>
    <w:rsid w:val="00F64EBE"/>
    <w:rsid w:val="00F71282"/>
    <w:rsid w:val="00F7196A"/>
    <w:rsid w:val="00F7269E"/>
    <w:rsid w:val="00F805B4"/>
    <w:rsid w:val="00F80B29"/>
    <w:rsid w:val="00F81681"/>
    <w:rsid w:val="00F8173B"/>
    <w:rsid w:val="00F86921"/>
    <w:rsid w:val="00F9017B"/>
    <w:rsid w:val="00F92FD6"/>
    <w:rsid w:val="00F95101"/>
    <w:rsid w:val="00FA006E"/>
    <w:rsid w:val="00FA3EDC"/>
    <w:rsid w:val="00FA6B6C"/>
    <w:rsid w:val="00FA6FA7"/>
    <w:rsid w:val="00FB0599"/>
    <w:rsid w:val="00FB0A56"/>
    <w:rsid w:val="00FB5443"/>
    <w:rsid w:val="00FB6831"/>
    <w:rsid w:val="00FB7539"/>
    <w:rsid w:val="00FC1260"/>
    <w:rsid w:val="00FC2739"/>
    <w:rsid w:val="00FD1A29"/>
    <w:rsid w:val="00FD2A54"/>
    <w:rsid w:val="00FD2D3C"/>
    <w:rsid w:val="00FD5770"/>
    <w:rsid w:val="00FD5C71"/>
    <w:rsid w:val="00FD6929"/>
    <w:rsid w:val="00FE3A76"/>
    <w:rsid w:val="00FE4BCA"/>
    <w:rsid w:val="00FF1275"/>
    <w:rsid w:val="00FF24FE"/>
    <w:rsid w:val="00FF2897"/>
    <w:rsid w:val="00FF303C"/>
    <w:rsid w:val="00FF4170"/>
    <w:rsid w:val="00FF49EB"/>
    <w:rsid w:val="00FF6D66"/>
    <w:rsid w:val="00FF740B"/>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5CC5EAC"/>
  <w15:docId w15:val="{A0F8B746-47A3-4073-AB17-3E3AA8DD19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8"/>
        <w:szCs w:val="28"/>
        <w:lang w:val="ru-RU" w:eastAsia="ru-RU"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6704C"/>
    <w:pPr>
      <w:jc w:val="both"/>
    </w:pPr>
  </w:style>
  <w:style w:type="paragraph" w:styleId="Heading1">
    <w:name w:val="heading 1"/>
    <w:basedOn w:val="Normal"/>
    <w:next w:val="Normal"/>
    <w:link w:val="Heading1Char"/>
    <w:qFormat/>
    <w:rsid w:val="00C376E5"/>
    <w:pPr>
      <w:spacing w:line="360" w:lineRule="auto"/>
      <w:ind w:firstLine="709"/>
      <w:contextualSpacing/>
      <w:textAlignment w:val="baseline"/>
      <w:outlineLvl w:val="0"/>
    </w:pPr>
    <w:rPr>
      <w:b/>
    </w:rPr>
  </w:style>
  <w:style w:type="paragraph" w:styleId="Heading2">
    <w:name w:val="heading 2"/>
    <w:basedOn w:val="Normal"/>
    <w:next w:val="Normal"/>
    <w:qFormat/>
    <w:rsid w:val="00640DC6"/>
    <w:pPr>
      <w:keepNext/>
      <w:numPr>
        <w:ilvl w:val="1"/>
        <w:numId w:val="1"/>
      </w:numPr>
      <w:suppressAutoHyphens/>
      <w:spacing w:before="120" w:after="120"/>
      <w:jc w:val="left"/>
      <w:outlineLvl w:val="1"/>
    </w:pPr>
    <w:rPr>
      <w:rFonts w:cs="Arial"/>
      <w:b/>
      <w:bCs/>
      <w:iCs/>
      <w:sz w:val="32"/>
    </w:rPr>
  </w:style>
  <w:style w:type="paragraph" w:styleId="Heading3">
    <w:name w:val="heading 3"/>
    <w:basedOn w:val="Normal"/>
    <w:next w:val="Normal"/>
    <w:qFormat/>
    <w:rsid w:val="00640DC6"/>
    <w:pPr>
      <w:keepNext/>
      <w:numPr>
        <w:ilvl w:val="2"/>
        <w:numId w:val="1"/>
      </w:numPr>
      <w:suppressAutoHyphens/>
      <w:spacing w:before="120" w:after="60"/>
      <w:jc w:val="left"/>
      <w:outlineLvl w:val="2"/>
    </w:pPr>
    <w:rPr>
      <w:rFonts w:cs="Arial"/>
      <w:b/>
      <w:bCs/>
      <w:szCs w:val="26"/>
    </w:rPr>
  </w:style>
  <w:style w:type="paragraph" w:styleId="Heading4">
    <w:name w:val="heading 4"/>
    <w:basedOn w:val="Normal"/>
    <w:next w:val="Normal"/>
    <w:link w:val="Heading4Char"/>
    <w:uiPriority w:val="9"/>
    <w:semiHidden/>
    <w:unhideWhenUsed/>
    <w:qFormat/>
    <w:rsid w:val="00EC1592"/>
    <w:pPr>
      <w:keepNext/>
      <w:keepLines/>
      <w:numPr>
        <w:ilvl w:val="3"/>
        <w:numId w:val="1"/>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EC1592"/>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EC1592"/>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EC1592"/>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EC1592"/>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C1592"/>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
    <w:name w:val="Штамп"/>
    <w:basedOn w:val="Normal"/>
    <w:rsid w:val="00640DC6"/>
    <w:pPr>
      <w:jc w:val="center"/>
    </w:pPr>
    <w:rPr>
      <w:noProof/>
      <w:sz w:val="18"/>
    </w:rPr>
  </w:style>
  <w:style w:type="paragraph" w:styleId="Header">
    <w:name w:val="header"/>
    <w:basedOn w:val="Normal"/>
    <w:link w:val="HeaderChar"/>
    <w:semiHidden/>
    <w:rsid w:val="00640DC6"/>
    <w:pPr>
      <w:tabs>
        <w:tab w:val="center" w:pos="4153"/>
        <w:tab w:val="right" w:pos="8306"/>
      </w:tabs>
    </w:pPr>
  </w:style>
  <w:style w:type="paragraph" w:styleId="Footer">
    <w:name w:val="footer"/>
    <w:basedOn w:val="Normal"/>
    <w:link w:val="FooterChar"/>
    <w:semiHidden/>
    <w:rsid w:val="00640DC6"/>
    <w:pPr>
      <w:tabs>
        <w:tab w:val="center" w:pos="4153"/>
        <w:tab w:val="right" w:pos="8306"/>
      </w:tabs>
    </w:pPr>
  </w:style>
  <w:style w:type="paragraph" w:styleId="BodyText">
    <w:name w:val="Body Text"/>
    <w:basedOn w:val="Normal"/>
    <w:link w:val="BodyTextChar"/>
    <w:semiHidden/>
    <w:rsid w:val="00640DC6"/>
    <w:pPr>
      <w:ind w:firstLine="709"/>
    </w:pPr>
  </w:style>
  <w:style w:type="paragraph" w:customStyle="1" w:styleId="a0">
    <w:name w:val="Формула"/>
    <w:basedOn w:val="Normal"/>
    <w:next w:val="Normal"/>
    <w:rsid w:val="00640DC6"/>
    <w:pPr>
      <w:spacing w:before="60" w:after="60"/>
      <w:ind w:left="567"/>
    </w:pPr>
  </w:style>
  <w:style w:type="paragraph" w:styleId="Caption">
    <w:name w:val="caption"/>
    <w:basedOn w:val="Normal"/>
    <w:next w:val="Normal"/>
    <w:qFormat/>
    <w:rsid w:val="00640DC6"/>
    <w:pPr>
      <w:spacing w:before="120" w:after="120"/>
      <w:jc w:val="center"/>
    </w:pPr>
    <w:rPr>
      <w:b/>
      <w:bCs/>
      <w:sz w:val="24"/>
    </w:rPr>
  </w:style>
  <w:style w:type="paragraph" w:customStyle="1" w:styleId="a1">
    <w:name w:val="Таблица"/>
    <w:basedOn w:val="Normal"/>
    <w:rsid w:val="00640DC6"/>
    <w:pPr>
      <w:jc w:val="center"/>
    </w:pPr>
    <w:rPr>
      <w:sz w:val="24"/>
    </w:rPr>
  </w:style>
  <w:style w:type="character" w:styleId="PageNumber">
    <w:name w:val="page number"/>
    <w:basedOn w:val="DefaultParagraphFont"/>
    <w:rsid w:val="00242E85"/>
  </w:style>
  <w:style w:type="paragraph" w:customStyle="1" w:styleId="a2">
    <w:name w:val="Чертежный"/>
    <w:rsid w:val="00242E85"/>
    <w:pPr>
      <w:suppressAutoHyphens/>
      <w:spacing w:line="100" w:lineRule="atLeast"/>
      <w:jc w:val="both"/>
    </w:pPr>
    <w:rPr>
      <w:rFonts w:ascii="ISOCPEUR" w:hAnsi="ISOCPEUR"/>
      <w:i/>
      <w:kern w:val="1"/>
      <w:lang w:val="uk-UA" w:eastAsia="hi-IN" w:bidi="hi-IN"/>
    </w:rPr>
  </w:style>
  <w:style w:type="paragraph" w:styleId="BalloonText">
    <w:name w:val="Balloon Text"/>
    <w:basedOn w:val="Normal"/>
    <w:link w:val="BalloonTextChar"/>
    <w:uiPriority w:val="99"/>
    <w:semiHidden/>
    <w:unhideWhenUsed/>
    <w:rsid w:val="00242E85"/>
    <w:rPr>
      <w:rFonts w:ascii="Tahoma" w:hAnsi="Tahoma" w:cs="Tahoma"/>
      <w:sz w:val="16"/>
      <w:szCs w:val="16"/>
    </w:rPr>
  </w:style>
  <w:style w:type="character" w:customStyle="1" w:styleId="BalloonTextChar">
    <w:name w:val="Balloon Text Char"/>
    <w:basedOn w:val="DefaultParagraphFont"/>
    <w:link w:val="BalloonText"/>
    <w:uiPriority w:val="99"/>
    <w:semiHidden/>
    <w:rsid w:val="00242E85"/>
    <w:rPr>
      <w:rFonts w:ascii="Tahoma" w:hAnsi="Tahoma" w:cs="Tahoma"/>
      <w:i/>
      <w:sz w:val="16"/>
      <w:szCs w:val="16"/>
    </w:rPr>
  </w:style>
  <w:style w:type="paragraph" w:styleId="ListParagraph">
    <w:name w:val="List Paragraph"/>
    <w:basedOn w:val="Normal"/>
    <w:uiPriority w:val="34"/>
    <w:qFormat/>
    <w:rsid w:val="00D03F65"/>
    <w:pPr>
      <w:ind w:left="720"/>
      <w:contextualSpacing/>
    </w:pPr>
  </w:style>
  <w:style w:type="paragraph" w:styleId="List">
    <w:name w:val="List"/>
    <w:basedOn w:val="Normal"/>
    <w:uiPriority w:val="99"/>
    <w:semiHidden/>
    <w:unhideWhenUsed/>
    <w:rsid w:val="00E44B6A"/>
    <w:pPr>
      <w:ind w:left="283" w:hanging="283"/>
      <w:contextualSpacing/>
    </w:pPr>
  </w:style>
  <w:style w:type="paragraph" w:customStyle="1" w:styleId="Standard">
    <w:name w:val="Standard"/>
    <w:rsid w:val="000C5E59"/>
    <w:pPr>
      <w:widowControl w:val="0"/>
      <w:suppressAutoHyphens/>
      <w:autoSpaceDN w:val="0"/>
      <w:textAlignment w:val="baseline"/>
    </w:pPr>
    <w:rPr>
      <w:rFonts w:eastAsia="Andale Sans UI" w:cs="Tahoma"/>
      <w:kern w:val="3"/>
      <w:sz w:val="24"/>
      <w:szCs w:val="24"/>
      <w:lang w:val="de-DE" w:eastAsia="ja-JP" w:bidi="fa-IR"/>
    </w:rPr>
  </w:style>
  <w:style w:type="character" w:styleId="Hyperlink">
    <w:name w:val="Hyperlink"/>
    <w:basedOn w:val="DefaultParagraphFont"/>
    <w:uiPriority w:val="99"/>
    <w:unhideWhenUsed/>
    <w:rsid w:val="000F58E4"/>
    <w:rPr>
      <w:color w:val="0563C1" w:themeColor="hyperlink"/>
      <w:u w:val="single"/>
    </w:rPr>
  </w:style>
  <w:style w:type="character" w:customStyle="1" w:styleId="Heading4Char">
    <w:name w:val="Heading 4 Char"/>
    <w:basedOn w:val="DefaultParagraphFont"/>
    <w:link w:val="Heading4"/>
    <w:uiPriority w:val="9"/>
    <w:semiHidden/>
    <w:rsid w:val="00EC1592"/>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EC1592"/>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EC1592"/>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EC1592"/>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EC159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EC1592"/>
    <w:rPr>
      <w:rFonts w:asciiTheme="majorHAnsi" w:eastAsiaTheme="majorEastAsia" w:hAnsiTheme="majorHAnsi" w:cstheme="majorBidi"/>
      <w:i/>
      <w:iCs/>
      <w:color w:val="272727" w:themeColor="text1" w:themeTint="D8"/>
      <w:sz w:val="21"/>
      <w:szCs w:val="21"/>
    </w:rPr>
  </w:style>
  <w:style w:type="table" w:styleId="TableGrid">
    <w:name w:val="Table Grid"/>
    <w:basedOn w:val="TableNormal"/>
    <w:uiPriority w:val="39"/>
    <w:unhideWhenUsed/>
    <w:rsid w:val="007E222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F55124"/>
    <w:pPr>
      <w:spacing w:before="100" w:beforeAutospacing="1" w:after="100" w:afterAutospacing="1"/>
      <w:jc w:val="left"/>
    </w:pPr>
    <w:rPr>
      <w:i/>
      <w:sz w:val="24"/>
      <w:szCs w:val="24"/>
    </w:rPr>
  </w:style>
  <w:style w:type="character" w:customStyle="1" w:styleId="1">
    <w:name w:val="Неразрешенное упоминание1"/>
    <w:basedOn w:val="DefaultParagraphFont"/>
    <w:uiPriority w:val="99"/>
    <w:semiHidden/>
    <w:unhideWhenUsed/>
    <w:rsid w:val="00C53270"/>
    <w:rPr>
      <w:color w:val="605E5C"/>
      <w:shd w:val="clear" w:color="auto" w:fill="E1DFDD"/>
    </w:rPr>
  </w:style>
  <w:style w:type="paragraph" w:styleId="PlainText">
    <w:name w:val="Plain Text"/>
    <w:basedOn w:val="Normal"/>
    <w:link w:val="PlainTextChar"/>
    <w:uiPriority w:val="99"/>
    <w:unhideWhenUsed/>
    <w:rsid w:val="007C3E99"/>
    <w:pPr>
      <w:jc w:val="left"/>
    </w:pPr>
    <w:rPr>
      <w:rFonts w:ascii="Consolas" w:eastAsiaTheme="minorHAnsi" w:hAnsi="Consolas" w:cs="Consolas"/>
      <w:i/>
      <w:sz w:val="21"/>
      <w:szCs w:val="21"/>
      <w:lang w:eastAsia="en-US"/>
    </w:rPr>
  </w:style>
  <w:style w:type="character" w:customStyle="1" w:styleId="PlainTextChar">
    <w:name w:val="Plain Text Char"/>
    <w:basedOn w:val="DefaultParagraphFont"/>
    <w:link w:val="PlainText"/>
    <w:uiPriority w:val="99"/>
    <w:rsid w:val="007C3E99"/>
    <w:rPr>
      <w:rFonts w:ascii="Consolas" w:eastAsiaTheme="minorHAnsi" w:hAnsi="Consolas" w:cs="Consolas"/>
      <w:sz w:val="21"/>
      <w:szCs w:val="21"/>
      <w:lang w:eastAsia="en-US"/>
    </w:rPr>
  </w:style>
  <w:style w:type="table" w:customStyle="1" w:styleId="10">
    <w:name w:val="Сетка таблицы1"/>
    <w:basedOn w:val="TableNormal"/>
    <w:next w:val="TableGrid"/>
    <w:uiPriority w:val="59"/>
    <w:rsid w:val="00695014"/>
    <w:rPr>
      <w:rFonts w:ascii="Calibri" w:eastAsia="Calibri" w:hAnsi="Calibri"/>
      <w:sz w:val="22"/>
      <w:szCs w:val="22"/>
      <w:lang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2">
    <w:name w:val="Сетка таблицы2"/>
    <w:basedOn w:val="TableNormal"/>
    <w:next w:val="TableGrid"/>
    <w:uiPriority w:val="59"/>
    <w:rsid w:val="00695014"/>
    <w:rPr>
      <w:rFonts w:ascii="Calibri" w:eastAsia="Calibri" w:hAnsi="Calibri"/>
      <w:sz w:val="22"/>
      <w:szCs w:val="22"/>
      <w:lang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BodyTextChar">
    <w:name w:val="Body Text Char"/>
    <w:basedOn w:val="DefaultParagraphFont"/>
    <w:link w:val="BodyText"/>
    <w:semiHidden/>
    <w:rsid w:val="00473A38"/>
    <w:rPr>
      <w:rFonts w:ascii="ГОСТ тип А" w:hAnsi="ГОСТ тип А"/>
      <w:i/>
      <w:sz w:val="28"/>
    </w:rPr>
  </w:style>
  <w:style w:type="character" w:customStyle="1" w:styleId="FooterChar">
    <w:name w:val="Footer Char"/>
    <w:basedOn w:val="DefaultParagraphFont"/>
    <w:link w:val="Footer"/>
    <w:semiHidden/>
    <w:rsid w:val="009D7490"/>
    <w:rPr>
      <w:rFonts w:ascii="ГОСТ тип А" w:hAnsi="ГОСТ тип А"/>
      <w:i/>
      <w:sz w:val="28"/>
    </w:rPr>
  </w:style>
  <w:style w:type="paragraph" w:styleId="NoSpacing">
    <w:name w:val="No Spacing"/>
    <w:uiPriority w:val="1"/>
    <w:qFormat/>
    <w:rsid w:val="009F0993"/>
  </w:style>
  <w:style w:type="paragraph" w:customStyle="1" w:styleId="msonormalmailrucssattributepostfix">
    <w:name w:val="msonormal_mailru_css_attribute_postfix"/>
    <w:basedOn w:val="Normal"/>
    <w:rsid w:val="009F0993"/>
    <w:pPr>
      <w:spacing w:before="100" w:beforeAutospacing="1" w:after="100" w:afterAutospacing="1"/>
      <w:jc w:val="left"/>
    </w:pPr>
    <w:rPr>
      <w:i/>
      <w:sz w:val="24"/>
      <w:szCs w:val="24"/>
    </w:rPr>
  </w:style>
  <w:style w:type="character" w:styleId="Emphasis">
    <w:name w:val="Emphasis"/>
    <w:basedOn w:val="DefaultParagraphFont"/>
    <w:uiPriority w:val="20"/>
    <w:qFormat/>
    <w:rsid w:val="009F0993"/>
    <w:rPr>
      <w:i/>
      <w:iCs/>
    </w:rPr>
  </w:style>
  <w:style w:type="character" w:customStyle="1" w:styleId="HeaderChar">
    <w:name w:val="Header Char"/>
    <w:basedOn w:val="DefaultParagraphFont"/>
    <w:link w:val="Header"/>
    <w:semiHidden/>
    <w:locked/>
    <w:rsid w:val="00A40AD9"/>
    <w:rPr>
      <w:rFonts w:ascii="ГОСТ тип А" w:hAnsi="ГОСТ тип А"/>
      <w:i/>
      <w:sz w:val="28"/>
    </w:rPr>
  </w:style>
  <w:style w:type="character" w:customStyle="1" w:styleId="citation">
    <w:name w:val="citation"/>
    <w:basedOn w:val="DefaultParagraphFont"/>
    <w:rsid w:val="00565598"/>
  </w:style>
  <w:style w:type="character" w:customStyle="1" w:styleId="nowrap">
    <w:name w:val="nowrap"/>
    <w:basedOn w:val="DefaultParagraphFont"/>
    <w:rsid w:val="00565598"/>
  </w:style>
  <w:style w:type="character" w:styleId="Strong">
    <w:name w:val="Strong"/>
    <w:basedOn w:val="DefaultParagraphFont"/>
    <w:uiPriority w:val="22"/>
    <w:qFormat/>
    <w:rsid w:val="00565598"/>
    <w:rPr>
      <w:b/>
      <w:bCs/>
    </w:rPr>
  </w:style>
  <w:style w:type="character" w:customStyle="1" w:styleId="cut2visible">
    <w:name w:val="cut2__visible"/>
    <w:basedOn w:val="DefaultParagraphFont"/>
    <w:rsid w:val="00433803"/>
  </w:style>
  <w:style w:type="character" w:customStyle="1" w:styleId="cut2invisible">
    <w:name w:val="cut2__invisible"/>
    <w:basedOn w:val="DefaultParagraphFont"/>
    <w:rsid w:val="00433803"/>
  </w:style>
  <w:style w:type="character" w:customStyle="1" w:styleId="normaltextrun">
    <w:name w:val="normaltextrun"/>
    <w:basedOn w:val="DefaultParagraphFont"/>
    <w:rsid w:val="00B82819"/>
  </w:style>
  <w:style w:type="character" w:customStyle="1" w:styleId="eop">
    <w:name w:val="eop"/>
    <w:basedOn w:val="DefaultParagraphFont"/>
    <w:rsid w:val="00B82819"/>
  </w:style>
  <w:style w:type="paragraph" w:customStyle="1" w:styleId="vscom-hero-boxes-text">
    <w:name w:val="vscom-hero-boxes-text"/>
    <w:basedOn w:val="Normal"/>
    <w:rsid w:val="00F47DE9"/>
    <w:pPr>
      <w:spacing w:before="100" w:beforeAutospacing="1" w:after="100" w:afterAutospacing="1"/>
      <w:jc w:val="left"/>
    </w:pPr>
    <w:rPr>
      <w:i/>
      <w:sz w:val="24"/>
      <w:szCs w:val="24"/>
    </w:rPr>
  </w:style>
  <w:style w:type="paragraph" w:customStyle="1" w:styleId="11">
    <w:name w:val="1"/>
    <w:basedOn w:val="Normal"/>
    <w:next w:val="NormalWeb"/>
    <w:uiPriority w:val="99"/>
    <w:unhideWhenUsed/>
    <w:rsid w:val="00974EB2"/>
    <w:pPr>
      <w:spacing w:before="100" w:beforeAutospacing="1" w:after="100" w:afterAutospacing="1"/>
      <w:jc w:val="left"/>
    </w:pPr>
    <w:rPr>
      <w:i/>
      <w:sz w:val="24"/>
      <w:szCs w:val="24"/>
    </w:rPr>
  </w:style>
  <w:style w:type="paragraph" w:styleId="HTMLPreformatted">
    <w:name w:val="HTML Preformatted"/>
    <w:basedOn w:val="Normal"/>
    <w:link w:val="HTMLPreformattedChar"/>
    <w:uiPriority w:val="99"/>
    <w:semiHidden/>
    <w:unhideWhenUsed/>
    <w:rsid w:val="007455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i/>
      <w:sz w:val="20"/>
    </w:rPr>
  </w:style>
  <w:style w:type="character" w:customStyle="1" w:styleId="HTMLPreformattedChar">
    <w:name w:val="HTML Preformatted Char"/>
    <w:basedOn w:val="DefaultParagraphFont"/>
    <w:link w:val="HTMLPreformatted"/>
    <w:uiPriority w:val="99"/>
    <w:semiHidden/>
    <w:rsid w:val="00745510"/>
    <w:rPr>
      <w:rFonts w:ascii="Courier New" w:hAnsi="Courier New" w:cs="Courier New"/>
    </w:rPr>
  </w:style>
  <w:style w:type="paragraph" w:customStyle="1" w:styleId="messagelistitem-zz7v6g">
    <w:name w:val="messagelistitem-zz7v6g"/>
    <w:basedOn w:val="Normal"/>
    <w:rsid w:val="00602F14"/>
    <w:pPr>
      <w:spacing w:before="100" w:beforeAutospacing="1" w:after="100" w:afterAutospacing="1"/>
      <w:jc w:val="left"/>
    </w:pPr>
    <w:rPr>
      <w:i/>
      <w:sz w:val="24"/>
      <w:szCs w:val="24"/>
    </w:rPr>
  </w:style>
  <w:style w:type="paragraph" w:styleId="Title">
    <w:name w:val="Title"/>
    <w:basedOn w:val="Normal"/>
    <w:next w:val="Normal"/>
    <w:link w:val="TitleChar"/>
    <w:uiPriority w:val="10"/>
    <w:qFormat/>
    <w:rsid w:val="00015037"/>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15037"/>
    <w:rPr>
      <w:rFonts w:asciiTheme="majorHAnsi" w:eastAsiaTheme="majorEastAsia" w:hAnsiTheme="majorHAnsi" w:cstheme="majorBidi"/>
      <w:i/>
      <w:spacing w:val="-10"/>
      <w:kern w:val="28"/>
      <w:sz w:val="56"/>
      <w:szCs w:val="56"/>
    </w:rPr>
  </w:style>
  <w:style w:type="paragraph" w:styleId="TOCHeading">
    <w:name w:val="TOC Heading"/>
    <w:basedOn w:val="Heading1"/>
    <w:next w:val="Normal"/>
    <w:uiPriority w:val="39"/>
    <w:unhideWhenUsed/>
    <w:qFormat/>
    <w:rsid w:val="000B1943"/>
    <w:pPr>
      <w:keepLines/>
      <w:spacing w:before="240" w:line="259" w:lineRule="auto"/>
      <w:ind w:firstLine="0"/>
      <w:outlineLvl w:val="9"/>
    </w:pPr>
    <w:rPr>
      <w:rFonts w:asciiTheme="majorHAnsi" w:eastAsiaTheme="majorEastAsia" w:hAnsiTheme="majorHAnsi" w:cstheme="majorBidi"/>
      <w:b w:val="0"/>
      <w:color w:val="2F5496" w:themeColor="accent1" w:themeShade="BF"/>
      <w:sz w:val="32"/>
      <w:szCs w:val="32"/>
    </w:rPr>
  </w:style>
  <w:style w:type="paragraph" w:styleId="TOC1">
    <w:name w:val="toc 1"/>
    <w:basedOn w:val="Normal"/>
    <w:next w:val="Normal"/>
    <w:autoRedefine/>
    <w:uiPriority w:val="39"/>
    <w:unhideWhenUsed/>
    <w:rsid w:val="00B24BE0"/>
    <w:pPr>
      <w:tabs>
        <w:tab w:val="left" w:pos="660"/>
        <w:tab w:val="right" w:leader="dot" w:pos="9344"/>
      </w:tabs>
      <w:spacing w:line="360" w:lineRule="auto"/>
      <w:jc w:val="left"/>
    </w:pPr>
    <w:rPr>
      <w:noProof/>
    </w:rPr>
  </w:style>
  <w:style w:type="paragraph" w:styleId="EndnoteText">
    <w:name w:val="endnote text"/>
    <w:basedOn w:val="Normal"/>
    <w:link w:val="EndnoteTextChar"/>
    <w:uiPriority w:val="99"/>
    <w:semiHidden/>
    <w:unhideWhenUsed/>
    <w:rsid w:val="00653D10"/>
    <w:rPr>
      <w:sz w:val="20"/>
      <w:szCs w:val="20"/>
    </w:rPr>
  </w:style>
  <w:style w:type="character" w:customStyle="1" w:styleId="EndnoteTextChar">
    <w:name w:val="Endnote Text Char"/>
    <w:basedOn w:val="DefaultParagraphFont"/>
    <w:link w:val="EndnoteText"/>
    <w:uiPriority w:val="99"/>
    <w:semiHidden/>
    <w:rsid w:val="00653D10"/>
    <w:rPr>
      <w:sz w:val="20"/>
      <w:szCs w:val="20"/>
    </w:rPr>
  </w:style>
  <w:style w:type="character" w:styleId="EndnoteReference">
    <w:name w:val="endnote reference"/>
    <w:basedOn w:val="DefaultParagraphFont"/>
    <w:uiPriority w:val="99"/>
    <w:semiHidden/>
    <w:unhideWhenUsed/>
    <w:rsid w:val="00653D10"/>
    <w:rPr>
      <w:vertAlign w:val="superscript"/>
    </w:rPr>
  </w:style>
  <w:style w:type="paragraph" w:styleId="TOC2">
    <w:name w:val="toc 2"/>
    <w:basedOn w:val="Normal"/>
    <w:next w:val="Normal"/>
    <w:autoRedefine/>
    <w:uiPriority w:val="39"/>
    <w:unhideWhenUsed/>
    <w:rsid w:val="00C376E5"/>
    <w:pPr>
      <w:spacing w:after="100" w:line="259" w:lineRule="auto"/>
      <w:ind w:left="220"/>
      <w:jc w:val="left"/>
    </w:pPr>
    <w:rPr>
      <w:rFonts w:asciiTheme="minorHAnsi" w:eastAsiaTheme="minorEastAsia" w:hAnsiTheme="minorHAnsi"/>
      <w:sz w:val="22"/>
      <w:szCs w:val="22"/>
    </w:rPr>
  </w:style>
  <w:style w:type="paragraph" w:styleId="TOC3">
    <w:name w:val="toc 3"/>
    <w:basedOn w:val="Normal"/>
    <w:next w:val="Normal"/>
    <w:autoRedefine/>
    <w:uiPriority w:val="39"/>
    <w:unhideWhenUsed/>
    <w:rsid w:val="00C376E5"/>
    <w:pPr>
      <w:spacing w:after="100" w:line="259" w:lineRule="auto"/>
      <w:ind w:left="440"/>
      <w:jc w:val="left"/>
    </w:pPr>
    <w:rPr>
      <w:rFonts w:asciiTheme="minorHAnsi" w:eastAsiaTheme="minorEastAsia" w:hAnsiTheme="minorHAnsi"/>
      <w:sz w:val="22"/>
      <w:szCs w:val="22"/>
    </w:rPr>
  </w:style>
  <w:style w:type="character" w:styleId="UnresolvedMention">
    <w:name w:val="Unresolved Mention"/>
    <w:basedOn w:val="DefaultParagraphFont"/>
    <w:uiPriority w:val="99"/>
    <w:semiHidden/>
    <w:unhideWhenUsed/>
    <w:rsid w:val="004556F5"/>
    <w:rPr>
      <w:color w:val="605E5C"/>
      <w:shd w:val="clear" w:color="auto" w:fill="E1DFDD"/>
    </w:rPr>
  </w:style>
  <w:style w:type="character" w:styleId="FollowedHyperlink">
    <w:name w:val="FollowedHyperlink"/>
    <w:basedOn w:val="DefaultParagraphFont"/>
    <w:uiPriority w:val="99"/>
    <w:semiHidden/>
    <w:unhideWhenUsed/>
    <w:rsid w:val="004556F5"/>
    <w:rPr>
      <w:color w:val="954F72" w:themeColor="followedHyperlink"/>
      <w:u w:val="single"/>
    </w:rPr>
  </w:style>
  <w:style w:type="character" w:customStyle="1" w:styleId="Heading1Char">
    <w:name w:val="Heading 1 Char"/>
    <w:basedOn w:val="DefaultParagraphFont"/>
    <w:link w:val="Heading1"/>
    <w:rsid w:val="00B243DD"/>
    <w:rPr>
      <w:b/>
    </w:rPr>
  </w:style>
  <w:style w:type="paragraph" w:customStyle="1" w:styleId="TableParagraph">
    <w:name w:val="Table Paragraph"/>
    <w:basedOn w:val="Normal"/>
    <w:uiPriority w:val="1"/>
    <w:qFormat/>
    <w:rsid w:val="00787AB4"/>
    <w:pPr>
      <w:widowControl w:val="0"/>
      <w:autoSpaceDE w:val="0"/>
      <w:autoSpaceDN w:val="0"/>
      <w:jc w:val="left"/>
    </w:pPr>
    <w:rPr>
      <w:sz w:val="22"/>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997567">
      <w:bodyDiv w:val="1"/>
      <w:marLeft w:val="0"/>
      <w:marRight w:val="0"/>
      <w:marTop w:val="0"/>
      <w:marBottom w:val="0"/>
      <w:divBdr>
        <w:top w:val="none" w:sz="0" w:space="0" w:color="auto"/>
        <w:left w:val="none" w:sz="0" w:space="0" w:color="auto"/>
        <w:bottom w:val="none" w:sz="0" w:space="0" w:color="auto"/>
        <w:right w:val="none" w:sz="0" w:space="0" w:color="auto"/>
      </w:divBdr>
    </w:div>
    <w:div w:id="29379477">
      <w:bodyDiv w:val="1"/>
      <w:marLeft w:val="0"/>
      <w:marRight w:val="0"/>
      <w:marTop w:val="0"/>
      <w:marBottom w:val="0"/>
      <w:divBdr>
        <w:top w:val="none" w:sz="0" w:space="0" w:color="auto"/>
        <w:left w:val="none" w:sz="0" w:space="0" w:color="auto"/>
        <w:bottom w:val="none" w:sz="0" w:space="0" w:color="auto"/>
        <w:right w:val="none" w:sz="0" w:space="0" w:color="auto"/>
      </w:divBdr>
      <w:divsChild>
        <w:div w:id="1452438906">
          <w:marLeft w:val="0"/>
          <w:marRight w:val="0"/>
          <w:marTop w:val="0"/>
          <w:marBottom w:val="0"/>
          <w:divBdr>
            <w:top w:val="none" w:sz="0" w:space="0" w:color="auto"/>
            <w:left w:val="none" w:sz="0" w:space="0" w:color="auto"/>
            <w:bottom w:val="none" w:sz="0" w:space="0" w:color="auto"/>
            <w:right w:val="none" w:sz="0" w:space="0" w:color="auto"/>
          </w:divBdr>
          <w:divsChild>
            <w:div w:id="74859700">
              <w:marLeft w:val="0"/>
              <w:marRight w:val="0"/>
              <w:marTop w:val="0"/>
              <w:marBottom w:val="0"/>
              <w:divBdr>
                <w:top w:val="none" w:sz="0" w:space="0" w:color="auto"/>
                <w:left w:val="none" w:sz="0" w:space="0" w:color="auto"/>
                <w:bottom w:val="none" w:sz="0" w:space="0" w:color="auto"/>
                <w:right w:val="none" w:sz="0" w:space="0" w:color="auto"/>
              </w:divBdr>
              <w:divsChild>
                <w:div w:id="843132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164653">
      <w:bodyDiv w:val="1"/>
      <w:marLeft w:val="0"/>
      <w:marRight w:val="0"/>
      <w:marTop w:val="0"/>
      <w:marBottom w:val="0"/>
      <w:divBdr>
        <w:top w:val="none" w:sz="0" w:space="0" w:color="auto"/>
        <w:left w:val="none" w:sz="0" w:space="0" w:color="auto"/>
        <w:bottom w:val="none" w:sz="0" w:space="0" w:color="auto"/>
        <w:right w:val="none" w:sz="0" w:space="0" w:color="auto"/>
      </w:divBdr>
    </w:div>
    <w:div w:id="104619476">
      <w:bodyDiv w:val="1"/>
      <w:marLeft w:val="0"/>
      <w:marRight w:val="0"/>
      <w:marTop w:val="0"/>
      <w:marBottom w:val="0"/>
      <w:divBdr>
        <w:top w:val="none" w:sz="0" w:space="0" w:color="auto"/>
        <w:left w:val="none" w:sz="0" w:space="0" w:color="auto"/>
        <w:bottom w:val="none" w:sz="0" w:space="0" w:color="auto"/>
        <w:right w:val="none" w:sz="0" w:space="0" w:color="auto"/>
      </w:divBdr>
    </w:div>
    <w:div w:id="220601678">
      <w:bodyDiv w:val="1"/>
      <w:marLeft w:val="0"/>
      <w:marRight w:val="0"/>
      <w:marTop w:val="0"/>
      <w:marBottom w:val="0"/>
      <w:divBdr>
        <w:top w:val="none" w:sz="0" w:space="0" w:color="auto"/>
        <w:left w:val="none" w:sz="0" w:space="0" w:color="auto"/>
        <w:bottom w:val="none" w:sz="0" w:space="0" w:color="auto"/>
        <w:right w:val="none" w:sz="0" w:space="0" w:color="auto"/>
      </w:divBdr>
    </w:div>
    <w:div w:id="290400829">
      <w:bodyDiv w:val="1"/>
      <w:marLeft w:val="0"/>
      <w:marRight w:val="0"/>
      <w:marTop w:val="0"/>
      <w:marBottom w:val="0"/>
      <w:divBdr>
        <w:top w:val="none" w:sz="0" w:space="0" w:color="auto"/>
        <w:left w:val="none" w:sz="0" w:space="0" w:color="auto"/>
        <w:bottom w:val="none" w:sz="0" w:space="0" w:color="auto"/>
        <w:right w:val="none" w:sz="0" w:space="0" w:color="auto"/>
      </w:divBdr>
    </w:div>
    <w:div w:id="401683223">
      <w:bodyDiv w:val="1"/>
      <w:marLeft w:val="0"/>
      <w:marRight w:val="0"/>
      <w:marTop w:val="0"/>
      <w:marBottom w:val="0"/>
      <w:divBdr>
        <w:top w:val="none" w:sz="0" w:space="0" w:color="auto"/>
        <w:left w:val="none" w:sz="0" w:space="0" w:color="auto"/>
        <w:bottom w:val="none" w:sz="0" w:space="0" w:color="auto"/>
        <w:right w:val="none" w:sz="0" w:space="0" w:color="auto"/>
      </w:divBdr>
    </w:div>
    <w:div w:id="502669176">
      <w:bodyDiv w:val="1"/>
      <w:marLeft w:val="0"/>
      <w:marRight w:val="0"/>
      <w:marTop w:val="0"/>
      <w:marBottom w:val="0"/>
      <w:divBdr>
        <w:top w:val="none" w:sz="0" w:space="0" w:color="auto"/>
        <w:left w:val="none" w:sz="0" w:space="0" w:color="auto"/>
        <w:bottom w:val="none" w:sz="0" w:space="0" w:color="auto"/>
        <w:right w:val="none" w:sz="0" w:space="0" w:color="auto"/>
      </w:divBdr>
    </w:div>
    <w:div w:id="561019844">
      <w:bodyDiv w:val="1"/>
      <w:marLeft w:val="0"/>
      <w:marRight w:val="0"/>
      <w:marTop w:val="0"/>
      <w:marBottom w:val="0"/>
      <w:divBdr>
        <w:top w:val="none" w:sz="0" w:space="0" w:color="auto"/>
        <w:left w:val="none" w:sz="0" w:space="0" w:color="auto"/>
        <w:bottom w:val="none" w:sz="0" w:space="0" w:color="auto"/>
        <w:right w:val="none" w:sz="0" w:space="0" w:color="auto"/>
      </w:divBdr>
      <w:divsChild>
        <w:div w:id="1535920668">
          <w:marLeft w:val="0"/>
          <w:marRight w:val="0"/>
          <w:marTop w:val="0"/>
          <w:marBottom w:val="0"/>
          <w:divBdr>
            <w:top w:val="none" w:sz="0" w:space="0" w:color="auto"/>
            <w:left w:val="none" w:sz="0" w:space="0" w:color="auto"/>
            <w:bottom w:val="none" w:sz="0" w:space="0" w:color="auto"/>
            <w:right w:val="none" w:sz="0" w:space="0" w:color="auto"/>
          </w:divBdr>
          <w:divsChild>
            <w:div w:id="2011835180">
              <w:marLeft w:val="0"/>
              <w:marRight w:val="0"/>
              <w:marTop w:val="0"/>
              <w:marBottom w:val="0"/>
              <w:divBdr>
                <w:top w:val="none" w:sz="0" w:space="0" w:color="auto"/>
                <w:left w:val="none" w:sz="0" w:space="0" w:color="auto"/>
                <w:bottom w:val="none" w:sz="0" w:space="0" w:color="auto"/>
                <w:right w:val="none" w:sz="0" w:space="0" w:color="auto"/>
              </w:divBdr>
              <w:divsChild>
                <w:div w:id="150340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8659858">
      <w:bodyDiv w:val="1"/>
      <w:marLeft w:val="0"/>
      <w:marRight w:val="0"/>
      <w:marTop w:val="0"/>
      <w:marBottom w:val="0"/>
      <w:divBdr>
        <w:top w:val="none" w:sz="0" w:space="0" w:color="auto"/>
        <w:left w:val="none" w:sz="0" w:space="0" w:color="auto"/>
        <w:bottom w:val="none" w:sz="0" w:space="0" w:color="auto"/>
        <w:right w:val="none" w:sz="0" w:space="0" w:color="auto"/>
      </w:divBdr>
    </w:div>
    <w:div w:id="744454645">
      <w:bodyDiv w:val="1"/>
      <w:marLeft w:val="0"/>
      <w:marRight w:val="0"/>
      <w:marTop w:val="0"/>
      <w:marBottom w:val="0"/>
      <w:divBdr>
        <w:top w:val="none" w:sz="0" w:space="0" w:color="auto"/>
        <w:left w:val="none" w:sz="0" w:space="0" w:color="auto"/>
        <w:bottom w:val="none" w:sz="0" w:space="0" w:color="auto"/>
        <w:right w:val="none" w:sz="0" w:space="0" w:color="auto"/>
      </w:divBdr>
    </w:div>
    <w:div w:id="1187789405">
      <w:bodyDiv w:val="1"/>
      <w:marLeft w:val="0"/>
      <w:marRight w:val="0"/>
      <w:marTop w:val="0"/>
      <w:marBottom w:val="0"/>
      <w:divBdr>
        <w:top w:val="none" w:sz="0" w:space="0" w:color="auto"/>
        <w:left w:val="none" w:sz="0" w:space="0" w:color="auto"/>
        <w:bottom w:val="none" w:sz="0" w:space="0" w:color="auto"/>
        <w:right w:val="none" w:sz="0" w:space="0" w:color="auto"/>
      </w:divBdr>
      <w:divsChild>
        <w:div w:id="529144645">
          <w:marLeft w:val="0"/>
          <w:marRight w:val="0"/>
          <w:marTop w:val="0"/>
          <w:marBottom w:val="0"/>
          <w:divBdr>
            <w:top w:val="none" w:sz="0" w:space="0" w:color="auto"/>
            <w:left w:val="none" w:sz="0" w:space="0" w:color="auto"/>
            <w:bottom w:val="none" w:sz="0" w:space="0" w:color="auto"/>
            <w:right w:val="none" w:sz="0" w:space="0" w:color="auto"/>
          </w:divBdr>
          <w:divsChild>
            <w:div w:id="1313876102">
              <w:marLeft w:val="0"/>
              <w:marRight w:val="0"/>
              <w:marTop w:val="0"/>
              <w:marBottom w:val="0"/>
              <w:divBdr>
                <w:top w:val="none" w:sz="0" w:space="0" w:color="auto"/>
                <w:left w:val="none" w:sz="0" w:space="0" w:color="auto"/>
                <w:bottom w:val="none" w:sz="0" w:space="0" w:color="auto"/>
                <w:right w:val="none" w:sz="0" w:space="0" w:color="auto"/>
              </w:divBdr>
              <w:divsChild>
                <w:div w:id="778377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209212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header" Target="header2.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header" Target="header3.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fontTable" Target="fontTable.xml"/><Relationship Id="rId20" Type="http://schemas.openxmlformats.org/officeDocument/2006/relationships/image" Target="media/image9.png"/><Relationship Id="rId41" Type="http://schemas.openxmlformats.org/officeDocument/2006/relationships/image" Target="media/image30.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az_nat\AppData\Local\Temp\Rar$DIa3936.34081\&#1064;&#1072;&#1073;&#1083;&#1086;&#1085;%20&#1043;&#1054;&#1057;&#1058;.dot"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0E374F-8CAF-455D-B5E0-BF476949BA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Шаблон ГОСТ.dot</Template>
  <TotalTime>6</TotalTime>
  <Pages>32</Pages>
  <Words>2510</Words>
  <Characters>14311</Characters>
  <Application>Microsoft Office Word</Application>
  <DocSecurity>0</DocSecurity>
  <Lines>119</Lines>
  <Paragraphs>33</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Шаблон для создания отчетов по ГОСТу</vt:lpstr>
      <vt:lpstr>Шаблон для создания отчетов по ГОСТу</vt:lpstr>
    </vt:vector>
  </TitlesOfParts>
  <Company>Авиационная корпорация "Рубин"</Company>
  <LinksUpToDate>false</LinksUpToDate>
  <CharactersWithSpaces>16788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Шаблон для создания отчетов по ГОСТу</dc:title>
  <dc:creator>Алексей Степанов</dc:creator>
  <cp:lastModifiedBy>Владислав</cp:lastModifiedBy>
  <cp:revision>2</cp:revision>
  <cp:lastPrinted>2023-12-21T11:19:00Z</cp:lastPrinted>
  <dcterms:created xsi:type="dcterms:W3CDTF">2024-06-20T20:06:00Z</dcterms:created>
  <dcterms:modified xsi:type="dcterms:W3CDTF">2024-06-20T20:06:00Z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Номер документа">
    <vt:lpwstr>XXX-XXX-XXXX</vt:lpwstr>
  </property>
</Properties>
</file>